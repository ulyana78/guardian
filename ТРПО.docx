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C89F" w14:textId="6DF85C59" w:rsidR="00172BEC" w:rsidRPr="00180376" w:rsidRDefault="00172BEC" w:rsidP="00180376">
      <w:pPr>
        <w:ind w:firstLine="0"/>
        <w:jc w:val="left"/>
      </w:pPr>
      <w:r>
        <w:rPr>
          <w:rFonts w:eastAsia="Times New Roman"/>
          <w:lang w:eastAsia="ru-RU"/>
        </w:rPr>
        <w:t>Приложение Б</w:t>
      </w:r>
      <w:r w:rsidR="00180376">
        <w:rPr>
          <w:rFonts w:eastAsia="Times New Roman"/>
          <w:lang w:eastAsia="ru-RU"/>
        </w:rPr>
        <w:t xml:space="preserve"> </w:t>
      </w:r>
      <w:r w:rsidR="00180376" w:rsidRPr="00BD6114">
        <w:rPr>
          <w:rFonts w:eastAsia="Times New Roman"/>
          <w:bCs/>
        </w:rPr>
        <w:t>UX-прототипы</w:t>
      </w:r>
    </w:p>
    <w:p w14:paraId="5513FA26" w14:textId="47294D8D" w:rsidR="00172BEC" w:rsidRP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В</w:t>
      </w:r>
      <w:r w:rsidR="00180376">
        <w:rPr>
          <w:rFonts w:eastAsia="Times New Roman"/>
          <w:lang w:eastAsia="ru-RU"/>
        </w:rPr>
        <w:t xml:space="preserve"> </w:t>
      </w:r>
      <w:r w:rsidR="00180376" w:rsidRPr="00180376">
        <w:rPr>
          <w:rFonts w:eastAsia="Times New Roman"/>
          <w:lang w:eastAsia="ru-RU"/>
        </w:rPr>
        <w:t>Гайд по стилю</w:t>
      </w:r>
    </w:p>
    <w:p w14:paraId="70681B01" w14:textId="6057D49F" w:rsidR="00172BEC" w:rsidRP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Г</w:t>
      </w:r>
      <w:r w:rsidR="00180376" w:rsidRPr="00180376">
        <w:t xml:space="preserve"> </w:t>
      </w:r>
      <w:r w:rsidR="00180376" w:rsidRPr="00180376">
        <w:rPr>
          <w:rFonts w:eastAsia="Times New Roman"/>
          <w:lang w:eastAsia="ru-RU"/>
        </w:rPr>
        <w:t>UI-прототип</w:t>
      </w:r>
    </w:p>
    <w:p w14:paraId="7506E67A" w14:textId="21561E48" w:rsidR="00172BEC" w:rsidRP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Д</w:t>
      </w:r>
      <w:r w:rsidR="00180376" w:rsidRPr="00180376">
        <w:t xml:space="preserve"> </w:t>
      </w:r>
      <w:r w:rsidR="00180376" w:rsidRPr="00180376">
        <w:rPr>
          <w:rFonts w:eastAsia="Times New Roman"/>
          <w:lang w:eastAsia="ru-RU"/>
        </w:rPr>
        <w:t>UML-диаграммы</w:t>
      </w:r>
    </w:p>
    <w:p w14:paraId="3F767D3C" w14:textId="4F8F66CA" w:rsidR="00172BEC" w:rsidRP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Е</w:t>
      </w:r>
      <w:r w:rsidR="00180376" w:rsidRPr="00180376">
        <w:t xml:space="preserve"> </w:t>
      </w:r>
      <w:r w:rsidR="00180376" w:rsidRPr="00180376">
        <w:rPr>
          <w:rFonts w:eastAsia="Times New Roman"/>
          <w:lang w:eastAsia="ru-RU"/>
        </w:rPr>
        <w:t>Моделирование бизнес-процессов</w:t>
      </w:r>
    </w:p>
    <w:p w14:paraId="154F22B8" w14:textId="0720609F" w:rsidR="00172BEC" w:rsidRP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Ж</w:t>
      </w:r>
      <w:r w:rsidR="00180376" w:rsidRPr="00180376">
        <w:t xml:space="preserve"> </w:t>
      </w:r>
      <w:r w:rsidR="00180376" w:rsidRPr="00180376">
        <w:rPr>
          <w:rFonts w:eastAsia="Times New Roman"/>
          <w:lang w:eastAsia="ru-RU"/>
        </w:rPr>
        <w:t>Моделирование данных</w:t>
      </w:r>
    </w:p>
    <w:p w14:paraId="12A37B79" w14:textId="27E17BED" w:rsidR="00172BEC" w:rsidRDefault="00172BEC" w:rsidP="00172BEC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З</w:t>
      </w:r>
      <w:r w:rsidR="00180376" w:rsidRPr="00180376">
        <w:t xml:space="preserve"> </w:t>
      </w:r>
      <w:r w:rsidR="00180376" w:rsidRPr="00180376">
        <w:rPr>
          <w:rFonts w:eastAsia="Times New Roman"/>
          <w:lang w:eastAsia="ru-RU"/>
        </w:rPr>
        <w:t>Тест-кейсы</w:t>
      </w:r>
    </w:p>
    <w:p w14:paraId="22BCEA9F" w14:textId="5775D96D" w:rsidR="00080AB5" w:rsidRDefault="00080AB5" w:rsidP="00080AB5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Приложение И</w:t>
      </w:r>
      <w:r w:rsidR="00180376" w:rsidRPr="00180376">
        <w:t xml:space="preserve"> </w:t>
      </w:r>
      <w:r w:rsidR="00180376" w:rsidRPr="00180376">
        <w:rPr>
          <w:rFonts w:eastAsia="Times New Roman"/>
          <w:lang w:eastAsia="ru-RU"/>
        </w:rPr>
        <w:t>Спецификация проекта</w:t>
      </w:r>
    </w:p>
    <w:p w14:paraId="389C5E94" w14:textId="25951B86" w:rsidR="00180376" w:rsidRPr="00172BEC" w:rsidRDefault="00180376" w:rsidP="00180376">
      <w:pPr>
        <w:widowControl w:val="0"/>
        <w:tabs>
          <w:tab w:val="right" w:leader="dot" w:pos="10064"/>
        </w:tabs>
        <w:autoSpaceDE w:val="0"/>
        <w:autoSpaceDN w:val="0"/>
        <w:adjustRightInd w:val="0"/>
        <w:ind w:left="-142" w:firstLine="142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Приложение </w:t>
      </w:r>
      <w:r>
        <w:rPr>
          <w:rFonts w:eastAsia="Times New Roman"/>
          <w:lang w:eastAsia="ru-RU"/>
        </w:rPr>
        <w:t>Й</w:t>
      </w:r>
      <w:r w:rsidRPr="00180376">
        <w:t xml:space="preserve"> </w:t>
      </w:r>
      <w:r w:rsidRPr="00180376">
        <w:rPr>
          <w:rFonts w:eastAsia="Times New Roman"/>
          <w:lang w:eastAsia="ru-RU"/>
        </w:rPr>
        <w:t>Листинг программы</w:t>
      </w:r>
    </w:p>
    <w:p w14:paraId="212B92C4" w14:textId="5DA1FF4B" w:rsidR="00172BEC" w:rsidRDefault="00172BEC" w:rsidP="00172BEC">
      <w:pPr>
        <w:rPr>
          <w:b/>
          <w:bCs/>
        </w:rPr>
      </w:pPr>
      <w:r>
        <w:rPr>
          <w:b/>
          <w:bCs/>
        </w:rPr>
        <w:br w:type="page"/>
      </w:r>
    </w:p>
    <w:p w14:paraId="46A08326" w14:textId="727935BE" w:rsidR="005B122F" w:rsidRDefault="005B122F" w:rsidP="005B122F">
      <w:pPr>
        <w:ind w:firstLine="4253"/>
        <w:rPr>
          <w:b/>
          <w:bCs/>
        </w:rPr>
      </w:pPr>
      <w:r w:rsidRPr="005B122F">
        <w:rPr>
          <w:b/>
          <w:bCs/>
        </w:rPr>
        <w:lastRenderedPageBreak/>
        <w:t>Введение</w:t>
      </w:r>
    </w:p>
    <w:p w14:paraId="5E28DD83" w14:textId="77777777" w:rsidR="00B92A76" w:rsidRPr="005B122F" w:rsidRDefault="00B92A76" w:rsidP="005B122F">
      <w:pPr>
        <w:ind w:firstLine="4253"/>
      </w:pPr>
    </w:p>
    <w:p w14:paraId="617EA561" w14:textId="0EAC3FCA" w:rsidR="005B122F" w:rsidRPr="005B122F" w:rsidRDefault="005B122F" w:rsidP="005B122F">
      <w:r w:rsidRPr="005B122F">
        <w:t>Разрабатываемый</w:t>
      </w:r>
      <w:r w:rsidR="007400BB">
        <w:t xml:space="preserve"> </w:t>
      </w:r>
      <w:r w:rsidRPr="005B122F">
        <w:t>программный</w:t>
      </w:r>
      <w:r w:rsidR="007400BB">
        <w:t xml:space="preserve"> </w:t>
      </w:r>
      <w:r w:rsidRPr="005B122F">
        <w:t>продукт</w:t>
      </w:r>
      <w:r w:rsidR="007400BB">
        <w:t xml:space="preserve"> </w:t>
      </w:r>
      <w:r w:rsidRPr="005B122F">
        <w:t>представляет</w:t>
      </w:r>
      <w:r w:rsidR="007400BB">
        <w:t xml:space="preserve"> </w:t>
      </w:r>
      <w:r w:rsidRPr="005B122F">
        <w:t>собой</w:t>
      </w:r>
      <w:r w:rsidR="007400BB">
        <w:t xml:space="preserve"> </w:t>
      </w:r>
      <w:r w:rsidRPr="005B122F">
        <w:t>2D</w:t>
      </w:r>
      <w:r w:rsidR="007400BB">
        <w:t xml:space="preserve"> </w:t>
      </w:r>
      <w:r w:rsidRPr="005B122F">
        <w:t>пиксельную</w:t>
      </w:r>
      <w:r w:rsidR="007400BB">
        <w:t xml:space="preserve"> </w:t>
      </w:r>
      <w:r w:rsidRPr="005B122F">
        <w:t>игру</w:t>
      </w:r>
      <w:r w:rsidR="007400BB">
        <w:t xml:space="preserve"> </w:t>
      </w:r>
      <w:r w:rsidRPr="005B122F">
        <w:t>«Хранитель</w:t>
      </w:r>
      <w:r w:rsidR="007400BB">
        <w:t xml:space="preserve"> </w:t>
      </w:r>
      <w:r w:rsidRPr="005B122F">
        <w:t>Земли»,</w:t>
      </w:r>
      <w:r w:rsidR="007400BB">
        <w:t xml:space="preserve"> </w:t>
      </w:r>
      <w:r w:rsidRPr="005B122F">
        <w:t>посвящённую</w:t>
      </w:r>
      <w:r w:rsidR="007400BB">
        <w:t xml:space="preserve"> </w:t>
      </w:r>
      <w:r w:rsidRPr="005B122F">
        <w:t>защите</w:t>
      </w:r>
      <w:r w:rsidR="007400BB">
        <w:t xml:space="preserve"> </w:t>
      </w:r>
      <w:r w:rsidRPr="005B122F">
        <w:t>природы,</w:t>
      </w:r>
      <w:r w:rsidR="007400BB">
        <w:t xml:space="preserve"> </w:t>
      </w:r>
      <w:r w:rsidRPr="005B122F">
        <w:t>восстановлению</w:t>
      </w:r>
      <w:r w:rsidR="007400BB">
        <w:t xml:space="preserve"> </w:t>
      </w:r>
      <w:r w:rsidRPr="005B122F">
        <w:t>экосистем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экологическому</w:t>
      </w:r>
      <w:r w:rsidR="007400BB">
        <w:t xml:space="preserve"> </w:t>
      </w:r>
      <w:r w:rsidRPr="005B122F">
        <w:t>просвещению.</w:t>
      </w:r>
      <w:r w:rsidR="007400BB">
        <w:t xml:space="preserve"> </w:t>
      </w:r>
      <w:r w:rsidRPr="005B122F">
        <w:t>Тематика</w:t>
      </w:r>
      <w:r w:rsidR="007400BB">
        <w:t xml:space="preserve"> </w:t>
      </w:r>
      <w:r w:rsidRPr="005B122F">
        <w:t>проекта</w:t>
      </w:r>
      <w:r w:rsidR="007400BB">
        <w:t xml:space="preserve"> </w:t>
      </w:r>
      <w:r w:rsidRPr="005B122F">
        <w:t>ориентируется</w:t>
      </w:r>
      <w:r w:rsidR="007400BB">
        <w:t xml:space="preserve"> </w:t>
      </w:r>
      <w:r w:rsidRPr="005B122F">
        <w:t>на</w:t>
      </w:r>
      <w:r w:rsidR="007400BB">
        <w:t xml:space="preserve"> </w:t>
      </w:r>
      <w:r w:rsidRPr="005B122F">
        <w:t>формирование</w:t>
      </w:r>
      <w:r w:rsidR="007400BB">
        <w:t xml:space="preserve"> </w:t>
      </w:r>
      <w:r w:rsidRPr="005B122F">
        <w:t>экологической</w:t>
      </w:r>
      <w:r w:rsidR="007400BB">
        <w:t xml:space="preserve"> </w:t>
      </w:r>
      <w:r w:rsidRPr="005B122F">
        <w:t>культуры</w:t>
      </w:r>
      <w:r w:rsidR="007400BB">
        <w:t xml:space="preserve"> </w:t>
      </w:r>
      <w:r w:rsidRPr="005B122F">
        <w:t>у</w:t>
      </w:r>
      <w:r w:rsidR="007400BB">
        <w:t xml:space="preserve"> </w:t>
      </w:r>
      <w:r w:rsidRPr="005B122F">
        <w:t>детей</w:t>
      </w:r>
      <w:r w:rsidR="007400BB">
        <w:t xml:space="preserve"> </w:t>
      </w:r>
      <w:r w:rsidRPr="005B122F">
        <w:t>младшего</w:t>
      </w:r>
      <w:r w:rsidR="007400BB">
        <w:t xml:space="preserve"> </w:t>
      </w:r>
      <w:r w:rsidRPr="005B122F">
        <w:t>школьного</w:t>
      </w:r>
      <w:r w:rsidR="007400BB">
        <w:t xml:space="preserve"> </w:t>
      </w:r>
      <w:r w:rsidRPr="005B122F">
        <w:t>возраста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на</w:t>
      </w:r>
      <w:r w:rsidR="007400BB">
        <w:t xml:space="preserve"> </w:t>
      </w:r>
      <w:r w:rsidRPr="005B122F">
        <w:t>использование</w:t>
      </w:r>
      <w:r w:rsidR="007400BB">
        <w:t xml:space="preserve"> </w:t>
      </w:r>
      <w:r w:rsidRPr="005B122F">
        <w:t>игры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образовательных</w:t>
      </w:r>
      <w:r w:rsidR="007400BB">
        <w:t xml:space="preserve"> </w:t>
      </w:r>
      <w:r w:rsidRPr="005B122F">
        <w:t>мероприятиях.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игровой</w:t>
      </w:r>
      <w:r w:rsidR="007400BB">
        <w:t xml:space="preserve"> </w:t>
      </w:r>
      <w:r w:rsidRPr="005B122F">
        <w:t>форме</w:t>
      </w:r>
      <w:r w:rsidR="007400BB">
        <w:t xml:space="preserve"> </w:t>
      </w:r>
      <w:r w:rsidRPr="005B122F">
        <w:t>пользователи</w:t>
      </w:r>
      <w:r w:rsidR="007400BB">
        <w:t xml:space="preserve"> </w:t>
      </w:r>
      <w:r w:rsidRPr="005B122F">
        <w:t>знакомятся</w:t>
      </w:r>
      <w:r w:rsidR="007400BB">
        <w:t xml:space="preserve"> </w:t>
      </w:r>
      <w:r w:rsidRPr="005B122F">
        <w:t>с</w:t>
      </w:r>
      <w:r w:rsidR="007400BB">
        <w:t xml:space="preserve"> </w:t>
      </w:r>
      <w:r w:rsidRPr="005B122F">
        <w:t>проблемами</w:t>
      </w:r>
      <w:r w:rsidR="007400BB">
        <w:t xml:space="preserve"> </w:t>
      </w:r>
      <w:r w:rsidRPr="005B122F">
        <w:t>загрязнения</w:t>
      </w:r>
      <w:r w:rsidR="007400BB">
        <w:t xml:space="preserve"> </w:t>
      </w:r>
      <w:r w:rsidRPr="005B122F">
        <w:t>окружающей</w:t>
      </w:r>
      <w:r w:rsidR="007400BB">
        <w:t xml:space="preserve"> </w:t>
      </w:r>
      <w:r w:rsidRPr="005B122F">
        <w:t>среды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получают</w:t>
      </w:r>
      <w:r w:rsidR="007400BB">
        <w:t xml:space="preserve"> </w:t>
      </w:r>
      <w:r w:rsidRPr="005B122F">
        <w:t>возможность</w:t>
      </w:r>
      <w:r w:rsidR="007400BB">
        <w:t xml:space="preserve"> </w:t>
      </w:r>
      <w:r w:rsidRPr="005B122F">
        <w:t>самостоятельно</w:t>
      </w:r>
      <w:r w:rsidR="007400BB">
        <w:t xml:space="preserve"> </w:t>
      </w:r>
      <w:r w:rsidRPr="005B122F">
        <w:t>принимать</w:t>
      </w:r>
      <w:r w:rsidR="007400BB">
        <w:t xml:space="preserve"> </w:t>
      </w:r>
      <w:r w:rsidRPr="005B122F">
        <w:t>решения,</w:t>
      </w:r>
      <w:r w:rsidR="007400BB">
        <w:t xml:space="preserve"> </w:t>
      </w:r>
      <w:r w:rsidRPr="005B122F">
        <w:t>направленные</w:t>
      </w:r>
      <w:r w:rsidR="007400BB">
        <w:t xml:space="preserve"> </w:t>
      </w:r>
      <w:r w:rsidRPr="005B122F">
        <w:t>на</w:t>
      </w:r>
      <w:r w:rsidR="007400BB">
        <w:t xml:space="preserve"> </w:t>
      </w:r>
      <w:r w:rsidRPr="005B122F">
        <w:t>восстановление</w:t>
      </w:r>
      <w:r w:rsidR="007400BB">
        <w:t xml:space="preserve"> </w:t>
      </w:r>
      <w:r w:rsidRPr="005B122F">
        <w:t>природы.</w:t>
      </w:r>
      <w:r w:rsidR="007400BB">
        <w:t xml:space="preserve"> </w:t>
      </w:r>
      <w:r w:rsidRPr="005B122F">
        <w:t>Таким</w:t>
      </w:r>
      <w:r w:rsidR="007400BB">
        <w:t xml:space="preserve"> </w:t>
      </w:r>
      <w:r w:rsidRPr="005B122F">
        <w:t>образом,</w:t>
      </w:r>
      <w:r w:rsidR="007400BB">
        <w:t xml:space="preserve"> </w:t>
      </w:r>
      <w:r w:rsidRPr="005B122F">
        <w:t>проект</w:t>
      </w:r>
      <w:r w:rsidR="007400BB">
        <w:t xml:space="preserve"> </w:t>
      </w:r>
      <w:r w:rsidRPr="005B122F">
        <w:t>сочетает</w:t>
      </w:r>
      <w:r w:rsidR="007400BB">
        <w:t xml:space="preserve"> </w:t>
      </w:r>
      <w:r w:rsidRPr="005B122F">
        <w:t>развлекательный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обучающий</w:t>
      </w:r>
      <w:r w:rsidR="007400BB">
        <w:t xml:space="preserve"> </w:t>
      </w:r>
      <w:r w:rsidRPr="005B122F">
        <w:t>аспекты,</w:t>
      </w:r>
      <w:r w:rsidR="007400BB">
        <w:t xml:space="preserve"> </w:t>
      </w:r>
      <w:r w:rsidRPr="005B122F">
        <w:t>что</w:t>
      </w:r>
      <w:r w:rsidR="007400BB">
        <w:t xml:space="preserve"> </w:t>
      </w:r>
      <w:r w:rsidRPr="005B122F">
        <w:t>делает</w:t>
      </w:r>
      <w:r w:rsidR="007400BB">
        <w:t xml:space="preserve"> </w:t>
      </w:r>
      <w:r w:rsidRPr="005B122F">
        <w:t>его</w:t>
      </w:r>
      <w:r w:rsidR="007400BB">
        <w:t xml:space="preserve"> </w:t>
      </w:r>
      <w:r w:rsidRPr="005B122F">
        <w:t>актуальным</w:t>
      </w:r>
      <w:r w:rsidR="007400BB">
        <w:t xml:space="preserve"> </w:t>
      </w:r>
      <w:r w:rsidRPr="005B122F">
        <w:t>для</w:t>
      </w:r>
      <w:r w:rsidR="007400BB">
        <w:t xml:space="preserve"> </w:t>
      </w:r>
      <w:r w:rsidRPr="005B122F">
        <w:t>применения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образовательных</w:t>
      </w:r>
      <w:r w:rsidR="007400BB">
        <w:t xml:space="preserve"> </w:t>
      </w:r>
      <w:r w:rsidRPr="005B122F">
        <w:t>учреждениях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рамках</w:t>
      </w:r>
      <w:r w:rsidR="007400BB">
        <w:t xml:space="preserve"> </w:t>
      </w:r>
      <w:r w:rsidRPr="005B122F">
        <w:t>экологических</w:t>
      </w:r>
      <w:r w:rsidR="007400BB">
        <w:t xml:space="preserve"> </w:t>
      </w:r>
      <w:r w:rsidRPr="005B122F">
        <w:t>акций.</w:t>
      </w:r>
    </w:p>
    <w:p w14:paraId="2FA9EA43" w14:textId="654A1D81" w:rsidR="005B122F" w:rsidRPr="005B122F" w:rsidRDefault="005B122F" w:rsidP="006D7E51">
      <w:r w:rsidRPr="005B122F">
        <w:t>Игра</w:t>
      </w:r>
      <w:r w:rsidR="007400BB">
        <w:t xml:space="preserve"> </w:t>
      </w:r>
      <w:r w:rsidRPr="005B122F">
        <w:t>создаётся</w:t>
      </w:r>
      <w:r w:rsidR="007400BB">
        <w:t xml:space="preserve"> </w:t>
      </w:r>
      <w:r w:rsidRPr="005B122F">
        <w:t>как</w:t>
      </w:r>
      <w:r w:rsidR="007400BB">
        <w:t xml:space="preserve"> </w:t>
      </w:r>
      <w:r w:rsidRPr="005B122F">
        <w:t>доступный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увлекательный</w:t>
      </w:r>
      <w:r w:rsidR="007400BB">
        <w:t xml:space="preserve"> </w:t>
      </w:r>
      <w:r w:rsidRPr="005B122F">
        <w:t>инструмент,</w:t>
      </w:r>
      <w:r w:rsidR="007400BB">
        <w:t xml:space="preserve"> </w:t>
      </w:r>
      <w:r w:rsidRPr="005B122F">
        <w:t>который</w:t>
      </w:r>
      <w:r w:rsidR="007400BB">
        <w:t xml:space="preserve"> </w:t>
      </w:r>
      <w:r w:rsidRPr="005B122F">
        <w:t>позволяет</w:t>
      </w:r>
      <w:r w:rsidR="007400BB">
        <w:t xml:space="preserve"> </w:t>
      </w:r>
      <w:r w:rsidRPr="005B122F">
        <w:t>детям</w:t>
      </w:r>
      <w:r w:rsidR="007400BB">
        <w:t xml:space="preserve"> </w:t>
      </w:r>
      <w:r w:rsidRPr="005B122F">
        <w:t>исследовать</w:t>
      </w:r>
      <w:r w:rsidR="007400BB">
        <w:t xml:space="preserve"> </w:t>
      </w:r>
      <w:r w:rsidRPr="005B122F">
        <w:t>виртуальный</w:t>
      </w:r>
      <w:r w:rsidR="007400BB">
        <w:t xml:space="preserve"> </w:t>
      </w:r>
      <w:r w:rsidRPr="005B122F">
        <w:t>мир,</w:t>
      </w:r>
      <w:r w:rsidR="007400BB">
        <w:t xml:space="preserve"> </w:t>
      </w:r>
      <w:r w:rsidRPr="005B122F">
        <w:t>выполнять</w:t>
      </w:r>
      <w:r w:rsidR="007400BB">
        <w:t xml:space="preserve"> </w:t>
      </w:r>
      <w:r w:rsidRPr="005B122F">
        <w:t>задания</w:t>
      </w:r>
      <w:r w:rsidR="007400BB">
        <w:t xml:space="preserve"> </w:t>
      </w:r>
      <w:r w:rsidRPr="005B122F">
        <w:t>по</w:t>
      </w:r>
      <w:r w:rsidR="007400BB">
        <w:t xml:space="preserve"> </w:t>
      </w:r>
      <w:r w:rsidRPr="005B122F">
        <w:t>очистке</w:t>
      </w:r>
      <w:r w:rsidR="007400BB">
        <w:t xml:space="preserve"> </w:t>
      </w:r>
      <w:r w:rsidRPr="005B122F">
        <w:t>территорий,</w:t>
      </w:r>
      <w:r w:rsidR="007400BB">
        <w:t xml:space="preserve"> </w:t>
      </w:r>
      <w:r w:rsidRPr="005B122F">
        <w:t>посадке</w:t>
      </w:r>
      <w:r w:rsidR="007400BB">
        <w:t xml:space="preserve"> </w:t>
      </w:r>
      <w:r w:rsidRPr="005B122F">
        <w:t>деревьев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экономии</w:t>
      </w:r>
      <w:r w:rsidR="007400BB">
        <w:t xml:space="preserve"> </w:t>
      </w:r>
      <w:r w:rsidRPr="005B122F">
        <w:t>электроэнергии.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процессе</w:t>
      </w:r>
      <w:r w:rsidR="007400BB">
        <w:t xml:space="preserve"> </w:t>
      </w:r>
      <w:r w:rsidRPr="005B122F">
        <w:t>прохождения</w:t>
      </w:r>
      <w:r w:rsidR="007400BB">
        <w:t xml:space="preserve"> </w:t>
      </w:r>
      <w:r w:rsidRPr="005B122F">
        <w:t>уровней</w:t>
      </w:r>
      <w:r w:rsidR="007400BB">
        <w:t xml:space="preserve"> </w:t>
      </w:r>
      <w:r w:rsidRPr="005B122F">
        <w:t>игроки</w:t>
      </w:r>
      <w:r w:rsidR="007400BB">
        <w:t xml:space="preserve"> </w:t>
      </w:r>
      <w:r w:rsidRPr="005B122F">
        <w:t>получают</w:t>
      </w:r>
      <w:r w:rsidR="007400BB">
        <w:t xml:space="preserve"> </w:t>
      </w:r>
      <w:r w:rsidRPr="005B122F">
        <w:t>обратную</w:t>
      </w:r>
      <w:r w:rsidR="007400BB">
        <w:t xml:space="preserve"> </w:t>
      </w:r>
      <w:r w:rsidRPr="005B122F">
        <w:t>связь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виде</w:t>
      </w:r>
      <w:r w:rsidR="007400BB">
        <w:t xml:space="preserve"> </w:t>
      </w:r>
      <w:r w:rsidRPr="005B122F">
        <w:t>визуальных</w:t>
      </w:r>
      <w:r w:rsidR="007400BB">
        <w:t xml:space="preserve"> </w:t>
      </w:r>
      <w:r w:rsidRPr="005B122F">
        <w:t>индикаторов</w:t>
      </w:r>
      <w:r w:rsidR="007400BB">
        <w:t xml:space="preserve"> </w:t>
      </w:r>
      <w:r w:rsidRPr="005B122F">
        <w:t>прогресса,</w:t>
      </w:r>
      <w:r w:rsidR="007400BB">
        <w:t xml:space="preserve"> </w:t>
      </w:r>
      <w:r w:rsidRPr="005B122F">
        <w:t>что</w:t>
      </w:r>
      <w:r w:rsidR="007400BB">
        <w:t xml:space="preserve"> </w:t>
      </w:r>
      <w:r w:rsidRPr="005B122F">
        <w:t>способствует</w:t>
      </w:r>
      <w:r w:rsidR="007400BB">
        <w:t xml:space="preserve"> </w:t>
      </w:r>
      <w:r w:rsidRPr="005B122F">
        <w:t>формированию</w:t>
      </w:r>
      <w:r w:rsidR="007400BB">
        <w:t xml:space="preserve"> </w:t>
      </w:r>
      <w:r w:rsidRPr="005B122F">
        <w:t>мотивации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закреплению</w:t>
      </w:r>
      <w:r w:rsidR="007400BB">
        <w:t xml:space="preserve"> </w:t>
      </w:r>
      <w:r w:rsidRPr="005B122F">
        <w:t>знаний.</w:t>
      </w:r>
      <w:r w:rsidR="007400BB">
        <w:t xml:space="preserve"> </w:t>
      </w:r>
      <w:r w:rsidRPr="005B122F">
        <w:t>Важной</w:t>
      </w:r>
      <w:r w:rsidR="007400BB">
        <w:t xml:space="preserve"> </w:t>
      </w:r>
      <w:r w:rsidRPr="005B122F">
        <w:t>особенностью</w:t>
      </w:r>
      <w:r w:rsidR="007400BB">
        <w:t xml:space="preserve"> </w:t>
      </w:r>
      <w:r w:rsidRPr="005B122F">
        <w:t>проекта</w:t>
      </w:r>
      <w:r w:rsidR="007400BB">
        <w:t xml:space="preserve"> </w:t>
      </w:r>
      <w:r w:rsidRPr="005B122F">
        <w:t>является</w:t>
      </w:r>
      <w:r w:rsidR="007400BB">
        <w:t xml:space="preserve"> </w:t>
      </w:r>
      <w:r w:rsidRPr="005B122F">
        <w:t>его</w:t>
      </w:r>
      <w:r w:rsidR="007400BB">
        <w:t xml:space="preserve"> </w:t>
      </w:r>
      <w:r w:rsidRPr="005B122F">
        <w:t>направленность</w:t>
      </w:r>
      <w:r w:rsidR="007400BB">
        <w:t xml:space="preserve"> </w:t>
      </w:r>
      <w:r w:rsidRPr="005B122F">
        <w:t>на</w:t>
      </w:r>
      <w:r w:rsidR="007400BB">
        <w:t xml:space="preserve"> </w:t>
      </w:r>
      <w:r w:rsidRPr="005B122F">
        <w:t>практическое</w:t>
      </w:r>
      <w:r w:rsidR="007400BB">
        <w:t xml:space="preserve"> </w:t>
      </w:r>
      <w:r w:rsidRPr="005B122F">
        <w:t>понимание</w:t>
      </w:r>
      <w:r w:rsidR="007400BB">
        <w:t xml:space="preserve"> </w:t>
      </w:r>
      <w:r w:rsidRPr="005B122F">
        <w:t>экологических</w:t>
      </w:r>
      <w:r w:rsidR="007400BB">
        <w:t xml:space="preserve"> </w:t>
      </w:r>
      <w:r w:rsidRPr="005B122F">
        <w:t>проблем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демонстрацию</w:t>
      </w:r>
      <w:r w:rsidR="007400BB">
        <w:t xml:space="preserve"> </w:t>
      </w:r>
      <w:r w:rsidRPr="005B122F">
        <w:t>возможных</w:t>
      </w:r>
      <w:r w:rsidR="007400BB">
        <w:t xml:space="preserve"> </w:t>
      </w:r>
      <w:r w:rsidRPr="005B122F">
        <w:t>решений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игровой</w:t>
      </w:r>
      <w:r w:rsidR="007400BB">
        <w:t xml:space="preserve"> </w:t>
      </w:r>
      <w:r w:rsidRPr="005B122F">
        <w:t>форме.</w:t>
      </w:r>
    </w:p>
    <w:p w14:paraId="49C0E2E7" w14:textId="283AB891" w:rsidR="005B122F" w:rsidRPr="005B122F" w:rsidRDefault="005B122F" w:rsidP="006D7E51">
      <w:r w:rsidRPr="005B122F">
        <w:t>Пояснительная</w:t>
      </w:r>
      <w:r w:rsidR="007400BB">
        <w:t xml:space="preserve"> </w:t>
      </w:r>
      <w:r w:rsidRPr="005B122F">
        <w:t>записка</w:t>
      </w:r>
      <w:r w:rsidR="007400BB">
        <w:t xml:space="preserve"> </w:t>
      </w:r>
      <w:r w:rsidRPr="005B122F">
        <w:t>к</w:t>
      </w:r>
      <w:r w:rsidR="007400BB">
        <w:t xml:space="preserve"> </w:t>
      </w:r>
      <w:r w:rsidRPr="005B122F">
        <w:t>проекту</w:t>
      </w:r>
      <w:r w:rsidR="007400BB">
        <w:t xml:space="preserve"> </w:t>
      </w:r>
      <w:r w:rsidRPr="005B122F">
        <w:t>содержит</w:t>
      </w:r>
      <w:r w:rsidR="007400BB">
        <w:t xml:space="preserve"> </w:t>
      </w:r>
      <w:r w:rsidRPr="005B122F">
        <w:t>несколько</w:t>
      </w:r>
      <w:r w:rsidR="007400BB">
        <w:t xml:space="preserve"> </w:t>
      </w:r>
      <w:r w:rsidRPr="005B122F">
        <w:t>разделов,</w:t>
      </w:r>
      <w:r w:rsidR="007400BB">
        <w:t xml:space="preserve"> </w:t>
      </w:r>
      <w:r w:rsidRPr="005B122F">
        <w:t>каждый</w:t>
      </w:r>
      <w:r w:rsidR="007400BB">
        <w:t xml:space="preserve"> </w:t>
      </w:r>
      <w:r w:rsidRPr="005B122F">
        <w:t>из</w:t>
      </w:r>
      <w:r w:rsidR="007400BB">
        <w:t xml:space="preserve"> </w:t>
      </w:r>
      <w:r w:rsidRPr="005B122F">
        <w:t>которых</w:t>
      </w:r>
      <w:r w:rsidR="007400BB">
        <w:t xml:space="preserve"> </w:t>
      </w:r>
      <w:r w:rsidRPr="005B122F">
        <w:t>выполняет</w:t>
      </w:r>
      <w:r w:rsidR="007400BB">
        <w:t xml:space="preserve"> </w:t>
      </w:r>
      <w:r w:rsidRPr="005B122F">
        <w:t>определённую</w:t>
      </w:r>
      <w:r w:rsidR="007400BB">
        <w:t xml:space="preserve"> </w:t>
      </w:r>
      <w:r w:rsidRPr="005B122F">
        <w:t>функцию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отражает</w:t>
      </w:r>
      <w:r w:rsidR="007400BB">
        <w:t xml:space="preserve"> </w:t>
      </w:r>
      <w:r w:rsidRPr="005B122F">
        <w:t>этапы</w:t>
      </w:r>
      <w:r w:rsidR="007400BB">
        <w:t xml:space="preserve"> </w:t>
      </w:r>
      <w:r w:rsidRPr="005B122F">
        <w:t>разработки</w:t>
      </w:r>
      <w:r w:rsidR="007400BB">
        <w:t xml:space="preserve"> </w:t>
      </w:r>
      <w:r w:rsidRPr="005B122F">
        <w:t>программного</w:t>
      </w:r>
      <w:r w:rsidR="007400BB">
        <w:t xml:space="preserve"> </w:t>
      </w:r>
      <w:r w:rsidRPr="005B122F">
        <w:t>продукта.</w:t>
      </w:r>
    </w:p>
    <w:p w14:paraId="7651BAA5" w14:textId="32CD3650" w:rsidR="005B122F" w:rsidRPr="005B122F" w:rsidRDefault="005B122F" w:rsidP="006D7E51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«Анализ</w:t>
      </w:r>
      <w:r w:rsidR="007400BB">
        <w:t xml:space="preserve"> </w:t>
      </w:r>
      <w:r w:rsidRPr="005B122F">
        <w:t>задачи»</w:t>
      </w:r>
      <w:r w:rsidR="007400BB">
        <w:t xml:space="preserve"> </w:t>
      </w:r>
      <w:r w:rsidRPr="005B122F">
        <w:t>приводится</w:t>
      </w:r>
      <w:r w:rsidR="007400BB">
        <w:t xml:space="preserve"> </w:t>
      </w:r>
      <w:r w:rsidRPr="005B122F">
        <w:t>постановка</w:t>
      </w:r>
      <w:r w:rsidR="007400BB">
        <w:t xml:space="preserve"> </w:t>
      </w:r>
      <w:r w:rsidRPr="005B122F">
        <w:t>задачи,</w:t>
      </w:r>
      <w:r w:rsidR="007400BB">
        <w:t xml:space="preserve"> </w:t>
      </w:r>
      <w:r w:rsidRPr="005B122F">
        <w:t>организационно-экономическая</w:t>
      </w:r>
      <w:r w:rsidR="007400BB">
        <w:t xml:space="preserve"> </w:t>
      </w:r>
      <w:r w:rsidRPr="005B122F">
        <w:t>сущность</w:t>
      </w:r>
      <w:r w:rsidR="007400BB">
        <w:t xml:space="preserve"> </w:t>
      </w:r>
      <w:r w:rsidRPr="005B122F">
        <w:t>проекта,</w:t>
      </w:r>
      <w:r w:rsidR="007400BB">
        <w:t xml:space="preserve"> </w:t>
      </w:r>
      <w:r w:rsidRPr="005B122F">
        <w:t>описание</w:t>
      </w:r>
      <w:r w:rsidR="007400BB">
        <w:t xml:space="preserve"> </w:t>
      </w:r>
      <w:r w:rsidRPr="005B122F">
        <w:t>целей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назначения</w:t>
      </w:r>
      <w:r w:rsidR="007400BB">
        <w:t xml:space="preserve"> </w:t>
      </w:r>
      <w:r w:rsidRPr="005B122F">
        <w:t>игры,</w:t>
      </w:r>
      <w:r w:rsidR="007400BB">
        <w:t xml:space="preserve"> </w:t>
      </w:r>
      <w:r w:rsidRPr="005B122F">
        <w:t>а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определяются</w:t>
      </w:r>
      <w:r w:rsidR="007400BB">
        <w:t xml:space="preserve"> </w:t>
      </w:r>
      <w:r w:rsidRPr="005B122F">
        <w:t>функциональные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нефункциональные</w:t>
      </w:r>
      <w:r w:rsidR="007400BB">
        <w:t xml:space="preserve"> </w:t>
      </w:r>
      <w:r w:rsidRPr="005B122F">
        <w:t>требования.</w:t>
      </w:r>
      <w:r w:rsidR="007400BB">
        <w:t xml:space="preserve"> </w:t>
      </w:r>
      <w:r w:rsidRPr="005B122F">
        <w:t>Здесь</w:t>
      </w:r>
      <w:r w:rsidR="007400BB">
        <w:t xml:space="preserve"> </w:t>
      </w:r>
      <w:r w:rsidRPr="005B122F">
        <w:t>же</w:t>
      </w:r>
      <w:r w:rsidR="007400BB">
        <w:t xml:space="preserve"> </w:t>
      </w:r>
      <w:r w:rsidRPr="005B122F">
        <w:t>описываются</w:t>
      </w:r>
      <w:r w:rsidR="007400BB">
        <w:t xml:space="preserve"> </w:t>
      </w:r>
      <w:r w:rsidRPr="005B122F">
        <w:t>исходные,</w:t>
      </w:r>
      <w:r w:rsidR="007400BB">
        <w:t xml:space="preserve"> </w:t>
      </w:r>
      <w:r w:rsidRPr="005B122F">
        <w:t>результатные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условно-постоянные</w:t>
      </w:r>
      <w:r w:rsidR="007400BB">
        <w:t xml:space="preserve"> </w:t>
      </w:r>
      <w:r w:rsidRPr="005B122F">
        <w:t>данные,</w:t>
      </w:r>
      <w:r w:rsidR="007400BB">
        <w:t xml:space="preserve"> </w:t>
      </w:r>
      <w:r w:rsidRPr="005B122F">
        <w:t>которые</w:t>
      </w:r>
      <w:r w:rsidR="007400BB">
        <w:t xml:space="preserve"> </w:t>
      </w:r>
      <w:r w:rsidRPr="005B122F">
        <w:t>используются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процессе</w:t>
      </w:r>
      <w:r w:rsidR="007400BB">
        <w:t xml:space="preserve"> </w:t>
      </w:r>
      <w:r w:rsidRPr="005B122F">
        <w:t>разработки.</w:t>
      </w:r>
    </w:p>
    <w:p w14:paraId="0FD527C0" w14:textId="535E1F48" w:rsidR="005B122F" w:rsidRPr="005B122F" w:rsidRDefault="005B122F" w:rsidP="006D7E51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«Проектирование»</w:t>
      </w:r>
      <w:r w:rsidR="007400BB">
        <w:t xml:space="preserve"> </w:t>
      </w:r>
      <w:r w:rsidRPr="005B122F">
        <w:t>рассматриваются</w:t>
      </w:r>
      <w:r w:rsidR="007400BB">
        <w:t xml:space="preserve"> </w:t>
      </w:r>
      <w:r w:rsidRPr="005B122F">
        <w:t>основные</w:t>
      </w:r>
      <w:r w:rsidR="007400BB">
        <w:t xml:space="preserve"> </w:t>
      </w:r>
      <w:r w:rsidRPr="005B122F">
        <w:t>аспекты</w:t>
      </w:r>
      <w:r w:rsidR="007400BB">
        <w:t xml:space="preserve"> </w:t>
      </w:r>
      <w:r w:rsidRPr="005B122F">
        <w:t>разработки</w:t>
      </w:r>
      <w:r w:rsidR="007400BB">
        <w:t xml:space="preserve"> </w:t>
      </w:r>
      <w:r w:rsidRPr="005B122F">
        <w:t>игры.</w:t>
      </w:r>
      <w:r w:rsidR="007400BB">
        <w:t xml:space="preserve"> </w:t>
      </w:r>
      <w:r w:rsidRPr="005B122F">
        <w:t>Включается</w:t>
      </w:r>
      <w:r w:rsidR="007400BB">
        <w:t xml:space="preserve"> </w:t>
      </w:r>
      <w:r w:rsidRPr="005B122F">
        <w:t>выбор</w:t>
      </w:r>
      <w:r w:rsidR="007400BB">
        <w:t xml:space="preserve"> </w:t>
      </w:r>
      <w:r w:rsidRPr="005B122F">
        <w:t>стратегии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модели</w:t>
      </w:r>
      <w:r w:rsidR="007400BB">
        <w:t xml:space="preserve"> </w:t>
      </w:r>
      <w:r w:rsidRPr="005B122F">
        <w:t>жизненного</w:t>
      </w:r>
      <w:r w:rsidR="007400BB">
        <w:t xml:space="preserve"> </w:t>
      </w:r>
      <w:r w:rsidRPr="005B122F">
        <w:t>цикла,</w:t>
      </w:r>
      <w:r w:rsidR="007400BB">
        <w:t xml:space="preserve"> </w:t>
      </w:r>
      <w:r w:rsidRPr="005B122F">
        <w:t>приводятся</w:t>
      </w:r>
      <w:r w:rsidR="007400BB">
        <w:t xml:space="preserve"> </w:t>
      </w:r>
      <w:r w:rsidRPr="005B122F">
        <w:t>таблицы</w:t>
      </w:r>
      <w:r w:rsidR="007400BB">
        <w:t xml:space="preserve"> </w:t>
      </w:r>
      <w:r w:rsidRPr="005B122F">
        <w:t>анализа</w:t>
      </w:r>
      <w:r w:rsidR="007400BB">
        <w:t xml:space="preserve"> </w:t>
      </w:r>
      <w:r w:rsidRPr="005B122F">
        <w:t>требований,</w:t>
      </w:r>
      <w:r w:rsidR="007400BB">
        <w:t xml:space="preserve"> </w:t>
      </w:r>
      <w:r w:rsidRPr="005B122F">
        <w:t>характеристик</w:t>
      </w:r>
      <w:r w:rsidR="007400BB">
        <w:t xml:space="preserve"> </w:t>
      </w:r>
      <w:r w:rsidRPr="005B122F">
        <w:t>команды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пользователей.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в</w:t>
      </w:r>
      <w:r w:rsidR="007400BB">
        <w:t xml:space="preserve"> </w:t>
      </w:r>
      <w:r w:rsidRPr="005B122F">
        <w:t>данном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представлены</w:t>
      </w:r>
      <w:r w:rsidR="007400BB">
        <w:t xml:space="preserve"> </w:t>
      </w:r>
      <w:r w:rsidRPr="005B122F">
        <w:t>диаграммы</w:t>
      </w:r>
      <w:r w:rsidR="007400BB">
        <w:t xml:space="preserve"> </w:t>
      </w:r>
      <w:r w:rsidRPr="005B122F">
        <w:t>вариантов</w:t>
      </w:r>
      <w:r w:rsidR="007400BB">
        <w:t xml:space="preserve"> </w:t>
      </w:r>
      <w:r w:rsidRPr="005B122F">
        <w:t>использования,</w:t>
      </w:r>
      <w:r w:rsidR="007400BB">
        <w:t xml:space="preserve"> </w:t>
      </w:r>
      <w:r w:rsidRPr="005B122F">
        <w:t>бизнес-процессов,</w:t>
      </w:r>
      <w:r w:rsidR="007400BB">
        <w:t xml:space="preserve"> </w:t>
      </w:r>
      <w:r w:rsidRPr="005B122F">
        <w:t>данных,</w:t>
      </w:r>
      <w:r w:rsidR="007400BB">
        <w:t xml:space="preserve"> </w:t>
      </w:r>
      <w:r w:rsidRPr="005B122F">
        <w:t>последовательности,</w:t>
      </w:r>
      <w:r w:rsidR="007400BB">
        <w:t xml:space="preserve"> </w:t>
      </w:r>
      <w:r w:rsidRPr="005B122F">
        <w:t>классов,</w:t>
      </w:r>
      <w:r w:rsidR="007400BB">
        <w:t xml:space="preserve"> </w:t>
      </w:r>
      <w:r w:rsidRPr="005B122F">
        <w:t>объектов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деятельности,</w:t>
      </w:r>
      <w:r w:rsidR="007400BB">
        <w:t xml:space="preserve"> </w:t>
      </w:r>
      <w:r w:rsidRPr="005B122F">
        <w:t>которые</w:t>
      </w:r>
      <w:r w:rsidR="007400BB">
        <w:t xml:space="preserve"> </w:t>
      </w:r>
      <w:r w:rsidRPr="005B122F">
        <w:t>позволяют</w:t>
      </w:r>
      <w:r w:rsidR="007400BB">
        <w:t xml:space="preserve"> </w:t>
      </w:r>
      <w:r w:rsidRPr="005B122F">
        <w:t>формализовать</w:t>
      </w:r>
      <w:r w:rsidR="007400BB">
        <w:t xml:space="preserve"> </w:t>
      </w:r>
      <w:r w:rsidRPr="005B122F">
        <w:t>архитектуру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логику</w:t>
      </w:r>
      <w:r w:rsidR="007400BB">
        <w:t xml:space="preserve"> </w:t>
      </w:r>
      <w:r w:rsidRPr="005B122F">
        <w:t>работы</w:t>
      </w:r>
      <w:r w:rsidR="007400BB">
        <w:t xml:space="preserve"> </w:t>
      </w:r>
      <w:r w:rsidRPr="005B122F">
        <w:t>системы.</w:t>
      </w:r>
    </w:p>
    <w:p w14:paraId="7D95E6B8" w14:textId="0C132A96" w:rsidR="006D7E51" w:rsidRDefault="005B122F" w:rsidP="006D7E51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«Реализация»</w:t>
      </w:r>
      <w:r w:rsidR="007400BB">
        <w:t xml:space="preserve"> </w:t>
      </w:r>
      <w:r w:rsidRPr="005B122F">
        <w:t>описываются</w:t>
      </w:r>
      <w:r w:rsidR="007400BB">
        <w:t xml:space="preserve"> </w:t>
      </w:r>
      <w:r w:rsidRPr="005B122F">
        <w:t>элементы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объекты,</w:t>
      </w:r>
      <w:r w:rsidR="007400BB">
        <w:t xml:space="preserve"> </w:t>
      </w:r>
      <w:r w:rsidRPr="005B122F">
        <w:t>используемые</w:t>
      </w:r>
      <w:r w:rsidR="007400BB">
        <w:t xml:space="preserve"> </w:t>
      </w:r>
      <w:r w:rsidRPr="005B122F">
        <w:t>при</w:t>
      </w:r>
      <w:r w:rsidR="007400BB">
        <w:t xml:space="preserve"> </w:t>
      </w:r>
      <w:r w:rsidRPr="005B122F">
        <w:t>создании</w:t>
      </w:r>
      <w:r w:rsidR="007400BB">
        <w:t xml:space="preserve"> </w:t>
      </w:r>
      <w:r w:rsidRPr="005B122F">
        <w:t>игры.</w:t>
      </w:r>
      <w:r w:rsidR="007400BB">
        <w:t xml:space="preserve"> </w:t>
      </w:r>
      <w:r w:rsidRPr="005B122F">
        <w:t>Здесь</w:t>
      </w:r>
      <w:r w:rsidR="007400BB">
        <w:t xml:space="preserve"> </w:t>
      </w:r>
      <w:r w:rsidRPr="005B122F">
        <w:t>фиксируются</w:t>
      </w:r>
      <w:r w:rsidR="007400BB">
        <w:t xml:space="preserve"> </w:t>
      </w:r>
      <w:r w:rsidRPr="005B122F">
        <w:t>технические</w:t>
      </w:r>
      <w:r w:rsidR="007400BB">
        <w:t xml:space="preserve"> </w:t>
      </w:r>
      <w:r w:rsidRPr="005B122F">
        <w:t>средства</w:t>
      </w:r>
      <w:r w:rsidR="007400BB">
        <w:t xml:space="preserve"> </w:t>
      </w:r>
      <w:r w:rsidRPr="005B122F">
        <w:t>разработки,</w:t>
      </w:r>
      <w:r w:rsidR="007400BB">
        <w:t xml:space="preserve"> </w:t>
      </w:r>
      <w:r w:rsidRPr="005B122F">
        <w:t>программные</w:t>
      </w:r>
      <w:r w:rsidR="007400BB">
        <w:t xml:space="preserve"> </w:t>
      </w:r>
      <w:r w:rsidRPr="005B122F">
        <w:t>инструменты,</w:t>
      </w:r>
      <w:r w:rsidR="007400BB">
        <w:t xml:space="preserve"> </w:t>
      </w:r>
      <w:r w:rsidRPr="005B122F">
        <w:t>графические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аудиофайлы,</w:t>
      </w:r>
      <w:r w:rsidR="007400BB">
        <w:t xml:space="preserve"> </w:t>
      </w:r>
      <w:r w:rsidRPr="005B122F">
        <w:t>а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структура</w:t>
      </w:r>
      <w:r w:rsidR="007400BB">
        <w:t xml:space="preserve"> </w:t>
      </w:r>
      <w:r w:rsidRPr="005B122F">
        <w:t>игровых</w:t>
      </w:r>
      <w:r w:rsidR="007400BB">
        <w:t xml:space="preserve"> </w:t>
      </w:r>
      <w:r w:rsidRPr="005B122F">
        <w:t>уровней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механика</w:t>
      </w:r>
      <w:r w:rsidR="007400BB">
        <w:t xml:space="preserve"> </w:t>
      </w:r>
      <w:r w:rsidRPr="005B122F">
        <w:t>взаимодействия</w:t>
      </w:r>
      <w:r w:rsidR="007400BB">
        <w:t xml:space="preserve"> </w:t>
      </w:r>
      <w:r w:rsidRPr="005B122F">
        <w:t>пользователя</w:t>
      </w:r>
      <w:r w:rsidR="007400BB">
        <w:t xml:space="preserve"> </w:t>
      </w:r>
      <w:r w:rsidRPr="005B122F">
        <w:t>с</w:t>
      </w:r>
      <w:r w:rsidR="007400BB">
        <w:t xml:space="preserve"> </w:t>
      </w:r>
      <w:r w:rsidRPr="005B122F">
        <w:t>системой.</w:t>
      </w:r>
    </w:p>
    <w:p w14:paraId="6C13402D" w14:textId="2714FFC1" w:rsidR="005B122F" w:rsidRPr="005B122F" w:rsidRDefault="005B122F" w:rsidP="004C2792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«Тестирование»</w:t>
      </w:r>
      <w:r w:rsidR="007400BB">
        <w:t xml:space="preserve"> </w:t>
      </w:r>
      <w:r w:rsidRPr="005B122F">
        <w:t>проводится</w:t>
      </w:r>
      <w:r w:rsidR="007400BB">
        <w:t xml:space="preserve"> </w:t>
      </w:r>
      <w:r w:rsidRPr="005B122F">
        <w:t>проверка</w:t>
      </w:r>
      <w:r w:rsidR="007400BB">
        <w:t xml:space="preserve"> </w:t>
      </w:r>
      <w:r w:rsidRPr="005B122F">
        <w:t>работоспособности</w:t>
      </w:r>
      <w:r w:rsidR="007400BB">
        <w:t xml:space="preserve"> </w:t>
      </w:r>
      <w:r w:rsidRPr="005B122F">
        <w:t>программного</w:t>
      </w:r>
      <w:r w:rsidR="007400BB">
        <w:t xml:space="preserve"> </w:t>
      </w:r>
      <w:r w:rsidRPr="005B122F">
        <w:t>продукта.</w:t>
      </w:r>
      <w:r w:rsidR="007400BB">
        <w:t xml:space="preserve"> </w:t>
      </w:r>
      <w:r w:rsidRPr="005B122F">
        <w:t>Описываются</w:t>
      </w:r>
      <w:r w:rsidR="007400BB">
        <w:t xml:space="preserve"> </w:t>
      </w:r>
      <w:r w:rsidRPr="005B122F">
        <w:t>сценарии</w:t>
      </w:r>
      <w:r w:rsidR="007400BB">
        <w:t xml:space="preserve"> </w:t>
      </w:r>
      <w:r w:rsidRPr="005B122F">
        <w:t>тестирования,</w:t>
      </w:r>
      <w:r w:rsidR="007400BB">
        <w:t xml:space="preserve"> </w:t>
      </w:r>
      <w:r w:rsidRPr="005B122F">
        <w:t>моделируются</w:t>
      </w:r>
      <w:r w:rsidR="007400BB">
        <w:t xml:space="preserve"> </w:t>
      </w:r>
      <w:r w:rsidRPr="005B122F">
        <w:t>действия</w:t>
      </w:r>
      <w:r w:rsidR="007400BB">
        <w:t xml:space="preserve"> </w:t>
      </w:r>
      <w:r w:rsidRPr="005B122F">
        <w:t>пользователя,</w:t>
      </w:r>
      <w:r w:rsidR="007400BB">
        <w:t xml:space="preserve"> </w:t>
      </w:r>
      <w:r w:rsidRPr="005B122F">
        <w:t>фиксируются</w:t>
      </w:r>
      <w:r w:rsidR="007400BB">
        <w:t xml:space="preserve"> </w:t>
      </w:r>
      <w:r w:rsidRPr="005B122F">
        <w:t>результаты</w:t>
      </w:r>
      <w:r w:rsidR="007400BB">
        <w:t xml:space="preserve"> </w:t>
      </w:r>
      <w:r w:rsidRPr="005B122F">
        <w:t>выполнения</w:t>
      </w:r>
      <w:r w:rsidR="007400BB">
        <w:t xml:space="preserve"> </w:t>
      </w:r>
      <w:r w:rsidRPr="005B122F">
        <w:t>заданий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переходов</w:t>
      </w:r>
      <w:r w:rsidR="007400BB">
        <w:t xml:space="preserve"> </w:t>
      </w:r>
      <w:r w:rsidRPr="005B122F">
        <w:t>между</w:t>
      </w:r>
      <w:r w:rsidR="007400BB">
        <w:t xml:space="preserve"> </w:t>
      </w:r>
      <w:r w:rsidRPr="005B122F">
        <w:t>уровнями.</w:t>
      </w:r>
    </w:p>
    <w:p w14:paraId="30A5BB8F" w14:textId="4D21AC42" w:rsidR="005B122F" w:rsidRPr="005B122F" w:rsidRDefault="005B122F" w:rsidP="004C2792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«Руководство</w:t>
      </w:r>
      <w:r w:rsidR="007400BB">
        <w:t xml:space="preserve"> </w:t>
      </w:r>
      <w:r w:rsidRPr="005B122F">
        <w:t>пользователя»</w:t>
      </w:r>
      <w:r w:rsidR="007400BB">
        <w:t xml:space="preserve"> </w:t>
      </w:r>
      <w:r w:rsidRPr="005B122F">
        <w:t>приводится</w:t>
      </w:r>
      <w:r w:rsidR="007400BB">
        <w:t xml:space="preserve"> </w:t>
      </w:r>
      <w:r w:rsidRPr="005B122F">
        <w:t>описание</w:t>
      </w:r>
      <w:r w:rsidR="007400BB">
        <w:t xml:space="preserve"> </w:t>
      </w:r>
      <w:r w:rsidRPr="005B122F">
        <w:t>назначения</w:t>
      </w:r>
      <w:r w:rsidR="007400BB">
        <w:t xml:space="preserve"> </w:t>
      </w:r>
      <w:r w:rsidRPr="005B122F">
        <w:t>игры,</w:t>
      </w:r>
      <w:r w:rsidR="007400BB">
        <w:t xml:space="preserve"> </w:t>
      </w:r>
      <w:r w:rsidRPr="005B122F">
        <w:t>области</w:t>
      </w:r>
      <w:r w:rsidR="007400BB">
        <w:t xml:space="preserve"> </w:t>
      </w:r>
      <w:r w:rsidRPr="005B122F">
        <w:t>её</w:t>
      </w:r>
      <w:r w:rsidR="007400BB">
        <w:t xml:space="preserve"> </w:t>
      </w:r>
      <w:r w:rsidRPr="005B122F">
        <w:t>применения,</w:t>
      </w:r>
      <w:r w:rsidR="007400BB">
        <w:t xml:space="preserve"> </w:t>
      </w:r>
      <w:r w:rsidRPr="005B122F">
        <w:t>а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инструкции</w:t>
      </w:r>
      <w:r w:rsidR="007400BB">
        <w:t xml:space="preserve"> </w:t>
      </w:r>
      <w:r w:rsidRPr="005B122F">
        <w:t>по</w:t>
      </w:r>
      <w:r w:rsidR="007400BB">
        <w:t xml:space="preserve"> </w:t>
      </w:r>
      <w:r w:rsidRPr="005B122F">
        <w:t>взаимодействию</w:t>
      </w:r>
      <w:r w:rsidR="007400BB">
        <w:t xml:space="preserve"> </w:t>
      </w:r>
      <w:r w:rsidRPr="005B122F">
        <w:t>с</w:t>
      </w:r>
      <w:r w:rsidR="007400BB">
        <w:t xml:space="preserve"> </w:t>
      </w:r>
      <w:r w:rsidRPr="005B122F">
        <w:t>интерфейсом.</w:t>
      </w:r>
      <w:r w:rsidR="007400BB">
        <w:t xml:space="preserve"> </w:t>
      </w:r>
      <w:r w:rsidRPr="005B122F">
        <w:t>Здесь</w:t>
      </w:r>
      <w:r w:rsidR="007400BB">
        <w:t xml:space="preserve"> </w:t>
      </w:r>
      <w:r w:rsidRPr="005B122F">
        <w:t>объясняется,</w:t>
      </w:r>
      <w:r w:rsidR="007400BB">
        <w:t xml:space="preserve"> </w:t>
      </w:r>
      <w:r w:rsidRPr="005B122F">
        <w:t>как</w:t>
      </w:r>
      <w:r w:rsidR="007400BB">
        <w:t xml:space="preserve"> </w:t>
      </w:r>
      <w:r w:rsidRPr="005B122F">
        <w:t>игрок</w:t>
      </w:r>
      <w:r w:rsidR="007400BB">
        <w:t xml:space="preserve"> </w:t>
      </w:r>
      <w:r w:rsidRPr="005B122F">
        <w:t>может</w:t>
      </w:r>
      <w:r w:rsidR="007400BB">
        <w:t xml:space="preserve"> </w:t>
      </w:r>
      <w:r w:rsidRPr="005B122F">
        <w:t>управлять</w:t>
      </w:r>
      <w:r w:rsidR="007400BB">
        <w:t xml:space="preserve"> </w:t>
      </w:r>
      <w:r w:rsidRPr="005B122F">
        <w:t>персонажем,</w:t>
      </w:r>
      <w:r w:rsidR="007400BB">
        <w:t xml:space="preserve"> </w:t>
      </w:r>
      <w:r w:rsidRPr="005B122F">
        <w:t>выполнять</w:t>
      </w:r>
      <w:r w:rsidR="007400BB">
        <w:t xml:space="preserve"> </w:t>
      </w:r>
      <w:r w:rsidRPr="005B122F">
        <w:t>задания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отслеживать</w:t>
      </w:r>
      <w:r w:rsidR="007400BB">
        <w:t xml:space="preserve"> </w:t>
      </w:r>
      <w:r w:rsidRPr="005B122F">
        <w:t>прогресс.</w:t>
      </w:r>
    </w:p>
    <w:p w14:paraId="1B6C8231" w14:textId="69800D16" w:rsidR="005B122F" w:rsidRPr="005B122F" w:rsidRDefault="005B122F" w:rsidP="004C2792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«Заключение»</w:t>
      </w:r>
      <w:r w:rsidR="007400BB">
        <w:t xml:space="preserve"> </w:t>
      </w:r>
      <w:r w:rsidRPr="005B122F">
        <w:t>формулируются</w:t>
      </w:r>
      <w:r w:rsidR="007400BB">
        <w:t xml:space="preserve"> </w:t>
      </w:r>
      <w:r w:rsidRPr="005B122F">
        <w:t>итоги</w:t>
      </w:r>
      <w:r w:rsidR="007400BB">
        <w:t xml:space="preserve"> </w:t>
      </w:r>
      <w:r w:rsidRPr="005B122F">
        <w:t>проделанной</w:t>
      </w:r>
      <w:r w:rsidR="007400BB">
        <w:t xml:space="preserve"> </w:t>
      </w:r>
      <w:r w:rsidRPr="005B122F">
        <w:t>работы,</w:t>
      </w:r>
      <w:r w:rsidR="007400BB">
        <w:t xml:space="preserve"> </w:t>
      </w:r>
      <w:r w:rsidRPr="005B122F">
        <w:t>подводятся</w:t>
      </w:r>
      <w:r w:rsidR="007400BB">
        <w:t xml:space="preserve"> </w:t>
      </w:r>
      <w:r w:rsidRPr="005B122F">
        <w:t>результаты</w:t>
      </w:r>
      <w:r w:rsidR="007400BB">
        <w:t xml:space="preserve"> </w:t>
      </w:r>
      <w:r w:rsidRPr="005B122F">
        <w:t>анализа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проектирования,</w:t>
      </w:r>
      <w:r w:rsidR="007400BB">
        <w:t xml:space="preserve"> </w:t>
      </w:r>
      <w:r w:rsidRPr="005B122F">
        <w:t>а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фиксируется</w:t>
      </w:r>
      <w:r w:rsidR="007400BB">
        <w:t xml:space="preserve"> </w:t>
      </w:r>
      <w:r w:rsidRPr="005B122F">
        <w:t>выбранная</w:t>
      </w:r>
      <w:r w:rsidR="007400BB">
        <w:t xml:space="preserve"> </w:t>
      </w:r>
      <w:r w:rsidRPr="005B122F">
        <w:t>модель</w:t>
      </w:r>
      <w:r w:rsidR="007400BB">
        <w:t xml:space="preserve"> </w:t>
      </w:r>
      <w:r w:rsidRPr="005B122F">
        <w:t>жизненного</w:t>
      </w:r>
      <w:r w:rsidR="007400BB">
        <w:t xml:space="preserve"> </w:t>
      </w:r>
      <w:r w:rsidRPr="005B122F">
        <w:t>цикла.</w:t>
      </w:r>
    </w:p>
    <w:p w14:paraId="0FEDC6C9" w14:textId="6F7B4989" w:rsidR="005B122F" w:rsidRPr="005B122F" w:rsidRDefault="005B122F" w:rsidP="004C2792">
      <w:r w:rsidRPr="005B122F">
        <w:t>В</w:t>
      </w:r>
      <w:r w:rsidR="007400BB">
        <w:t xml:space="preserve"> </w:t>
      </w:r>
      <w:r w:rsidRPr="005B122F">
        <w:t>разделе</w:t>
      </w:r>
      <w:r w:rsidR="007400BB">
        <w:t xml:space="preserve"> </w:t>
      </w:r>
      <w:r w:rsidRPr="005B122F">
        <w:t>«Список</w:t>
      </w:r>
      <w:r w:rsidR="007400BB">
        <w:t xml:space="preserve"> </w:t>
      </w:r>
      <w:r w:rsidRPr="005B122F">
        <w:t>использованных</w:t>
      </w:r>
      <w:r w:rsidR="007400BB">
        <w:t xml:space="preserve"> </w:t>
      </w:r>
      <w:r w:rsidRPr="005B122F">
        <w:t>источников»</w:t>
      </w:r>
      <w:r w:rsidR="007400BB">
        <w:t xml:space="preserve"> </w:t>
      </w:r>
      <w:r w:rsidRPr="005B122F">
        <w:t>приводятся</w:t>
      </w:r>
      <w:r w:rsidR="007400BB">
        <w:t xml:space="preserve"> </w:t>
      </w:r>
      <w:r w:rsidRPr="005B122F">
        <w:t>материалы,</w:t>
      </w:r>
      <w:r w:rsidR="007400BB">
        <w:t xml:space="preserve"> </w:t>
      </w:r>
      <w:r w:rsidRPr="005B122F">
        <w:t>которые</w:t>
      </w:r>
      <w:r w:rsidR="007400BB">
        <w:t xml:space="preserve"> </w:t>
      </w:r>
      <w:r w:rsidRPr="005B122F">
        <w:t>использовались</w:t>
      </w:r>
      <w:r w:rsidR="007400BB">
        <w:t xml:space="preserve"> </w:t>
      </w:r>
      <w:r w:rsidRPr="005B122F">
        <w:t>при</w:t>
      </w:r>
      <w:r w:rsidR="007400BB">
        <w:t xml:space="preserve"> </w:t>
      </w:r>
      <w:r w:rsidRPr="005B122F">
        <w:t>разработке</w:t>
      </w:r>
      <w:r w:rsidR="007400BB">
        <w:t xml:space="preserve"> </w:t>
      </w:r>
      <w:r w:rsidRPr="005B122F">
        <w:t>проекта:</w:t>
      </w:r>
      <w:r w:rsidR="007400BB">
        <w:t xml:space="preserve"> </w:t>
      </w:r>
      <w:r w:rsidRPr="005B122F">
        <w:t>научные</w:t>
      </w:r>
      <w:r w:rsidR="007400BB">
        <w:t xml:space="preserve"> </w:t>
      </w:r>
      <w:r w:rsidRPr="005B122F">
        <w:t>статьи,</w:t>
      </w:r>
      <w:r w:rsidR="007400BB">
        <w:t xml:space="preserve"> </w:t>
      </w:r>
      <w:r w:rsidRPr="005B122F">
        <w:t>учебные</w:t>
      </w:r>
      <w:r w:rsidR="007400BB">
        <w:t xml:space="preserve"> </w:t>
      </w:r>
      <w:r w:rsidRPr="005B122F">
        <w:t>пособия,</w:t>
      </w:r>
      <w:r w:rsidR="007400BB">
        <w:t xml:space="preserve"> </w:t>
      </w:r>
      <w:r w:rsidRPr="005B122F">
        <w:t>справочные</w:t>
      </w:r>
      <w:r w:rsidR="007400BB">
        <w:t xml:space="preserve"> </w:t>
      </w:r>
      <w:r w:rsidRPr="005B122F">
        <w:t>ресурсы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примеры</w:t>
      </w:r>
      <w:r w:rsidR="007400BB">
        <w:t xml:space="preserve"> </w:t>
      </w:r>
      <w:r w:rsidRPr="005B122F">
        <w:t>аналогичных</w:t>
      </w:r>
      <w:r w:rsidR="007400BB">
        <w:t xml:space="preserve"> </w:t>
      </w:r>
      <w:r w:rsidRPr="005B122F">
        <w:t>программных</w:t>
      </w:r>
      <w:r w:rsidR="007400BB">
        <w:t xml:space="preserve"> </w:t>
      </w:r>
      <w:r w:rsidRPr="005B122F">
        <w:t>продуктов.</w:t>
      </w:r>
    </w:p>
    <w:p w14:paraId="6B65B36F" w14:textId="074692B7" w:rsidR="009E7AD8" w:rsidRDefault="005B122F" w:rsidP="005B122F">
      <w:r w:rsidRPr="005B122F">
        <w:t>Таким</w:t>
      </w:r>
      <w:r w:rsidR="007400BB">
        <w:t xml:space="preserve"> </w:t>
      </w:r>
      <w:r w:rsidRPr="005B122F">
        <w:t>образом,</w:t>
      </w:r>
      <w:r w:rsidR="007400BB">
        <w:t xml:space="preserve"> </w:t>
      </w:r>
      <w:r w:rsidRPr="005B122F">
        <w:t>пояснительная</w:t>
      </w:r>
      <w:r w:rsidR="007400BB">
        <w:t xml:space="preserve"> </w:t>
      </w:r>
      <w:r w:rsidRPr="005B122F">
        <w:t>записка</w:t>
      </w:r>
      <w:r w:rsidR="007400BB">
        <w:t xml:space="preserve"> </w:t>
      </w:r>
      <w:r w:rsidRPr="005B122F">
        <w:t>отражает</w:t>
      </w:r>
      <w:r w:rsidR="007400BB">
        <w:t xml:space="preserve"> </w:t>
      </w:r>
      <w:r w:rsidRPr="005B122F">
        <w:t>полный</w:t>
      </w:r>
      <w:r w:rsidR="007400BB">
        <w:t xml:space="preserve"> </w:t>
      </w:r>
      <w:r w:rsidRPr="005B122F">
        <w:t>цикл</w:t>
      </w:r>
      <w:r w:rsidR="007400BB">
        <w:t xml:space="preserve"> </w:t>
      </w:r>
      <w:r w:rsidRPr="005B122F">
        <w:t>разработки</w:t>
      </w:r>
      <w:r w:rsidR="007400BB">
        <w:t xml:space="preserve"> </w:t>
      </w:r>
      <w:r w:rsidRPr="005B122F">
        <w:t>игры</w:t>
      </w:r>
      <w:r w:rsidR="007400BB">
        <w:t xml:space="preserve"> </w:t>
      </w:r>
      <w:r w:rsidRPr="005B122F">
        <w:t>«Хранитель</w:t>
      </w:r>
      <w:r w:rsidR="007400BB">
        <w:t xml:space="preserve"> </w:t>
      </w:r>
      <w:r w:rsidRPr="005B122F">
        <w:t>Земли»</w:t>
      </w:r>
      <w:r w:rsidR="007400BB">
        <w:t xml:space="preserve"> </w:t>
      </w:r>
      <w:r w:rsidRPr="005B122F">
        <w:t>–</w:t>
      </w:r>
      <w:r w:rsidR="007400BB">
        <w:t xml:space="preserve"> </w:t>
      </w:r>
      <w:r w:rsidRPr="005B122F">
        <w:t>от</w:t>
      </w:r>
      <w:r w:rsidR="007400BB">
        <w:t xml:space="preserve"> </w:t>
      </w:r>
      <w:r w:rsidRPr="005B122F">
        <w:t>анализа</w:t>
      </w:r>
      <w:r w:rsidR="007400BB">
        <w:t xml:space="preserve"> </w:t>
      </w:r>
      <w:r w:rsidRPr="005B122F">
        <w:t>задачи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проектирования</w:t>
      </w:r>
      <w:r w:rsidR="007400BB">
        <w:t xml:space="preserve"> </w:t>
      </w:r>
      <w:r w:rsidRPr="005B122F">
        <w:t>до</w:t>
      </w:r>
      <w:r w:rsidR="007400BB">
        <w:t xml:space="preserve"> </w:t>
      </w:r>
      <w:r w:rsidRPr="005B122F">
        <w:t>реализации,</w:t>
      </w:r>
      <w:r w:rsidR="007400BB">
        <w:t xml:space="preserve"> </w:t>
      </w:r>
      <w:r w:rsidRPr="005B122F">
        <w:t>тестирования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итоговых</w:t>
      </w:r>
      <w:r w:rsidR="007400BB">
        <w:t xml:space="preserve"> </w:t>
      </w:r>
      <w:r w:rsidRPr="005B122F">
        <w:t>выводов.</w:t>
      </w:r>
      <w:r w:rsidR="007400BB">
        <w:t xml:space="preserve"> </w:t>
      </w:r>
      <w:r w:rsidRPr="005B122F">
        <w:t>Документ</w:t>
      </w:r>
      <w:r w:rsidR="007400BB">
        <w:t xml:space="preserve"> </w:t>
      </w:r>
      <w:r w:rsidRPr="005B122F">
        <w:t>служит</w:t>
      </w:r>
      <w:r w:rsidR="007400BB">
        <w:t xml:space="preserve"> </w:t>
      </w:r>
      <w:r w:rsidRPr="005B122F">
        <w:t>основой</w:t>
      </w:r>
      <w:r w:rsidR="007400BB">
        <w:t xml:space="preserve"> </w:t>
      </w:r>
      <w:r w:rsidRPr="005B122F">
        <w:t>для</w:t>
      </w:r>
      <w:r w:rsidR="007400BB">
        <w:t xml:space="preserve"> </w:t>
      </w:r>
      <w:r w:rsidRPr="005B122F">
        <w:t>понимания</w:t>
      </w:r>
      <w:r w:rsidR="007400BB">
        <w:t xml:space="preserve"> </w:t>
      </w:r>
      <w:r w:rsidRPr="005B122F">
        <w:t>целей,</w:t>
      </w:r>
      <w:r w:rsidR="007400BB">
        <w:t xml:space="preserve"> </w:t>
      </w:r>
      <w:r w:rsidRPr="005B122F">
        <w:t>структуры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функционала</w:t>
      </w:r>
      <w:r w:rsidR="007400BB">
        <w:t xml:space="preserve"> </w:t>
      </w:r>
      <w:r w:rsidRPr="005B122F">
        <w:t>программного</w:t>
      </w:r>
      <w:r w:rsidR="007400BB">
        <w:t xml:space="preserve"> </w:t>
      </w:r>
      <w:r w:rsidRPr="005B122F">
        <w:t>продукта,</w:t>
      </w:r>
      <w:r w:rsidR="007400BB">
        <w:t xml:space="preserve"> </w:t>
      </w:r>
      <w:r w:rsidRPr="005B122F">
        <w:t>а</w:t>
      </w:r>
      <w:r w:rsidR="007400BB">
        <w:t xml:space="preserve"> </w:t>
      </w:r>
      <w:r w:rsidRPr="005B122F">
        <w:t>также</w:t>
      </w:r>
      <w:r w:rsidR="007400BB">
        <w:t xml:space="preserve"> </w:t>
      </w:r>
      <w:r w:rsidRPr="005B122F">
        <w:t>подтверждает</w:t>
      </w:r>
      <w:r w:rsidR="007400BB">
        <w:t xml:space="preserve"> </w:t>
      </w:r>
      <w:r w:rsidRPr="005B122F">
        <w:t>его</w:t>
      </w:r>
      <w:r w:rsidR="007400BB">
        <w:t xml:space="preserve"> </w:t>
      </w:r>
      <w:r w:rsidRPr="005B122F">
        <w:t>образовательную</w:t>
      </w:r>
      <w:r w:rsidR="007400BB">
        <w:t xml:space="preserve"> </w:t>
      </w:r>
      <w:r w:rsidRPr="005B122F">
        <w:t>и</w:t>
      </w:r>
      <w:r w:rsidR="007400BB">
        <w:t xml:space="preserve"> </w:t>
      </w:r>
      <w:r w:rsidRPr="005B122F">
        <w:t>практическую</w:t>
      </w:r>
      <w:r w:rsidR="007400BB">
        <w:t xml:space="preserve"> </w:t>
      </w:r>
      <w:r w:rsidRPr="005B122F">
        <w:t>ценность.</w:t>
      </w:r>
    </w:p>
    <w:p w14:paraId="1C2D2C7F" w14:textId="77777777" w:rsidR="009E7AD8" w:rsidRDefault="009E7AD8">
      <w:r>
        <w:br w:type="page"/>
      </w:r>
    </w:p>
    <w:p w14:paraId="0AE4802B" w14:textId="1FF4B13B" w:rsidR="001E25D2" w:rsidRPr="00F470EC" w:rsidRDefault="001E25D2" w:rsidP="00991752">
      <w:pPr>
        <w:rPr>
          <w:b/>
          <w:bCs/>
        </w:rPr>
      </w:pPr>
      <w:r w:rsidRPr="00F470EC">
        <w:rPr>
          <w:b/>
          <w:bCs/>
        </w:rPr>
        <w:t>1.</w:t>
      </w:r>
      <w:r w:rsidR="008A3E08">
        <w:rPr>
          <w:b/>
          <w:bCs/>
        </w:rPr>
        <w:t xml:space="preserve"> </w:t>
      </w:r>
      <w:r w:rsidR="00FE7EC8">
        <w:rPr>
          <w:b/>
          <w:bCs/>
        </w:rPr>
        <w:t xml:space="preserve">     </w:t>
      </w:r>
      <w:r w:rsidRPr="00F470EC">
        <w:rPr>
          <w:b/>
          <w:bCs/>
        </w:rPr>
        <w:t>Анализ</w:t>
      </w:r>
      <w:r w:rsidR="007400BB">
        <w:rPr>
          <w:b/>
          <w:bCs/>
        </w:rPr>
        <w:t xml:space="preserve"> </w:t>
      </w:r>
      <w:r w:rsidRPr="00F470EC">
        <w:rPr>
          <w:b/>
          <w:bCs/>
        </w:rPr>
        <w:t>задачи</w:t>
      </w:r>
    </w:p>
    <w:p w14:paraId="14042F45" w14:textId="4B6294D6" w:rsidR="001E25D2" w:rsidRDefault="001E25D2" w:rsidP="00991752">
      <w:pPr>
        <w:rPr>
          <w:b/>
          <w:bCs/>
        </w:rPr>
      </w:pPr>
      <w:r w:rsidRPr="00F470EC">
        <w:rPr>
          <w:b/>
          <w:bCs/>
        </w:rPr>
        <w:t>1.1</w:t>
      </w:r>
      <w:r w:rsidR="008A3E08">
        <w:rPr>
          <w:b/>
          <w:bCs/>
        </w:rPr>
        <w:t xml:space="preserve"> </w:t>
      </w:r>
      <w:r w:rsidR="00FE7EC8">
        <w:rPr>
          <w:b/>
          <w:bCs/>
        </w:rPr>
        <w:t xml:space="preserve">   </w:t>
      </w:r>
      <w:r w:rsidRPr="00F470EC">
        <w:rPr>
          <w:b/>
          <w:bCs/>
        </w:rPr>
        <w:t>Постановка</w:t>
      </w:r>
      <w:r w:rsidR="007400BB">
        <w:rPr>
          <w:b/>
          <w:bCs/>
        </w:rPr>
        <w:t xml:space="preserve"> </w:t>
      </w:r>
      <w:r w:rsidRPr="00F470EC">
        <w:rPr>
          <w:b/>
          <w:bCs/>
        </w:rPr>
        <w:t>задач</w:t>
      </w:r>
    </w:p>
    <w:p w14:paraId="075C6ABC" w14:textId="73497CE5" w:rsidR="00116ABC" w:rsidRPr="00116ABC" w:rsidRDefault="00116ABC" w:rsidP="00FE7EC8">
      <w:pPr>
        <w:tabs>
          <w:tab w:val="left" w:pos="1560"/>
        </w:tabs>
        <w:rPr>
          <w:b/>
          <w:bCs/>
        </w:rPr>
      </w:pPr>
      <w:r w:rsidRPr="00116ABC">
        <w:rPr>
          <w:b/>
          <w:bCs/>
        </w:rPr>
        <w:t>1.1.1</w:t>
      </w:r>
      <w:r w:rsidR="00FE7EC8">
        <w:rPr>
          <w:b/>
          <w:bCs/>
        </w:rPr>
        <w:t xml:space="preserve"> </w:t>
      </w:r>
      <w:r w:rsidRPr="00116ABC">
        <w:rPr>
          <w:b/>
          <w:bCs/>
        </w:rPr>
        <w:t>Организационно-экономическая</w:t>
      </w:r>
      <w:r w:rsidR="007400BB">
        <w:rPr>
          <w:b/>
          <w:bCs/>
        </w:rPr>
        <w:t xml:space="preserve"> </w:t>
      </w:r>
      <w:r w:rsidRPr="00116ABC">
        <w:rPr>
          <w:b/>
          <w:bCs/>
        </w:rPr>
        <w:t>сущность</w:t>
      </w:r>
      <w:r w:rsidR="007400BB">
        <w:rPr>
          <w:b/>
          <w:bCs/>
        </w:rPr>
        <w:t xml:space="preserve"> </w:t>
      </w:r>
      <w:r w:rsidRPr="00116ABC">
        <w:rPr>
          <w:b/>
          <w:bCs/>
        </w:rPr>
        <w:t>задачи</w:t>
      </w:r>
    </w:p>
    <w:p w14:paraId="3DC5F1A5" w14:textId="77777777" w:rsidR="00F470EC" w:rsidRPr="00E97256" w:rsidRDefault="00F470EC" w:rsidP="00991752">
      <w:pPr>
        <w:rPr>
          <w:b/>
          <w:bCs/>
        </w:rPr>
      </w:pPr>
    </w:p>
    <w:p w14:paraId="0B497026" w14:textId="2A3C4207" w:rsidR="00DA69E3" w:rsidRPr="0098585F" w:rsidRDefault="00DA69E3" w:rsidP="00DA34F5">
      <w:pPr>
        <w:tabs>
          <w:tab w:val="left" w:pos="1134"/>
        </w:tabs>
      </w:pPr>
      <w:r w:rsidRPr="0098585F">
        <w:t>Наименование</w:t>
      </w:r>
      <w:r w:rsidR="007400BB">
        <w:t xml:space="preserve"> </w:t>
      </w:r>
      <w:r w:rsidRPr="0098585F">
        <w:t>задачи:</w:t>
      </w:r>
      <w:r w:rsidR="007400BB">
        <w:t xml:space="preserve"> </w:t>
      </w:r>
      <w:r w:rsidRPr="0098585F">
        <w:t>разработка</w:t>
      </w:r>
      <w:r w:rsidR="007400BB">
        <w:t xml:space="preserve"> </w:t>
      </w:r>
      <w:r w:rsidRPr="0098585F">
        <w:t>2D</w:t>
      </w:r>
      <w:r w:rsidR="007400BB">
        <w:t xml:space="preserve"> </w:t>
      </w:r>
      <w:r w:rsidRPr="0098585F">
        <w:t>пиксельной</w:t>
      </w:r>
      <w:r w:rsidR="007400BB">
        <w:t xml:space="preserve"> </w:t>
      </w:r>
      <w:r w:rsidRPr="0098585F">
        <w:t>игры</w:t>
      </w:r>
      <w:r w:rsidR="007400BB">
        <w:t xml:space="preserve"> </w:t>
      </w:r>
      <w:r w:rsidRPr="0098585F">
        <w:t>«Хранитель</w:t>
      </w:r>
      <w:r w:rsidR="007400BB">
        <w:t xml:space="preserve"> </w:t>
      </w:r>
      <w:r w:rsidRPr="0098585F">
        <w:t>Земли».</w:t>
      </w:r>
    </w:p>
    <w:p w14:paraId="1B601F19" w14:textId="3D1FF8BE" w:rsidR="00DA69E3" w:rsidRPr="0098585F" w:rsidRDefault="00DA69E3" w:rsidP="00DA34F5">
      <w:pPr>
        <w:tabs>
          <w:tab w:val="left" w:pos="1134"/>
        </w:tabs>
      </w:pPr>
      <w:r w:rsidRPr="0098585F">
        <w:t>Цель</w:t>
      </w:r>
      <w:r w:rsidR="007400BB">
        <w:t xml:space="preserve"> </w:t>
      </w:r>
      <w:r w:rsidRPr="0098585F">
        <w:t>разработки:</w:t>
      </w:r>
      <w:r w:rsidR="007400BB">
        <w:t xml:space="preserve"> </w:t>
      </w:r>
      <w:r w:rsidRPr="0098585F">
        <w:t>создание</w:t>
      </w:r>
      <w:r w:rsidR="007400BB">
        <w:t xml:space="preserve"> </w:t>
      </w:r>
      <w:r w:rsidRPr="0098585F">
        <w:t>программного</w:t>
      </w:r>
      <w:r w:rsidR="007400BB">
        <w:t xml:space="preserve"> </w:t>
      </w:r>
      <w:r w:rsidRPr="0098585F">
        <w:t>продукта,</w:t>
      </w:r>
      <w:r w:rsidR="007400BB">
        <w:t xml:space="preserve"> </w:t>
      </w:r>
      <w:r w:rsidRPr="0098585F">
        <w:t>который</w:t>
      </w:r>
      <w:r w:rsidR="007400BB">
        <w:t xml:space="preserve"> </w:t>
      </w:r>
      <w:r w:rsidRPr="0098585F">
        <w:t>в</w:t>
      </w:r>
      <w:r w:rsidR="007400BB">
        <w:t xml:space="preserve"> </w:t>
      </w:r>
      <w:r w:rsidRPr="0098585F">
        <w:t>игровой</w:t>
      </w:r>
      <w:r w:rsidR="007400BB">
        <w:t xml:space="preserve"> </w:t>
      </w:r>
      <w:r w:rsidRPr="0098585F">
        <w:t>форме</w:t>
      </w:r>
      <w:r w:rsidR="007400BB">
        <w:t xml:space="preserve"> </w:t>
      </w:r>
      <w:r w:rsidRPr="0098585F">
        <w:t>повышает</w:t>
      </w:r>
      <w:r w:rsidR="007400BB">
        <w:t xml:space="preserve"> </w:t>
      </w:r>
      <w:r w:rsidRPr="0098585F">
        <w:t>осведомлённость</w:t>
      </w:r>
      <w:r w:rsidR="007400BB">
        <w:t xml:space="preserve"> </w:t>
      </w:r>
      <w:r w:rsidRPr="0098585F">
        <w:t>детей</w:t>
      </w:r>
      <w:r w:rsidR="007400BB">
        <w:t xml:space="preserve"> </w:t>
      </w:r>
      <w:r w:rsidRPr="0098585F">
        <w:t>о</w:t>
      </w:r>
      <w:r w:rsidR="007400BB">
        <w:t xml:space="preserve"> </w:t>
      </w:r>
      <w:r w:rsidRPr="0098585F">
        <w:t>проблемах</w:t>
      </w:r>
      <w:r w:rsidR="007400BB">
        <w:t xml:space="preserve"> </w:t>
      </w:r>
      <w:r w:rsidRPr="0098585F">
        <w:t>загрязнения</w:t>
      </w:r>
      <w:r w:rsidR="007400BB">
        <w:t xml:space="preserve"> </w:t>
      </w:r>
      <w:r w:rsidRPr="0098585F">
        <w:t>окружающей</w:t>
      </w:r>
      <w:r w:rsidR="007400BB">
        <w:t xml:space="preserve"> </w:t>
      </w:r>
      <w:r w:rsidRPr="0098585F">
        <w:t>среды,</w:t>
      </w:r>
      <w:r w:rsidR="007400BB">
        <w:t xml:space="preserve"> </w:t>
      </w:r>
      <w:r w:rsidRPr="0098585F">
        <w:t>демонстрирует</w:t>
      </w:r>
      <w:r w:rsidR="007400BB">
        <w:t xml:space="preserve"> </w:t>
      </w:r>
      <w:r w:rsidRPr="0098585F">
        <w:t>пути</w:t>
      </w:r>
      <w:r w:rsidR="007400BB">
        <w:t xml:space="preserve"> </w:t>
      </w:r>
      <w:r w:rsidRPr="0098585F">
        <w:t>восстановления</w:t>
      </w:r>
      <w:r w:rsidR="007400BB">
        <w:t xml:space="preserve"> </w:t>
      </w:r>
      <w:r w:rsidRPr="0098585F">
        <w:t>экосистем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формирует</w:t>
      </w:r>
      <w:r w:rsidR="007400BB">
        <w:t xml:space="preserve"> </w:t>
      </w:r>
      <w:r w:rsidRPr="0098585F">
        <w:t>ценность</w:t>
      </w:r>
      <w:r w:rsidR="007400BB">
        <w:t xml:space="preserve"> </w:t>
      </w:r>
      <w:r w:rsidRPr="0098585F">
        <w:t>бережного</w:t>
      </w:r>
      <w:r w:rsidR="007400BB">
        <w:t xml:space="preserve"> </w:t>
      </w:r>
      <w:r w:rsidRPr="0098585F">
        <w:t>отношения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природе.</w:t>
      </w:r>
    </w:p>
    <w:p w14:paraId="5195CBE3" w14:textId="54627F9A" w:rsidR="00DA69E3" w:rsidRPr="0098585F" w:rsidRDefault="00DA69E3" w:rsidP="00DA34F5">
      <w:pPr>
        <w:tabs>
          <w:tab w:val="left" w:pos="1134"/>
        </w:tabs>
      </w:pPr>
      <w:r w:rsidRPr="0098585F">
        <w:t>Назначение:</w:t>
      </w:r>
      <w:r w:rsidR="007400BB">
        <w:t xml:space="preserve"> </w:t>
      </w:r>
      <w:r w:rsidRPr="0098585F">
        <w:t>программный</w:t>
      </w:r>
      <w:r w:rsidR="007400BB">
        <w:t xml:space="preserve"> </w:t>
      </w:r>
      <w:r w:rsidRPr="0098585F">
        <w:t>продукт</w:t>
      </w:r>
      <w:r w:rsidR="007400BB">
        <w:t xml:space="preserve"> </w:t>
      </w:r>
      <w:r w:rsidRPr="0098585F">
        <w:t>предназначается</w:t>
      </w:r>
      <w:r w:rsidR="007400BB">
        <w:t xml:space="preserve"> </w:t>
      </w:r>
      <w:r w:rsidRPr="0098585F">
        <w:t>для:</w:t>
      </w:r>
    </w:p>
    <w:p w14:paraId="7ABB9A14" w14:textId="5E05B5D6" w:rsidR="00DA69E3" w:rsidRPr="0098585F" w:rsidRDefault="00DA69E3" w:rsidP="00DA34F5">
      <w:pPr>
        <w:numPr>
          <w:ilvl w:val="0"/>
          <w:numId w:val="139"/>
        </w:numPr>
        <w:tabs>
          <w:tab w:val="left" w:pos="1134"/>
        </w:tabs>
        <w:ind w:left="0" w:firstLine="851"/>
      </w:pPr>
      <w:r w:rsidRPr="0098585F">
        <w:t>детской</w:t>
      </w:r>
      <w:r w:rsidR="007400BB">
        <w:t xml:space="preserve"> </w:t>
      </w:r>
      <w:r w:rsidRPr="0098585F">
        <w:t>аудитории</w:t>
      </w:r>
      <w:r w:rsidR="007400BB">
        <w:t xml:space="preserve"> </w:t>
      </w:r>
      <w:r w:rsidRPr="0098585F">
        <w:t>(6–10</w:t>
      </w:r>
      <w:r w:rsidR="007400BB">
        <w:t xml:space="preserve"> </w:t>
      </w:r>
      <w:r w:rsidRPr="0098585F">
        <w:t>лет),</w:t>
      </w:r>
      <w:r w:rsidR="007400BB">
        <w:t xml:space="preserve"> </w:t>
      </w:r>
      <w:r w:rsidRPr="0098585F">
        <w:t>интересующейся</w:t>
      </w:r>
      <w:r w:rsidR="007400BB">
        <w:t xml:space="preserve"> </w:t>
      </w:r>
      <w:r w:rsidRPr="0098585F">
        <w:t>экологией;</w:t>
      </w:r>
    </w:p>
    <w:p w14:paraId="0A12F093" w14:textId="581ED6D4" w:rsidR="00DA69E3" w:rsidRPr="0098585F" w:rsidRDefault="00DA69E3" w:rsidP="00DA34F5">
      <w:pPr>
        <w:numPr>
          <w:ilvl w:val="0"/>
          <w:numId w:val="139"/>
        </w:numPr>
        <w:tabs>
          <w:tab w:val="left" w:pos="1134"/>
        </w:tabs>
        <w:ind w:left="0" w:firstLine="851"/>
      </w:pPr>
      <w:r w:rsidRPr="0098585F">
        <w:t>образовательных</w:t>
      </w:r>
      <w:r w:rsidR="007400BB">
        <w:t xml:space="preserve"> </w:t>
      </w:r>
      <w:r w:rsidRPr="0098585F">
        <w:t>организаций,</w:t>
      </w:r>
      <w:r w:rsidR="007400BB">
        <w:t xml:space="preserve"> </w:t>
      </w:r>
      <w:r w:rsidRPr="0098585F">
        <w:t>проводящих</w:t>
      </w:r>
      <w:r w:rsidR="007400BB">
        <w:t xml:space="preserve"> </w:t>
      </w:r>
      <w:r w:rsidRPr="0098585F">
        <w:t>экологические</w:t>
      </w:r>
      <w:r w:rsidR="007400BB">
        <w:t xml:space="preserve"> </w:t>
      </w:r>
      <w:r w:rsidRPr="0098585F">
        <w:t>мероприятия;</w:t>
      </w:r>
    </w:p>
    <w:p w14:paraId="13A3DBE5" w14:textId="7786ACE5" w:rsidR="00DA69E3" w:rsidRPr="0098585F" w:rsidRDefault="00DA69E3" w:rsidP="00DA34F5">
      <w:pPr>
        <w:numPr>
          <w:ilvl w:val="0"/>
          <w:numId w:val="139"/>
        </w:numPr>
        <w:tabs>
          <w:tab w:val="left" w:pos="1134"/>
        </w:tabs>
        <w:ind w:left="0" w:firstLine="851"/>
      </w:pPr>
      <w:r w:rsidRPr="0098585F">
        <w:t>общественных</w:t>
      </w:r>
      <w:r w:rsidR="007400BB">
        <w:t xml:space="preserve"> </w:t>
      </w:r>
      <w:r w:rsidRPr="0098585F">
        <w:t>инициатив,</w:t>
      </w:r>
      <w:r w:rsidR="007400BB">
        <w:t xml:space="preserve"> </w:t>
      </w:r>
      <w:r w:rsidRPr="0098585F">
        <w:t>направленных</w:t>
      </w:r>
      <w:r w:rsidR="007400BB">
        <w:t xml:space="preserve"> </w:t>
      </w:r>
      <w:r w:rsidRPr="0098585F">
        <w:t>на</w:t>
      </w:r>
      <w:r w:rsidR="007400BB">
        <w:t xml:space="preserve"> </w:t>
      </w:r>
      <w:r w:rsidRPr="0098585F">
        <w:t>популяризацию</w:t>
      </w:r>
      <w:r w:rsidR="007400BB">
        <w:t xml:space="preserve"> </w:t>
      </w:r>
      <w:r w:rsidRPr="0098585F">
        <w:t>экологической</w:t>
      </w:r>
      <w:r w:rsidR="007400BB">
        <w:t xml:space="preserve"> </w:t>
      </w:r>
      <w:r w:rsidRPr="0098585F">
        <w:t>культуры.</w:t>
      </w:r>
    </w:p>
    <w:p w14:paraId="1037A547" w14:textId="3E4B5C32" w:rsidR="00DA69E3" w:rsidRPr="0098585F" w:rsidRDefault="00DA69E3" w:rsidP="00DA34F5">
      <w:pPr>
        <w:tabs>
          <w:tab w:val="left" w:pos="1134"/>
        </w:tabs>
      </w:pPr>
      <w:r w:rsidRPr="0098585F">
        <w:t>Периодичность</w:t>
      </w:r>
      <w:r w:rsidR="007400BB">
        <w:t xml:space="preserve"> </w:t>
      </w:r>
      <w:r w:rsidRPr="0098585F">
        <w:t>использования:</w:t>
      </w:r>
      <w:r w:rsidR="007400BB">
        <w:t xml:space="preserve"> </w:t>
      </w:r>
      <w:r w:rsidRPr="0098585F">
        <w:t>игра</w:t>
      </w:r>
      <w:r w:rsidR="007400BB">
        <w:t xml:space="preserve"> </w:t>
      </w:r>
      <w:r w:rsidRPr="0098585F">
        <w:t>используется</w:t>
      </w:r>
      <w:r w:rsidR="007400BB">
        <w:t xml:space="preserve"> </w:t>
      </w:r>
      <w:r w:rsidRPr="0098585F">
        <w:t>как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разового</w:t>
      </w:r>
      <w:r w:rsidR="007400BB">
        <w:t xml:space="preserve"> </w:t>
      </w:r>
      <w:r w:rsidRPr="0098585F">
        <w:t>прохождения,</w:t>
      </w:r>
      <w:r w:rsidR="007400BB">
        <w:t xml:space="preserve"> </w:t>
      </w:r>
      <w:r w:rsidRPr="0098585F">
        <w:t>так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периодического</w:t>
      </w:r>
      <w:r w:rsidR="007400BB">
        <w:t xml:space="preserve"> </w:t>
      </w:r>
      <w:r w:rsidRPr="0098585F">
        <w:t>возвращения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сюжету.</w:t>
      </w:r>
      <w:r w:rsidR="007400BB">
        <w:t xml:space="preserve"> </w:t>
      </w:r>
      <w:r w:rsidRPr="0098585F">
        <w:t>Возможность</w:t>
      </w:r>
      <w:r w:rsidR="007400BB">
        <w:t xml:space="preserve"> </w:t>
      </w:r>
      <w:r w:rsidRPr="0098585F">
        <w:t>повторного</w:t>
      </w:r>
      <w:r w:rsidR="007400BB">
        <w:t xml:space="preserve"> </w:t>
      </w:r>
      <w:r w:rsidRPr="0098585F">
        <w:t>прохождения</w:t>
      </w:r>
      <w:r w:rsidR="007400BB">
        <w:t xml:space="preserve"> </w:t>
      </w:r>
      <w:r w:rsidRPr="0098585F">
        <w:t>позволяет</w:t>
      </w:r>
      <w:r w:rsidR="007400BB">
        <w:t xml:space="preserve"> </w:t>
      </w:r>
      <w:r w:rsidRPr="0098585F">
        <w:t>закрепить</w:t>
      </w:r>
      <w:r w:rsidR="007400BB">
        <w:t xml:space="preserve"> </w:t>
      </w:r>
      <w:r w:rsidRPr="0098585F">
        <w:t>знания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повысить</w:t>
      </w:r>
      <w:r w:rsidR="007400BB">
        <w:t xml:space="preserve"> </w:t>
      </w:r>
      <w:r w:rsidRPr="0098585F">
        <w:t>интерес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теме.</w:t>
      </w:r>
    </w:p>
    <w:p w14:paraId="41CC5A67" w14:textId="08CC003A" w:rsidR="00DA69E3" w:rsidRPr="0098585F" w:rsidRDefault="00DA69E3" w:rsidP="00DA34F5">
      <w:pPr>
        <w:tabs>
          <w:tab w:val="left" w:pos="1134"/>
        </w:tabs>
      </w:pPr>
      <w:r w:rsidRPr="0098585F">
        <w:t>Источники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способы</w:t>
      </w:r>
      <w:r w:rsidR="007400BB">
        <w:t xml:space="preserve"> </w:t>
      </w:r>
      <w:r w:rsidRPr="0098585F">
        <w:t>получения</w:t>
      </w:r>
      <w:r w:rsidR="007400BB">
        <w:t xml:space="preserve"> </w:t>
      </w:r>
      <w:r w:rsidRPr="0098585F">
        <w:t>данных:</w:t>
      </w:r>
    </w:p>
    <w:p w14:paraId="57B4F171" w14:textId="615FC4D1" w:rsidR="00DA69E3" w:rsidRPr="0098585F" w:rsidRDefault="00DA69E3" w:rsidP="00DA34F5">
      <w:pPr>
        <w:numPr>
          <w:ilvl w:val="0"/>
          <w:numId w:val="140"/>
        </w:numPr>
        <w:tabs>
          <w:tab w:val="left" w:pos="1134"/>
        </w:tabs>
        <w:ind w:left="0" w:firstLine="851"/>
      </w:pPr>
      <w:r w:rsidRPr="0098585F">
        <w:t>сценарий</w:t>
      </w:r>
      <w:r w:rsidR="007400BB">
        <w:t xml:space="preserve"> </w:t>
      </w:r>
      <w:r w:rsidRPr="0098585F">
        <w:t>игры,</w:t>
      </w:r>
      <w:r w:rsidR="007400BB">
        <w:t xml:space="preserve"> </w:t>
      </w:r>
      <w:r w:rsidRPr="0098585F">
        <w:t>диалоги</w:t>
      </w:r>
      <w:r w:rsidR="007400BB">
        <w:t xml:space="preserve"> </w:t>
      </w:r>
      <w:r w:rsidRPr="0098585F">
        <w:t>NPC,</w:t>
      </w:r>
      <w:r w:rsidR="007400BB">
        <w:t xml:space="preserve"> </w:t>
      </w:r>
      <w:r w:rsidRPr="0098585F">
        <w:t>карты</w:t>
      </w:r>
      <w:r w:rsidR="007400BB">
        <w:t xml:space="preserve"> </w:t>
      </w:r>
      <w:r w:rsidRPr="0098585F">
        <w:t>уровней;</w:t>
      </w:r>
    </w:p>
    <w:p w14:paraId="539F5597" w14:textId="151A3927" w:rsidR="00DA69E3" w:rsidRPr="0098585F" w:rsidRDefault="00DA69E3" w:rsidP="00DA34F5">
      <w:pPr>
        <w:numPr>
          <w:ilvl w:val="0"/>
          <w:numId w:val="140"/>
        </w:numPr>
        <w:tabs>
          <w:tab w:val="left" w:pos="1134"/>
        </w:tabs>
        <w:ind w:left="0" w:firstLine="851"/>
      </w:pPr>
      <w:r w:rsidRPr="0098585F">
        <w:t>данные</w:t>
      </w:r>
      <w:r w:rsidR="007400BB">
        <w:t xml:space="preserve"> </w:t>
      </w:r>
      <w:r w:rsidRPr="0098585F">
        <w:t>о</w:t>
      </w:r>
      <w:r w:rsidR="007400BB">
        <w:t xml:space="preserve"> </w:t>
      </w:r>
      <w:r w:rsidRPr="0098585F">
        <w:t>локациях</w:t>
      </w:r>
      <w:r w:rsidR="007400BB">
        <w:t xml:space="preserve"> </w:t>
      </w:r>
      <w:r w:rsidRPr="0098585F">
        <w:t>(лес,</w:t>
      </w:r>
      <w:r w:rsidR="007400BB">
        <w:t xml:space="preserve"> </w:t>
      </w:r>
      <w:r w:rsidRPr="0098585F">
        <w:t>река,</w:t>
      </w:r>
      <w:r w:rsidR="007400BB">
        <w:t xml:space="preserve"> </w:t>
      </w:r>
      <w:r w:rsidRPr="0098585F">
        <w:t>город);</w:t>
      </w:r>
    </w:p>
    <w:p w14:paraId="22A35E05" w14:textId="1F5B29D8" w:rsidR="00DA69E3" w:rsidRPr="0098585F" w:rsidRDefault="00DA69E3" w:rsidP="00DA34F5">
      <w:pPr>
        <w:numPr>
          <w:ilvl w:val="0"/>
          <w:numId w:val="140"/>
        </w:numPr>
        <w:tabs>
          <w:tab w:val="left" w:pos="1134"/>
        </w:tabs>
        <w:ind w:left="0" w:firstLine="851"/>
      </w:pPr>
      <w:r w:rsidRPr="0098585F">
        <w:t>графические</w:t>
      </w:r>
      <w:r w:rsidR="007400BB">
        <w:t xml:space="preserve"> </w:t>
      </w:r>
      <w:r w:rsidRPr="0098585F">
        <w:t>материалы</w:t>
      </w:r>
      <w:r w:rsidR="007400BB">
        <w:t xml:space="preserve"> </w:t>
      </w:r>
      <w:r w:rsidRPr="0098585F">
        <w:t>(пиксельные</w:t>
      </w:r>
      <w:r w:rsidR="007400BB">
        <w:t xml:space="preserve"> </w:t>
      </w:r>
      <w:r w:rsidRPr="0098585F">
        <w:t>текстуры,</w:t>
      </w:r>
      <w:r w:rsidR="007400BB">
        <w:t xml:space="preserve"> </w:t>
      </w:r>
      <w:r w:rsidRPr="0098585F">
        <w:t>модели</w:t>
      </w:r>
      <w:r w:rsidR="007400BB">
        <w:t xml:space="preserve"> </w:t>
      </w:r>
      <w:r w:rsidRPr="0098585F">
        <w:t>объектов);</w:t>
      </w:r>
    </w:p>
    <w:p w14:paraId="705AA953" w14:textId="3C380428" w:rsidR="00DA69E3" w:rsidRPr="0098585F" w:rsidRDefault="00DA69E3" w:rsidP="00DA34F5">
      <w:pPr>
        <w:numPr>
          <w:ilvl w:val="0"/>
          <w:numId w:val="140"/>
        </w:numPr>
        <w:tabs>
          <w:tab w:val="left" w:pos="1134"/>
        </w:tabs>
        <w:ind w:left="0" w:firstLine="851"/>
      </w:pPr>
      <w:r w:rsidRPr="0098585F">
        <w:t>аудиофайлы</w:t>
      </w:r>
      <w:r w:rsidR="007400BB">
        <w:t xml:space="preserve"> </w:t>
      </w:r>
      <w:r w:rsidRPr="0098585F">
        <w:t>(музыка,</w:t>
      </w:r>
      <w:r w:rsidR="007400BB">
        <w:t xml:space="preserve"> </w:t>
      </w:r>
      <w:r w:rsidRPr="0098585F">
        <w:t>звуковые</w:t>
      </w:r>
      <w:r w:rsidR="007400BB">
        <w:t xml:space="preserve"> </w:t>
      </w:r>
      <w:r w:rsidRPr="0098585F">
        <w:t>эффекты).</w:t>
      </w:r>
    </w:p>
    <w:p w14:paraId="611EC83E" w14:textId="02914495" w:rsidR="00DA69E3" w:rsidRPr="0098585F" w:rsidRDefault="00DA69E3" w:rsidP="00DA34F5">
      <w:pPr>
        <w:tabs>
          <w:tab w:val="left" w:pos="1134"/>
        </w:tabs>
      </w:pPr>
      <w:r w:rsidRPr="0098585F">
        <w:t>Информационная</w:t>
      </w:r>
      <w:r w:rsidR="007400BB">
        <w:t xml:space="preserve"> </w:t>
      </w:r>
      <w:r w:rsidRPr="0098585F">
        <w:t>связь</w:t>
      </w:r>
      <w:r w:rsidR="007400BB">
        <w:t xml:space="preserve"> </w:t>
      </w:r>
      <w:r w:rsidRPr="0098585F">
        <w:t>с</w:t>
      </w:r>
      <w:r w:rsidR="007400BB">
        <w:t xml:space="preserve"> </w:t>
      </w:r>
      <w:r w:rsidRPr="0098585F">
        <w:t>другими</w:t>
      </w:r>
      <w:r w:rsidR="007400BB">
        <w:t xml:space="preserve"> </w:t>
      </w:r>
      <w:r w:rsidRPr="0098585F">
        <w:t>задачами:</w:t>
      </w:r>
      <w:r w:rsidR="007400BB">
        <w:t xml:space="preserve"> </w:t>
      </w:r>
      <w:r w:rsidRPr="0098585F">
        <w:t>Игра</w:t>
      </w:r>
      <w:r w:rsidR="007400BB">
        <w:t xml:space="preserve"> </w:t>
      </w:r>
      <w:r w:rsidRPr="0098585F">
        <w:t>перекликается</w:t>
      </w:r>
      <w:r w:rsidR="007400BB">
        <w:t xml:space="preserve"> </w:t>
      </w:r>
      <w:r w:rsidRPr="0098585F">
        <w:t>с</w:t>
      </w:r>
      <w:r w:rsidR="007400BB">
        <w:t xml:space="preserve"> </w:t>
      </w:r>
      <w:r w:rsidRPr="0098585F">
        <w:t>образовательными</w:t>
      </w:r>
      <w:r w:rsidR="007400BB">
        <w:t xml:space="preserve"> </w:t>
      </w:r>
      <w:r w:rsidRPr="0098585F">
        <w:t>задачами</w:t>
      </w:r>
      <w:r w:rsidR="007400BB">
        <w:t xml:space="preserve"> </w:t>
      </w:r>
      <w:r w:rsidRPr="0098585F">
        <w:t>по</w:t>
      </w:r>
      <w:r w:rsidR="007400BB">
        <w:t xml:space="preserve"> </w:t>
      </w:r>
      <w:r w:rsidRPr="0098585F">
        <w:t>экологии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может</w:t>
      </w:r>
      <w:r w:rsidR="007400BB">
        <w:t xml:space="preserve"> </w:t>
      </w:r>
      <w:r w:rsidRPr="0098585F">
        <w:t>использоваться</w:t>
      </w:r>
      <w:r w:rsidR="007400BB">
        <w:t xml:space="preserve"> </w:t>
      </w:r>
      <w:r w:rsidRPr="0098585F">
        <w:t>как</w:t>
      </w:r>
      <w:r w:rsidR="007400BB">
        <w:t xml:space="preserve"> </w:t>
      </w:r>
      <w:r w:rsidRPr="0098585F">
        <w:t>инструмент</w:t>
      </w:r>
      <w:r w:rsidR="007400BB">
        <w:t xml:space="preserve"> </w:t>
      </w:r>
      <w:r w:rsidRPr="0098585F">
        <w:t>экологического</w:t>
      </w:r>
      <w:r w:rsidR="007400BB">
        <w:t xml:space="preserve"> </w:t>
      </w:r>
      <w:r w:rsidRPr="0098585F">
        <w:t>просвещения.</w:t>
      </w:r>
      <w:r w:rsidR="007400BB">
        <w:t xml:space="preserve"> </w:t>
      </w:r>
      <w:r w:rsidRPr="0098585F">
        <w:t>Она</w:t>
      </w:r>
      <w:r w:rsidR="007400BB">
        <w:t xml:space="preserve"> </w:t>
      </w:r>
      <w:r w:rsidRPr="0098585F">
        <w:t>связана</w:t>
      </w:r>
      <w:r w:rsidR="007400BB">
        <w:t xml:space="preserve"> </w:t>
      </w:r>
      <w:r w:rsidRPr="0098585F">
        <w:t>с</w:t>
      </w:r>
      <w:r w:rsidR="007400BB">
        <w:t xml:space="preserve"> </w:t>
      </w:r>
      <w:r w:rsidRPr="0098585F">
        <w:t>задачами</w:t>
      </w:r>
      <w:r w:rsidR="007400BB">
        <w:t xml:space="preserve"> </w:t>
      </w:r>
      <w:r w:rsidRPr="0098585F">
        <w:t>информирования</w:t>
      </w:r>
      <w:r w:rsidR="007400BB">
        <w:t xml:space="preserve"> </w:t>
      </w:r>
      <w:r w:rsidRPr="0098585F">
        <w:t>населения</w:t>
      </w:r>
      <w:r w:rsidR="007400BB">
        <w:t xml:space="preserve"> </w:t>
      </w:r>
      <w:r w:rsidRPr="0098585F">
        <w:t>о</w:t>
      </w:r>
      <w:r w:rsidR="007400BB">
        <w:t xml:space="preserve"> </w:t>
      </w:r>
      <w:r w:rsidRPr="0098585F">
        <w:t>проблемах</w:t>
      </w:r>
      <w:r w:rsidR="007400BB">
        <w:t xml:space="preserve"> </w:t>
      </w:r>
      <w:r w:rsidRPr="0098585F">
        <w:t>защиты</w:t>
      </w:r>
      <w:r w:rsidR="007400BB">
        <w:t xml:space="preserve"> </w:t>
      </w:r>
      <w:r w:rsidRPr="0098585F">
        <w:t>окружающей</w:t>
      </w:r>
      <w:r w:rsidR="007400BB">
        <w:t xml:space="preserve"> </w:t>
      </w:r>
      <w:r w:rsidRPr="0098585F">
        <w:t>среды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формированием</w:t>
      </w:r>
      <w:r w:rsidR="007400BB">
        <w:t xml:space="preserve"> </w:t>
      </w:r>
      <w:r w:rsidRPr="0098585F">
        <w:t>экологической</w:t>
      </w:r>
      <w:r w:rsidR="007400BB">
        <w:t xml:space="preserve"> </w:t>
      </w:r>
      <w:r w:rsidRPr="0098585F">
        <w:t>культуры.</w:t>
      </w:r>
    </w:p>
    <w:p w14:paraId="74F4CC5C" w14:textId="519925C0" w:rsidR="00DA69E3" w:rsidRDefault="00DA69E3" w:rsidP="00DA34F5">
      <w:pPr>
        <w:tabs>
          <w:tab w:val="left" w:pos="1134"/>
        </w:tabs>
      </w:pPr>
      <w:r w:rsidRPr="0098585F">
        <w:t>Обзор</w:t>
      </w:r>
      <w:r w:rsidR="007400BB">
        <w:t xml:space="preserve"> </w:t>
      </w:r>
      <w:r w:rsidRPr="0098585F">
        <w:t>существующих</w:t>
      </w:r>
      <w:r w:rsidR="007400BB">
        <w:t xml:space="preserve"> </w:t>
      </w:r>
      <w:r w:rsidRPr="0098585F">
        <w:t>аналогичных</w:t>
      </w:r>
      <w:r w:rsidR="007400BB">
        <w:t xml:space="preserve"> </w:t>
      </w:r>
      <w:r w:rsidRPr="0098585F">
        <w:t>ПП:</w:t>
      </w:r>
      <w:r w:rsidR="007400BB">
        <w:t xml:space="preserve"> </w:t>
      </w:r>
      <w:r w:rsidRPr="0098585F">
        <w:t>Существующие</w:t>
      </w:r>
      <w:r w:rsidR="007400BB">
        <w:t xml:space="preserve"> </w:t>
      </w:r>
      <w:r w:rsidRPr="0098585F">
        <w:t>образовательные</w:t>
      </w:r>
      <w:r w:rsidR="007400BB">
        <w:t xml:space="preserve"> </w:t>
      </w:r>
      <w:r w:rsidRPr="0098585F">
        <w:t>игры</w:t>
      </w:r>
      <w:r w:rsidR="007400BB">
        <w:t xml:space="preserve"> </w:t>
      </w:r>
      <w:r w:rsidRPr="0098585F">
        <w:t>часто</w:t>
      </w:r>
      <w:r w:rsidR="007400BB">
        <w:t xml:space="preserve"> </w:t>
      </w:r>
      <w:r w:rsidRPr="0098585F">
        <w:t>перегружены</w:t>
      </w:r>
      <w:r w:rsidR="007400BB">
        <w:t xml:space="preserve"> </w:t>
      </w:r>
      <w:r w:rsidRPr="0098585F">
        <w:t>информацией</w:t>
      </w:r>
      <w:r w:rsidR="007400BB">
        <w:t xml:space="preserve"> </w:t>
      </w:r>
      <w:r w:rsidRPr="0098585F">
        <w:t>или</w:t>
      </w:r>
      <w:r w:rsidR="007400BB">
        <w:t xml:space="preserve"> </w:t>
      </w:r>
      <w:r w:rsidRPr="0098585F">
        <w:t>имеют</w:t>
      </w:r>
      <w:r w:rsidR="007400BB">
        <w:t xml:space="preserve"> </w:t>
      </w:r>
      <w:r w:rsidRPr="0098585F">
        <w:t>сложный</w:t>
      </w:r>
      <w:r w:rsidR="007400BB">
        <w:t xml:space="preserve"> </w:t>
      </w:r>
      <w:r w:rsidRPr="0098585F">
        <w:t>интерфейс,</w:t>
      </w:r>
      <w:r w:rsidR="007400BB">
        <w:t xml:space="preserve"> </w:t>
      </w:r>
      <w:r w:rsidRPr="0098585F">
        <w:t>что</w:t>
      </w:r>
      <w:r w:rsidR="007400BB">
        <w:t xml:space="preserve"> </w:t>
      </w:r>
      <w:r w:rsidRPr="0098585F">
        <w:t>снижает</w:t>
      </w:r>
      <w:r w:rsidR="007400BB">
        <w:t xml:space="preserve"> </w:t>
      </w:r>
      <w:r w:rsidRPr="0098585F">
        <w:t>их</w:t>
      </w:r>
      <w:r w:rsidR="007400BB">
        <w:t xml:space="preserve"> </w:t>
      </w:r>
      <w:r w:rsidRPr="0098585F">
        <w:t>привлекательность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детей.</w:t>
      </w:r>
      <w:r w:rsidR="007400BB">
        <w:t xml:space="preserve"> </w:t>
      </w:r>
      <w:r w:rsidRPr="0098585F">
        <w:t>«Хранитель</w:t>
      </w:r>
      <w:r w:rsidR="007400BB">
        <w:t xml:space="preserve"> </w:t>
      </w:r>
      <w:r w:rsidRPr="0098585F">
        <w:t>Земли»</w:t>
      </w:r>
      <w:r w:rsidR="007400BB">
        <w:t xml:space="preserve"> </w:t>
      </w:r>
      <w:r w:rsidRPr="0098585F">
        <w:t>отличается</w:t>
      </w:r>
      <w:r w:rsidR="007400BB">
        <w:t xml:space="preserve"> </w:t>
      </w:r>
      <w:r w:rsidRPr="0098585F">
        <w:t>простотой</w:t>
      </w:r>
      <w:r w:rsidR="007400BB">
        <w:t xml:space="preserve"> </w:t>
      </w:r>
      <w:r w:rsidRPr="0098585F">
        <w:t>управления,</w:t>
      </w:r>
      <w:r w:rsidR="007400BB">
        <w:t xml:space="preserve"> </w:t>
      </w:r>
      <w:r w:rsidRPr="0098585F">
        <w:t>атмосферным</w:t>
      </w:r>
      <w:r w:rsidR="007400BB">
        <w:t xml:space="preserve"> </w:t>
      </w:r>
      <w:r w:rsidRPr="0098585F">
        <w:t>дизайном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лёгким</w:t>
      </w:r>
      <w:r w:rsidR="007400BB">
        <w:t xml:space="preserve"> </w:t>
      </w:r>
      <w:r w:rsidRPr="0098585F">
        <w:t>порогом</w:t>
      </w:r>
      <w:r w:rsidR="007400BB">
        <w:t xml:space="preserve"> </w:t>
      </w:r>
      <w:r w:rsidRPr="0098585F">
        <w:t>вхождения.</w:t>
      </w:r>
      <w:r w:rsidR="007400BB">
        <w:t xml:space="preserve"> </w:t>
      </w:r>
      <w:r w:rsidRPr="0098585F">
        <w:t>В</w:t>
      </w:r>
      <w:r w:rsidR="007400BB">
        <w:t xml:space="preserve"> </w:t>
      </w:r>
      <w:r w:rsidRPr="0098585F">
        <w:t>отличие</w:t>
      </w:r>
      <w:r w:rsidR="007400BB">
        <w:t xml:space="preserve"> </w:t>
      </w:r>
      <w:r w:rsidRPr="0098585F">
        <w:t>от</w:t>
      </w:r>
      <w:r w:rsidR="007400BB">
        <w:t xml:space="preserve"> </w:t>
      </w:r>
      <w:r w:rsidRPr="0098585F">
        <w:t>аналогов,</w:t>
      </w:r>
      <w:r w:rsidR="007400BB">
        <w:t xml:space="preserve"> </w:t>
      </w:r>
      <w:r w:rsidRPr="0098585F">
        <w:t>игра</w:t>
      </w:r>
      <w:r w:rsidR="007400BB">
        <w:t xml:space="preserve"> </w:t>
      </w:r>
      <w:r w:rsidRPr="0098585F">
        <w:t>акцентирует</w:t>
      </w:r>
      <w:r w:rsidR="007400BB">
        <w:t xml:space="preserve"> </w:t>
      </w:r>
      <w:r w:rsidRPr="0098585F">
        <w:t>внимание</w:t>
      </w:r>
      <w:r w:rsidR="007400BB">
        <w:t xml:space="preserve"> </w:t>
      </w:r>
      <w:r w:rsidRPr="0098585F">
        <w:t>на</w:t>
      </w:r>
      <w:r w:rsidR="007400BB">
        <w:t xml:space="preserve"> </w:t>
      </w:r>
      <w:r w:rsidRPr="0098585F">
        <w:t>практических</w:t>
      </w:r>
      <w:r w:rsidR="007400BB">
        <w:t xml:space="preserve"> </w:t>
      </w:r>
      <w:r w:rsidRPr="0098585F">
        <w:t>действиях</w:t>
      </w:r>
      <w:r w:rsidR="007400BB">
        <w:t xml:space="preserve"> </w:t>
      </w:r>
      <w:r w:rsidRPr="0098585F">
        <w:t>по</w:t>
      </w:r>
      <w:r w:rsidR="007400BB">
        <w:t xml:space="preserve"> </w:t>
      </w:r>
      <w:r w:rsidRPr="0098585F">
        <w:t>восстановлению</w:t>
      </w:r>
      <w:r w:rsidR="007400BB">
        <w:t xml:space="preserve"> </w:t>
      </w:r>
      <w:r w:rsidRPr="0098585F">
        <w:t>природы,</w:t>
      </w:r>
      <w:r w:rsidR="007400BB">
        <w:t xml:space="preserve"> </w:t>
      </w:r>
      <w:r w:rsidRPr="0098585F">
        <w:t>а</w:t>
      </w:r>
      <w:r w:rsidR="007400BB">
        <w:t xml:space="preserve"> </w:t>
      </w:r>
      <w:r w:rsidRPr="0098585F">
        <w:t>не</w:t>
      </w:r>
      <w:r w:rsidR="007400BB">
        <w:t xml:space="preserve"> </w:t>
      </w:r>
      <w:r w:rsidRPr="0098585F">
        <w:t>только</w:t>
      </w:r>
      <w:r w:rsidR="007400BB">
        <w:t xml:space="preserve"> </w:t>
      </w:r>
      <w:r w:rsidRPr="0098585F">
        <w:t>на</w:t>
      </w:r>
      <w:r w:rsidR="007400BB">
        <w:t xml:space="preserve"> </w:t>
      </w:r>
      <w:r w:rsidRPr="0098585F">
        <w:t>теоретическом</w:t>
      </w:r>
      <w:r w:rsidR="007400BB">
        <w:t xml:space="preserve"> </w:t>
      </w:r>
      <w:r w:rsidRPr="0098585F">
        <w:t>обучении.</w:t>
      </w:r>
    </w:p>
    <w:p w14:paraId="3773B1CA" w14:textId="77777777" w:rsidR="00351F20" w:rsidRPr="0098585F" w:rsidRDefault="00351F20" w:rsidP="00DA34F5">
      <w:pPr>
        <w:tabs>
          <w:tab w:val="left" w:pos="1134"/>
        </w:tabs>
      </w:pPr>
    </w:p>
    <w:p w14:paraId="7E743678" w14:textId="75CB8374" w:rsidR="004A2B2F" w:rsidRPr="004A2B2F" w:rsidRDefault="004A2B2F" w:rsidP="008A3E08">
      <w:pPr>
        <w:tabs>
          <w:tab w:val="left" w:pos="1560"/>
        </w:tabs>
        <w:rPr>
          <w:rFonts w:eastAsia="Times New Roman"/>
          <w:b/>
          <w:bCs/>
        </w:rPr>
      </w:pPr>
      <w:r w:rsidRPr="004A2B2F">
        <w:rPr>
          <w:rFonts w:eastAsia="Times New Roman"/>
          <w:b/>
          <w:bCs/>
        </w:rPr>
        <w:t>1.1.2</w:t>
      </w:r>
      <w:r w:rsidR="00FE7EC8">
        <w:rPr>
          <w:rFonts w:eastAsia="Times New Roman"/>
          <w:b/>
          <w:bCs/>
        </w:rPr>
        <w:t xml:space="preserve"> </w:t>
      </w:r>
      <w:r w:rsidRPr="004A2B2F">
        <w:rPr>
          <w:rFonts w:eastAsia="Times New Roman"/>
          <w:b/>
          <w:bCs/>
        </w:rPr>
        <w:t>Функциональные</w:t>
      </w:r>
      <w:r w:rsidR="007400BB">
        <w:rPr>
          <w:rFonts w:eastAsia="Times New Roman"/>
          <w:b/>
          <w:bCs/>
        </w:rPr>
        <w:t xml:space="preserve"> </w:t>
      </w:r>
      <w:r w:rsidRPr="004A2B2F">
        <w:rPr>
          <w:rFonts w:eastAsia="Times New Roman"/>
          <w:b/>
          <w:bCs/>
        </w:rPr>
        <w:t>требования</w:t>
      </w:r>
    </w:p>
    <w:p w14:paraId="7248199D" w14:textId="77777777" w:rsidR="00B554D8" w:rsidRPr="00A06B19" w:rsidRDefault="00B554D8" w:rsidP="00A06B19">
      <w:pPr>
        <w:tabs>
          <w:tab w:val="left" w:pos="1560"/>
        </w:tabs>
        <w:rPr>
          <w:rFonts w:eastAsia="Times New Roman"/>
          <w:b/>
          <w:bCs/>
        </w:rPr>
      </w:pPr>
    </w:p>
    <w:p w14:paraId="2F4CAB0B" w14:textId="14BE6C01" w:rsidR="00DA69E3" w:rsidRPr="0098585F" w:rsidRDefault="00DA69E3" w:rsidP="00DA69E3">
      <w:r w:rsidRPr="0098585F">
        <w:t>Программный</w:t>
      </w:r>
      <w:r w:rsidR="007400BB">
        <w:t xml:space="preserve"> </w:t>
      </w:r>
      <w:r w:rsidRPr="0098585F">
        <w:t>продукт</w:t>
      </w:r>
      <w:r w:rsidR="007400BB">
        <w:t xml:space="preserve"> </w:t>
      </w:r>
      <w:r w:rsidRPr="0098585F">
        <w:t>должен</w:t>
      </w:r>
      <w:r w:rsidR="007400BB">
        <w:t xml:space="preserve"> </w:t>
      </w:r>
      <w:r w:rsidRPr="0098585F">
        <w:t>обеспечивать</w:t>
      </w:r>
      <w:r w:rsidR="007400BB">
        <w:t xml:space="preserve"> </w:t>
      </w:r>
      <w:r w:rsidRPr="0098585F">
        <w:t>выполнение</w:t>
      </w:r>
      <w:r w:rsidR="007400BB">
        <w:t xml:space="preserve"> </w:t>
      </w:r>
      <w:r w:rsidRPr="0098585F">
        <w:t>следующих</w:t>
      </w:r>
      <w:r w:rsidR="007400BB">
        <w:t xml:space="preserve"> </w:t>
      </w:r>
      <w:r w:rsidRPr="0098585F">
        <w:t>функций:</w:t>
      </w:r>
    </w:p>
    <w:p w14:paraId="2B4AA13C" w14:textId="4C7A51B0" w:rsidR="00DA69E3" w:rsidRPr="0098585F" w:rsidRDefault="00DA69E3" w:rsidP="0088265C">
      <w:pPr>
        <w:tabs>
          <w:tab w:val="left" w:pos="1134"/>
        </w:tabs>
      </w:pPr>
      <w:r w:rsidRPr="0098585F">
        <w:t>Для</w:t>
      </w:r>
      <w:r w:rsidR="007400BB">
        <w:t xml:space="preserve"> </w:t>
      </w:r>
      <w:r w:rsidRPr="0098585F">
        <w:t>игрока:</w:t>
      </w:r>
    </w:p>
    <w:p w14:paraId="69184546" w14:textId="306E5AA1" w:rsidR="00DA69E3" w:rsidRPr="0098585F" w:rsidRDefault="00DA69E3" w:rsidP="0088265C">
      <w:pPr>
        <w:numPr>
          <w:ilvl w:val="0"/>
          <w:numId w:val="141"/>
        </w:numPr>
        <w:tabs>
          <w:tab w:val="left" w:pos="1134"/>
        </w:tabs>
        <w:ind w:left="0" w:firstLine="851"/>
      </w:pPr>
      <w:r w:rsidRPr="0098585F">
        <w:t>исследование</w:t>
      </w:r>
      <w:r w:rsidR="007400BB">
        <w:t xml:space="preserve"> </w:t>
      </w:r>
      <w:r w:rsidRPr="0098585F">
        <w:t>игрового</w:t>
      </w:r>
      <w:r w:rsidR="007400BB">
        <w:t xml:space="preserve"> </w:t>
      </w:r>
      <w:r w:rsidRPr="0098585F">
        <w:t>мира</w:t>
      </w:r>
      <w:r w:rsidR="007400BB">
        <w:t xml:space="preserve"> </w:t>
      </w:r>
      <w:r w:rsidRPr="0098585F">
        <w:t>(лес,</w:t>
      </w:r>
      <w:r w:rsidR="007400BB">
        <w:t xml:space="preserve"> </w:t>
      </w:r>
      <w:r w:rsidRPr="0098585F">
        <w:t>город);</w:t>
      </w:r>
    </w:p>
    <w:p w14:paraId="63267D66" w14:textId="279D42C6" w:rsidR="00DA69E3" w:rsidRPr="0098585F" w:rsidRDefault="00DA69E3" w:rsidP="0088265C">
      <w:pPr>
        <w:numPr>
          <w:ilvl w:val="0"/>
          <w:numId w:val="141"/>
        </w:numPr>
        <w:tabs>
          <w:tab w:val="left" w:pos="1134"/>
        </w:tabs>
        <w:ind w:left="0" w:firstLine="851"/>
      </w:pPr>
      <w:r w:rsidRPr="0098585F">
        <w:t>выполнение</w:t>
      </w:r>
      <w:r w:rsidR="007400BB">
        <w:t xml:space="preserve"> </w:t>
      </w:r>
      <w:r w:rsidRPr="0098585F">
        <w:t>сюжетных</w:t>
      </w:r>
      <w:r w:rsidR="007400BB">
        <w:t xml:space="preserve"> </w:t>
      </w:r>
      <w:r w:rsidRPr="0098585F">
        <w:t>задач:</w:t>
      </w:r>
      <w:r w:rsidR="007400BB">
        <w:t xml:space="preserve"> </w:t>
      </w:r>
      <w:r w:rsidRPr="0098585F">
        <w:t>очистка</w:t>
      </w:r>
      <w:r w:rsidR="007400BB">
        <w:t xml:space="preserve"> </w:t>
      </w:r>
      <w:r w:rsidRPr="0098585F">
        <w:t>загрязнённых</w:t>
      </w:r>
      <w:r w:rsidR="007400BB">
        <w:t xml:space="preserve"> </w:t>
      </w:r>
      <w:r w:rsidRPr="0098585F">
        <w:t>территорий,</w:t>
      </w:r>
      <w:r w:rsidR="007400BB">
        <w:t xml:space="preserve"> </w:t>
      </w:r>
      <w:r w:rsidRPr="0098585F">
        <w:t>посадка</w:t>
      </w:r>
      <w:r w:rsidR="007400BB">
        <w:t xml:space="preserve"> </w:t>
      </w:r>
      <w:r w:rsidRPr="0098585F">
        <w:t>деревьев,</w:t>
      </w:r>
      <w:r w:rsidR="007400BB">
        <w:t xml:space="preserve"> </w:t>
      </w:r>
      <w:r w:rsidRPr="0098585F">
        <w:t>экономия</w:t>
      </w:r>
      <w:r w:rsidR="007400BB">
        <w:t xml:space="preserve"> </w:t>
      </w:r>
      <w:r w:rsidRPr="0098585F">
        <w:t>электроэнергии;</w:t>
      </w:r>
    </w:p>
    <w:p w14:paraId="56A58C44" w14:textId="33F64EEB" w:rsidR="00DA69E3" w:rsidRPr="0098585F" w:rsidRDefault="00DA69E3" w:rsidP="0088265C">
      <w:pPr>
        <w:numPr>
          <w:ilvl w:val="0"/>
          <w:numId w:val="141"/>
        </w:numPr>
        <w:tabs>
          <w:tab w:val="left" w:pos="1134"/>
        </w:tabs>
        <w:ind w:left="0" w:firstLine="851"/>
      </w:pPr>
      <w:r w:rsidRPr="0098585F">
        <w:t>взаимодействие</w:t>
      </w:r>
      <w:r w:rsidR="007400BB">
        <w:t xml:space="preserve"> </w:t>
      </w:r>
      <w:r w:rsidRPr="0098585F">
        <w:t>с</w:t>
      </w:r>
      <w:r w:rsidR="007400BB">
        <w:t xml:space="preserve"> </w:t>
      </w:r>
      <w:r w:rsidRPr="0098585F">
        <w:t>NPC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получение</w:t>
      </w:r>
      <w:r w:rsidR="007400BB">
        <w:t xml:space="preserve"> </w:t>
      </w:r>
      <w:r w:rsidRPr="0098585F">
        <w:t>заданий;</w:t>
      </w:r>
    </w:p>
    <w:p w14:paraId="28030138" w14:textId="02CCC491" w:rsidR="00DA69E3" w:rsidRPr="0098585F" w:rsidRDefault="00DA69E3" w:rsidP="0088265C">
      <w:pPr>
        <w:numPr>
          <w:ilvl w:val="0"/>
          <w:numId w:val="141"/>
        </w:numPr>
        <w:tabs>
          <w:tab w:val="left" w:pos="1134"/>
        </w:tabs>
        <w:ind w:left="0" w:firstLine="851"/>
      </w:pPr>
      <w:r w:rsidRPr="0098585F">
        <w:t>отображение</w:t>
      </w:r>
      <w:r w:rsidR="007400BB">
        <w:t xml:space="preserve"> </w:t>
      </w:r>
      <w:r w:rsidRPr="0098585F">
        <w:t>прогресса</w:t>
      </w:r>
      <w:r w:rsidR="007400BB">
        <w:t xml:space="preserve"> </w:t>
      </w:r>
      <w:r w:rsidRPr="0098585F">
        <w:t>выполнения</w:t>
      </w:r>
      <w:r w:rsidR="007400BB">
        <w:t xml:space="preserve"> </w:t>
      </w:r>
      <w:r w:rsidRPr="0098585F">
        <w:t>задач</w:t>
      </w:r>
      <w:r w:rsidR="007400BB">
        <w:t xml:space="preserve"> </w:t>
      </w:r>
      <w:r w:rsidRPr="0098585F">
        <w:t>через</w:t>
      </w:r>
      <w:r w:rsidR="007400BB">
        <w:t xml:space="preserve"> </w:t>
      </w:r>
      <w:r w:rsidRPr="0098585F">
        <w:t>визуальные</w:t>
      </w:r>
      <w:r w:rsidR="007400BB">
        <w:t xml:space="preserve"> </w:t>
      </w:r>
      <w:r w:rsidRPr="0098585F">
        <w:t>индикаторы.</w:t>
      </w:r>
    </w:p>
    <w:p w14:paraId="16528621" w14:textId="3699DD7D" w:rsidR="00DA69E3" w:rsidRPr="0098585F" w:rsidRDefault="00DA69E3" w:rsidP="0088265C">
      <w:pPr>
        <w:tabs>
          <w:tab w:val="left" w:pos="1134"/>
        </w:tabs>
      </w:pPr>
      <w:r w:rsidRPr="0098585F">
        <w:t>Для</w:t>
      </w:r>
      <w:r w:rsidR="007400BB">
        <w:t xml:space="preserve"> </w:t>
      </w:r>
      <w:r w:rsidRPr="0098585F">
        <w:t>образовательных</w:t>
      </w:r>
      <w:r w:rsidR="007400BB">
        <w:t xml:space="preserve"> </w:t>
      </w:r>
      <w:r w:rsidRPr="0098585F">
        <w:t>организаций:</w:t>
      </w:r>
    </w:p>
    <w:p w14:paraId="76F07015" w14:textId="4A67A943" w:rsidR="00DA69E3" w:rsidRPr="0098585F" w:rsidRDefault="00DA69E3" w:rsidP="0088265C">
      <w:pPr>
        <w:numPr>
          <w:ilvl w:val="0"/>
          <w:numId w:val="142"/>
        </w:numPr>
        <w:tabs>
          <w:tab w:val="left" w:pos="1134"/>
        </w:tabs>
        <w:ind w:left="0" w:firstLine="851"/>
      </w:pPr>
      <w:r w:rsidRPr="0098585F">
        <w:t>демонстрация</w:t>
      </w:r>
      <w:r w:rsidR="007400BB">
        <w:t xml:space="preserve"> </w:t>
      </w:r>
      <w:r w:rsidRPr="0098585F">
        <w:t>экологических</w:t>
      </w:r>
      <w:r w:rsidR="007400BB">
        <w:t xml:space="preserve"> </w:t>
      </w:r>
      <w:r w:rsidRPr="0098585F">
        <w:t>проблем</w:t>
      </w:r>
      <w:r w:rsidR="007400BB">
        <w:t xml:space="preserve"> </w:t>
      </w:r>
      <w:r w:rsidRPr="0098585F">
        <w:t>в</w:t>
      </w:r>
      <w:r w:rsidR="007400BB">
        <w:t xml:space="preserve"> </w:t>
      </w:r>
      <w:r w:rsidRPr="0098585F">
        <w:t>интерактивной</w:t>
      </w:r>
      <w:r w:rsidR="007400BB">
        <w:t xml:space="preserve"> </w:t>
      </w:r>
      <w:r w:rsidRPr="0098585F">
        <w:t>форме;</w:t>
      </w:r>
    </w:p>
    <w:p w14:paraId="0108DC81" w14:textId="2F83555B" w:rsidR="00DA69E3" w:rsidRPr="0098585F" w:rsidRDefault="00DA69E3" w:rsidP="0088265C">
      <w:pPr>
        <w:numPr>
          <w:ilvl w:val="0"/>
          <w:numId w:val="142"/>
        </w:numPr>
        <w:tabs>
          <w:tab w:val="left" w:pos="1134"/>
        </w:tabs>
        <w:ind w:left="0" w:firstLine="851"/>
      </w:pPr>
      <w:r w:rsidRPr="0098585F">
        <w:t>использование</w:t>
      </w:r>
      <w:r w:rsidR="007400BB">
        <w:t xml:space="preserve"> </w:t>
      </w:r>
      <w:r w:rsidRPr="0098585F">
        <w:t>сценариев,</w:t>
      </w:r>
      <w:r w:rsidR="007400BB">
        <w:t xml:space="preserve"> </w:t>
      </w:r>
      <w:r w:rsidRPr="0098585F">
        <w:t>основанных</w:t>
      </w:r>
      <w:r w:rsidR="007400BB">
        <w:t xml:space="preserve"> </w:t>
      </w:r>
      <w:r w:rsidRPr="0098585F">
        <w:t>на</w:t>
      </w:r>
      <w:r w:rsidR="007400BB">
        <w:t xml:space="preserve"> </w:t>
      </w:r>
      <w:r w:rsidRPr="0098585F">
        <w:t>реальных</w:t>
      </w:r>
      <w:r w:rsidR="007400BB">
        <w:t xml:space="preserve"> </w:t>
      </w:r>
      <w:r w:rsidRPr="0098585F">
        <w:t>примерах</w:t>
      </w:r>
      <w:r w:rsidR="007400BB">
        <w:t xml:space="preserve"> </w:t>
      </w:r>
      <w:r w:rsidRPr="0098585F">
        <w:t>загрязнений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решений;</w:t>
      </w:r>
    </w:p>
    <w:p w14:paraId="4BFFF28A" w14:textId="5DE409EC" w:rsidR="00DA69E3" w:rsidRDefault="00DA69E3" w:rsidP="0088265C">
      <w:pPr>
        <w:numPr>
          <w:ilvl w:val="0"/>
          <w:numId w:val="142"/>
        </w:numPr>
        <w:tabs>
          <w:tab w:val="left" w:pos="1134"/>
        </w:tabs>
        <w:ind w:left="0" w:firstLine="851"/>
      </w:pPr>
      <w:r w:rsidRPr="0098585F">
        <w:t>доступность</w:t>
      </w:r>
      <w:r w:rsidR="007400BB">
        <w:t xml:space="preserve"> </w:t>
      </w:r>
      <w:r w:rsidRPr="0098585F">
        <w:t>интерфейса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детей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взрослых.</w:t>
      </w:r>
    </w:p>
    <w:p w14:paraId="25748F68" w14:textId="77777777" w:rsidR="00E767F0" w:rsidRPr="0098585F" w:rsidRDefault="00E767F0" w:rsidP="00E767F0">
      <w:pPr>
        <w:tabs>
          <w:tab w:val="left" w:pos="1134"/>
        </w:tabs>
        <w:ind w:left="851" w:firstLine="0"/>
      </w:pPr>
    </w:p>
    <w:p w14:paraId="0704E5DB" w14:textId="70AF1C9C" w:rsidR="0062482E" w:rsidRPr="00005734" w:rsidRDefault="0062482E" w:rsidP="0062482E">
      <w:pPr>
        <w:tabs>
          <w:tab w:val="left" w:pos="1560"/>
          <w:tab w:val="left" w:pos="8074"/>
        </w:tabs>
        <w:rPr>
          <w:b/>
          <w:bCs/>
        </w:rPr>
      </w:pPr>
      <w:r w:rsidRPr="00005734">
        <w:rPr>
          <w:rFonts w:eastAsia="Times New Roman"/>
          <w:b/>
          <w:bCs/>
        </w:rPr>
        <w:t>1.1.3</w:t>
      </w:r>
      <w:r w:rsidR="00FE7EC8">
        <w:rPr>
          <w:rFonts w:eastAsia="Times New Roman"/>
          <w:b/>
          <w:bCs/>
        </w:rPr>
        <w:t xml:space="preserve"> </w:t>
      </w:r>
      <w:r w:rsidRPr="00005734">
        <w:rPr>
          <w:b/>
          <w:bCs/>
        </w:rPr>
        <w:t>Описание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исходной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(входной)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и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условно-постоянной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информации</w:t>
      </w:r>
    </w:p>
    <w:p w14:paraId="61F2C0F9" w14:textId="77777777" w:rsidR="0062482E" w:rsidRPr="0098585F" w:rsidRDefault="0062482E" w:rsidP="0062482E">
      <w:pPr>
        <w:tabs>
          <w:tab w:val="left" w:pos="1560"/>
          <w:tab w:val="left" w:pos="8074"/>
        </w:tabs>
      </w:pPr>
    </w:p>
    <w:p w14:paraId="38E1F610" w14:textId="099CDFDF" w:rsidR="0062482E" w:rsidRPr="0098585F" w:rsidRDefault="0062482E" w:rsidP="0062482E">
      <w:pPr>
        <w:tabs>
          <w:tab w:val="left" w:pos="1134"/>
        </w:tabs>
      </w:pPr>
      <w:r w:rsidRPr="0098585F">
        <w:t>Перечень</w:t>
      </w:r>
      <w:r w:rsidR="007400BB">
        <w:t xml:space="preserve"> </w:t>
      </w:r>
      <w:r w:rsidRPr="0098585F">
        <w:t>исходной</w:t>
      </w:r>
      <w:r w:rsidR="007400BB">
        <w:t xml:space="preserve"> </w:t>
      </w:r>
      <w:r w:rsidRPr="0098585F">
        <w:t>информации:</w:t>
      </w:r>
    </w:p>
    <w:p w14:paraId="4FA982FA" w14:textId="3A90C046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карты</w:t>
      </w:r>
      <w:r w:rsidR="007400BB">
        <w:t xml:space="preserve"> </w:t>
      </w:r>
      <w:r w:rsidRPr="0098585F">
        <w:t>уровней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структура</w:t>
      </w:r>
      <w:r w:rsidR="007400BB">
        <w:t xml:space="preserve"> </w:t>
      </w:r>
      <w:r w:rsidRPr="0098585F">
        <w:t>локаций;</w:t>
      </w:r>
    </w:p>
    <w:p w14:paraId="35128F61" w14:textId="63CEE1AE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игровые</w:t>
      </w:r>
      <w:r w:rsidR="007400BB">
        <w:t xml:space="preserve"> </w:t>
      </w:r>
      <w:r w:rsidRPr="0098585F">
        <w:t>предметы</w:t>
      </w:r>
      <w:r w:rsidR="007400BB">
        <w:t xml:space="preserve"> </w:t>
      </w:r>
      <w:r w:rsidRPr="0098585F">
        <w:t>(семена,</w:t>
      </w:r>
      <w:r w:rsidR="007400BB">
        <w:t xml:space="preserve"> </w:t>
      </w:r>
      <w:r w:rsidRPr="0098585F">
        <w:t>мусор,</w:t>
      </w:r>
      <w:r w:rsidR="007400BB">
        <w:t xml:space="preserve"> </w:t>
      </w:r>
      <w:r w:rsidRPr="0098585F">
        <w:t>инвентарь);</w:t>
      </w:r>
    </w:p>
    <w:p w14:paraId="24135EEC" w14:textId="3C9E1056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диалоги</w:t>
      </w:r>
      <w:r w:rsidR="007400BB">
        <w:t xml:space="preserve"> </w:t>
      </w:r>
      <w:r w:rsidRPr="0098585F">
        <w:t>NPC;</w:t>
      </w:r>
    </w:p>
    <w:p w14:paraId="162D3FAE" w14:textId="61911ADE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инструкции</w:t>
      </w:r>
      <w:r w:rsidR="007400BB">
        <w:t xml:space="preserve"> </w:t>
      </w:r>
      <w:r w:rsidRPr="0098585F">
        <w:t>по</w:t>
      </w:r>
      <w:r w:rsidR="007400BB">
        <w:t xml:space="preserve"> </w:t>
      </w:r>
      <w:r w:rsidRPr="0098585F">
        <w:t>задачам</w:t>
      </w:r>
      <w:r w:rsidR="007400BB">
        <w:t xml:space="preserve"> </w:t>
      </w:r>
      <w:r w:rsidRPr="0098585F">
        <w:t>(например,</w:t>
      </w:r>
      <w:r w:rsidR="007400BB">
        <w:t xml:space="preserve"> </w:t>
      </w:r>
      <w:r w:rsidRPr="0098585F">
        <w:t>сбор</w:t>
      </w:r>
      <w:r w:rsidR="007400BB">
        <w:t xml:space="preserve"> </w:t>
      </w:r>
      <w:r w:rsidRPr="0098585F">
        <w:t>мусора,</w:t>
      </w:r>
      <w:r w:rsidR="007400BB">
        <w:t xml:space="preserve"> </w:t>
      </w:r>
      <w:r w:rsidRPr="0098585F">
        <w:t>посадка</w:t>
      </w:r>
      <w:r w:rsidR="007400BB">
        <w:t xml:space="preserve"> </w:t>
      </w:r>
      <w:r w:rsidRPr="0098585F">
        <w:t>деревьев).</w:t>
      </w:r>
    </w:p>
    <w:p w14:paraId="60F0B5AC" w14:textId="7805F3F4" w:rsidR="0062482E" w:rsidRPr="0098585F" w:rsidRDefault="0062482E" w:rsidP="0062482E">
      <w:pPr>
        <w:tabs>
          <w:tab w:val="left" w:pos="1134"/>
        </w:tabs>
      </w:pPr>
      <w:r w:rsidRPr="0098585F">
        <w:t>Формы</w:t>
      </w:r>
      <w:r w:rsidR="007400BB">
        <w:t xml:space="preserve"> </w:t>
      </w:r>
      <w:r w:rsidRPr="0098585F">
        <w:t>представления:</w:t>
      </w:r>
    </w:p>
    <w:p w14:paraId="0D7681EC" w14:textId="27010ADE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текстовые</w:t>
      </w:r>
      <w:r w:rsidR="007400BB">
        <w:t xml:space="preserve"> </w:t>
      </w:r>
      <w:r w:rsidRPr="0098585F">
        <w:t>файлы</w:t>
      </w:r>
      <w:r w:rsidR="007400BB">
        <w:t xml:space="preserve"> </w:t>
      </w:r>
      <w:r w:rsidRPr="0098585F">
        <w:t>сценариев;</w:t>
      </w:r>
    </w:p>
    <w:p w14:paraId="1662E692" w14:textId="0BE8D804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графические</w:t>
      </w:r>
      <w:r w:rsidR="007400BB">
        <w:t xml:space="preserve"> </w:t>
      </w:r>
      <w:r w:rsidRPr="0098585F">
        <w:t>материалы</w:t>
      </w:r>
      <w:r w:rsidR="007400BB">
        <w:t xml:space="preserve"> </w:t>
      </w:r>
      <w:r w:rsidRPr="0098585F">
        <w:t>(спрайты,</w:t>
      </w:r>
      <w:r w:rsidR="007400BB">
        <w:t xml:space="preserve"> </w:t>
      </w:r>
      <w:r w:rsidRPr="0098585F">
        <w:t>текстуры);</w:t>
      </w:r>
    </w:p>
    <w:p w14:paraId="6B342C7A" w14:textId="5FE1DDF1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аудиофайлы</w:t>
      </w:r>
      <w:r w:rsidR="007400BB">
        <w:t xml:space="preserve"> </w:t>
      </w:r>
      <w:r w:rsidRPr="0098585F">
        <w:t>(музыка,</w:t>
      </w:r>
      <w:r w:rsidR="007400BB">
        <w:t xml:space="preserve"> </w:t>
      </w:r>
      <w:r w:rsidRPr="0098585F">
        <w:t>эффекты).</w:t>
      </w:r>
    </w:p>
    <w:p w14:paraId="4B9B426D" w14:textId="6617C2E6" w:rsidR="0062482E" w:rsidRPr="0098585F" w:rsidRDefault="0062482E" w:rsidP="0062482E">
      <w:pPr>
        <w:tabs>
          <w:tab w:val="left" w:pos="1134"/>
        </w:tabs>
      </w:pPr>
      <w:r w:rsidRPr="0098585F">
        <w:t>Пользователи</w:t>
      </w:r>
      <w:r w:rsidR="007400BB">
        <w:t xml:space="preserve"> </w:t>
      </w:r>
      <w:r w:rsidRPr="0098585F">
        <w:t>исходной</w:t>
      </w:r>
      <w:r w:rsidR="007400BB">
        <w:t xml:space="preserve"> </w:t>
      </w:r>
      <w:r w:rsidRPr="0098585F">
        <w:t>информации:</w:t>
      </w:r>
    </w:p>
    <w:p w14:paraId="1E501E0D" w14:textId="435FAF04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разработчики</w:t>
      </w:r>
      <w:r w:rsidR="007400BB">
        <w:t xml:space="preserve"> </w:t>
      </w:r>
      <w:r w:rsidRPr="0098585F">
        <w:t>(для</w:t>
      </w:r>
      <w:r w:rsidR="007400BB">
        <w:t xml:space="preserve"> </w:t>
      </w:r>
      <w:r w:rsidRPr="0098585F">
        <w:t>проектирования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реализации</w:t>
      </w:r>
      <w:r w:rsidR="007400BB">
        <w:t xml:space="preserve"> </w:t>
      </w:r>
      <w:r w:rsidRPr="0098585F">
        <w:t>игры);</w:t>
      </w:r>
    </w:p>
    <w:p w14:paraId="029D9305" w14:textId="6F47E690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образовательные</w:t>
      </w:r>
      <w:r w:rsidR="007400BB">
        <w:t xml:space="preserve"> </w:t>
      </w:r>
      <w:r w:rsidRPr="0098585F">
        <w:t>организации</w:t>
      </w:r>
      <w:r w:rsidR="007400BB">
        <w:t xml:space="preserve"> </w:t>
      </w:r>
      <w:r w:rsidRPr="0098585F">
        <w:t>(для</w:t>
      </w:r>
      <w:r w:rsidR="007400BB">
        <w:t xml:space="preserve"> </w:t>
      </w:r>
      <w:r w:rsidRPr="0098585F">
        <w:t>настройки</w:t>
      </w:r>
      <w:r w:rsidR="007400BB">
        <w:t xml:space="preserve"> </w:t>
      </w:r>
      <w:r w:rsidRPr="0098585F">
        <w:t>сценариев).</w:t>
      </w:r>
    </w:p>
    <w:p w14:paraId="721DE66E" w14:textId="7C4C7BB9" w:rsidR="0062482E" w:rsidRPr="0098585F" w:rsidRDefault="0062482E" w:rsidP="0062482E">
      <w:pPr>
        <w:tabs>
          <w:tab w:val="left" w:pos="1134"/>
        </w:tabs>
      </w:pPr>
      <w:r w:rsidRPr="0098585F">
        <w:t>Перечень</w:t>
      </w:r>
      <w:r w:rsidR="007400BB">
        <w:t xml:space="preserve"> </w:t>
      </w:r>
      <w:r w:rsidRPr="0098585F">
        <w:t>результатной</w:t>
      </w:r>
      <w:r w:rsidR="007400BB">
        <w:t xml:space="preserve"> </w:t>
      </w:r>
      <w:r w:rsidRPr="0098585F">
        <w:t>информации:</w:t>
      </w:r>
    </w:p>
    <w:p w14:paraId="001DEBF9" w14:textId="20ED7C86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прогресс</w:t>
      </w:r>
      <w:r w:rsidR="007400BB">
        <w:t xml:space="preserve"> </w:t>
      </w:r>
      <w:r w:rsidRPr="0098585F">
        <w:t>игрока</w:t>
      </w:r>
      <w:r w:rsidR="007400BB">
        <w:t xml:space="preserve"> </w:t>
      </w:r>
      <w:r w:rsidRPr="0098585F">
        <w:t>(счётчики,</w:t>
      </w:r>
      <w:r w:rsidR="007400BB">
        <w:t xml:space="preserve"> </w:t>
      </w:r>
      <w:r w:rsidRPr="0098585F">
        <w:t>шкалы);</w:t>
      </w:r>
    </w:p>
    <w:p w14:paraId="16F26A21" w14:textId="1516D689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визуальные</w:t>
      </w:r>
      <w:r w:rsidR="007400BB">
        <w:t xml:space="preserve"> </w:t>
      </w:r>
      <w:r w:rsidRPr="0098585F">
        <w:t>изменения</w:t>
      </w:r>
      <w:r w:rsidR="007400BB">
        <w:t xml:space="preserve"> </w:t>
      </w:r>
      <w:r w:rsidRPr="0098585F">
        <w:t>окружения</w:t>
      </w:r>
      <w:r w:rsidR="007400BB">
        <w:t xml:space="preserve"> </w:t>
      </w:r>
      <w:r w:rsidRPr="0098585F">
        <w:t>(рост</w:t>
      </w:r>
      <w:r w:rsidR="007400BB">
        <w:t xml:space="preserve"> </w:t>
      </w:r>
      <w:r w:rsidRPr="0098585F">
        <w:t>деревьев);</w:t>
      </w:r>
    </w:p>
    <w:p w14:paraId="6CDE3014" w14:textId="5AE7DA17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переход</w:t>
      </w:r>
      <w:r w:rsidR="007400BB">
        <w:t xml:space="preserve"> </w:t>
      </w:r>
      <w:r w:rsidRPr="0098585F">
        <w:t>между</w:t>
      </w:r>
      <w:r w:rsidR="007400BB">
        <w:t xml:space="preserve"> </w:t>
      </w:r>
      <w:r w:rsidRPr="0098585F">
        <w:t>уровнями.</w:t>
      </w:r>
    </w:p>
    <w:p w14:paraId="22E77166" w14:textId="0E0A6CEA" w:rsidR="0062482E" w:rsidRPr="0098585F" w:rsidRDefault="0062482E" w:rsidP="0062482E">
      <w:r w:rsidRPr="0098585F">
        <w:t>Формы</w:t>
      </w:r>
      <w:r w:rsidR="007400BB">
        <w:t xml:space="preserve"> </w:t>
      </w:r>
      <w:r w:rsidRPr="0098585F">
        <w:t>представления:</w:t>
      </w:r>
    </w:p>
    <w:p w14:paraId="23F624F5" w14:textId="05C67113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визуальные</w:t>
      </w:r>
      <w:r w:rsidR="007400BB">
        <w:t xml:space="preserve"> </w:t>
      </w:r>
      <w:r w:rsidRPr="0098585F">
        <w:t>индикаторы</w:t>
      </w:r>
      <w:r w:rsidR="007400BB">
        <w:t xml:space="preserve"> </w:t>
      </w:r>
      <w:r w:rsidRPr="0098585F">
        <w:t>на</w:t>
      </w:r>
      <w:r w:rsidR="007400BB">
        <w:t xml:space="preserve"> </w:t>
      </w:r>
      <w:r w:rsidRPr="0098585F">
        <w:t>экране;</w:t>
      </w:r>
    </w:p>
    <w:p w14:paraId="34F488BF" w14:textId="51EB3DB1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игровые</w:t>
      </w:r>
      <w:r w:rsidR="007400BB">
        <w:t xml:space="preserve"> </w:t>
      </w:r>
      <w:r w:rsidRPr="0098585F">
        <w:t>отчёты</w:t>
      </w:r>
      <w:r w:rsidR="007400BB">
        <w:t xml:space="preserve"> </w:t>
      </w:r>
      <w:r w:rsidRPr="0098585F">
        <w:t>(например,</w:t>
      </w:r>
      <w:r w:rsidR="007400BB">
        <w:t xml:space="preserve"> </w:t>
      </w:r>
      <w:r w:rsidRPr="0098585F">
        <w:t>количество</w:t>
      </w:r>
      <w:r w:rsidR="007400BB">
        <w:t xml:space="preserve"> </w:t>
      </w:r>
      <w:r w:rsidRPr="0098585F">
        <w:t>собранного</w:t>
      </w:r>
      <w:r w:rsidR="007400BB">
        <w:t xml:space="preserve"> </w:t>
      </w:r>
      <w:r w:rsidRPr="0098585F">
        <w:t>мусора).</w:t>
      </w:r>
    </w:p>
    <w:p w14:paraId="242ED4A4" w14:textId="65133D5A" w:rsidR="0062482E" w:rsidRPr="0098585F" w:rsidRDefault="0062482E" w:rsidP="0062482E">
      <w:pPr>
        <w:tabs>
          <w:tab w:val="left" w:pos="1134"/>
        </w:tabs>
      </w:pPr>
      <w:r w:rsidRPr="0098585F">
        <w:t>Периодичность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сроки</w:t>
      </w:r>
      <w:r w:rsidR="007400BB">
        <w:t xml:space="preserve"> </w:t>
      </w:r>
      <w:r w:rsidRPr="0098585F">
        <w:t>представления:</w:t>
      </w:r>
    </w:p>
    <w:p w14:paraId="33A05578" w14:textId="0360B354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</w:t>
      </w:r>
      <w:r w:rsidR="007400BB">
        <w:t xml:space="preserve"> </w:t>
      </w:r>
      <w:r w:rsidRPr="0098585F">
        <w:t>реальном</w:t>
      </w:r>
      <w:r w:rsidR="007400BB">
        <w:t xml:space="preserve"> </w:t>
      </w:r>
      <w:r w:rsidRPr="0098585F">
        <w:t>времени,</w:t>
      </w:r>
      <w:r w:rsidR="007400BB">
        <w:t xml:space="preserve"> </w:t>
      </w:r>
      <w:r w:rsidRPr="0098585F">
        <w:t>по</w:t>
      </w:r>
      <w:r w:rsidR="007400BB">
        <w:t xml:space="preserve"> </w:t>
      </w:r>
      <w:r w:rsidRPr="0098585F">
        <w:t>мере</w:t>
      </w:r>
      <w:r w:rsidR="007400BB">
        <w:t xml:space="preserve"> </w:t>
      </w:r>
      <w:r w:rsidRPr="0098585F">
        <w:t>выполнения</w:t>
      </w:r>
      <w:r w:rsidR="007400BB">
        <w:t xml:space="preserve"> </w:t>
      </w:r>
      <w:r w:rsidRPr="0098585F">
        <w:t>задач.</w:t>
      </w:r>
    </w:p>
    <w:p w14:paraId="28FBB7C9" w14:textId="4DB5A43B" w:rsidR="0062482E" w:rsidRPr="0098585F" w:rsidRDefault="0062482E" w:rsidP="0062482E">
      <w:pPr>
        <w:tabs>
          <w:tab w:val="left" w:pos="1134"/>
        </w:tabs>
      </w:pPr>
      <w:r w:rsidRPr="0098585F">
        <w:t>Пользователи</w:t>
      </w:r>
      <w:r w:rsidR="007400BB">
        <w:t xml:space="preserve"> </w:t>
      </w:r>
      <w:r w:rsidRPr="0098585F">
        <w:t>результатной</w:t>
      </w:r>
      <w:r w:rsidR="007400BB">
        <w:t xml:space="preserve"> </w:t>
      </w:r>
      <w:r w:rsidRPr="0098585F">
        <w:t>информации:</w:t>
      </w:r>
    </w:p>
    <w:p w14:paraId="5BC64FAB" w14:textId="32AE0AC3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игроки</w:t>
      </w:r>
      <w:r w:rsidR="007400BB">
        <w:t xml:space="preserve"> </w:t>
      </w:r>
      <w:r w:rsidRPr="0098585F">
        <w:t>(для</w:t>
      </w:r>
      <w:r w:rsidR="007400BB">
        <w:t xml:space="preserve"> </w:t>
      </w:r>
      <w:r w:rsidRPr="0098585F">
        <w:t>отслеживания</w:t>
      </w:r>
      <w:r w:rsidR="007400BB">
        <w:t xml:space="preserve"> </w:t>
      </w:r>
      <w:r w:rsidRPr="0098585F">
        <w:t>прогресса);</w:t>
      </w:r>
    </w:p>
    <w:p w14:paraId="61EB2F0E" w14:textId="6B422609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образовательные</w:t>
      </w:r>
      <w:r w:rsidR="007400BB">
        <w:t xml:space="preserve"> </w:t>
      </w:r>
      <w:r w:rsidRPr="0098585F">
        <w:t>организации</w:t>
      </w:r>
      <w:r w:rsidR="007400BB">
        <w:t xml:space="preserve"> </w:t>
      </w:r>
      <w:r w:rsidRPr="0098585F">
        <w:t>(для</w:t>
      </w:r>
      <w:r w:rsidR="007400BB">
        <w:t xml:space="preserve"> </w:t>
      </w:r>
      <w:r w:rsidRPr="0098585F">
        <w:t>анализа</w:t>
      </w:r>
      <w:r w:rsidR="007400BB">
        <w:t xml:space="preserve"> </w:t>
      </w:r>
      <w:r w:rsidRPr="0098585F">
        <w:t>прохождения).</w:t>
      </w:r>
    </w:p>
    <w:p w14:paraId="1679276C" w14:textId="5AD32B84" w:rsidR="0062482E" w:rsidRPr="0098585F" w:rsidRDefault="0062482E" w:rsidP="0062482E">
      <w:pPr>
        <w:tabs>
          <w:tab w:val="left" w:pos="1134"/>
        </w:tabs>
      </w:pPr>
      <w:r w:rsidRPr="0098585F">
        <w:t>Перечень</w:t>
      </w:r>
      <w:r w:rsidR="007400BB">
        <w:t xml:space="preserve"> </w:t>
      </w:r>
      <w:r w:rsidRPr="0098585F">
        <w:t>условно-постоянной</w:t>
      </w:r>
      <w:r w:rsidR="007400BB">
        <w:t xml:space="preserve"> </w:t>
      </w:r>
      <w:r w:rsidRPr="0098585F">
        <w:t>информации:</w:t>
      </w:r>
    </w:p>
    <w:p w14:paraId="40EA0CF6" w14:textId="2CE9AE8B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классификаторы</w:t>
      </w:r>
      <w:r w:rsidR="007400BB">
        <w:t xml:space="preserve"> </w:t>
      </w:r>
      <w:r w:rsidRPr="0098585F">
        <w:t>игровых</w:t>
      </w:r>
      <w:r w:rsidR="007400BB">
        <w:t xml:space="preserve"> </w:t>
      </w:r>
      <w:r w:rsidRPr="0098585F">
        <w:t>объектов</w:t>
      </w:r>
      <w:r w:rsidR="007400BB">
        <w:t xml:space="preserve"> </w:t>
      </w:r>
      <w:r w:rsidRPr="0098585F">
        <w:t>(мусор,</w:t>
      </w:r>
      <w:r w:rsidR="007400BB">
        <w:t xml:space="preserve"> </w:t>
      </w:r>
      <w:r w:rsidRPr="0098585F">
        <w:t>семена,</w:t>
      </w:r>
      <w:r w:rsidR="007400BB">
        <w:t xml:space="preserve"> </w:t>
      </w:r>
      <w:r w:rsidRPr="0098585F">
        <w:t>деревья);</w:t>
      </w:r>
    </w:p>
    <w:p w14:paraId="6E001214" w14:textId="014A2D57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справочники</w:t>
      </w:r>
      <w:r w:rsidR="007400BB">
        <w:t xml:space="preserve"> </w:t>
      </w:r>
      <w:r w:rsidRPr="0098585F">
        <w:t>диалогов</w:t>
      </w:r>
      <w:r w:rsidR="007400BB">
        <w:t xml:space="preserve"> </w:t>
      </w:r>
      <w:r w:rsidRPr="0098585F">
        <w:t>NPC;</w:t>
      </w:r>
    </w:p>
    <w:p w14:paraId="13C28BDE" w14:textId="1A154D16" w:rsidR="0062482E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таблицы</w:t>
      </w:r>
      <w:r w:rsidR="007400BB">
        <w:t xml:space="preserve"> </w:t>
      </w:r>
      <w:r w:rsidRPr="0098585F">
        <w:t>заданий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уровней.</w:t>
      </w:r>
    </w:p>
    <w:p w14:paraId="297C8E34" w14:textId="77777777" w:rsidR="0062482E" w:rsidRPr="0098585F" w:rsidRDefault="0062482E" w:rsidP="0062482E">
      <w:pPr>
        <w:tabs>
          <w:tab w:val="left" w:pos="993"/>
          <w:tab w:val="left" w:pos="1134"/>
        </w:tabs>
        <w:spacing w:after="200"/>
        <w:ind w:left="851" w:firstLine="0"/>
        <w:contextualSpacing/>
      </w:pPr>
    </w:p>
    <w:p w14:paraId="2A683077" w14:textId="7E1F951F" w:rsidR="0062482E" w:rsidRDefault="0062482E" w:rsidP="0062482E">
      <w:pPr>
        <w:tabs>
          <w:tab w:val="left" w:pos="1560"/>
          <w:tab w:val="left" w:pos="8074"/>
        </w:tabs>
        <w:rPr>
          <w:b/>
          <w:bCs/>
        </w:rPr>
      </w:pPr>
      <w:r w:rsidRPr="00005734">
        <w:rPr>
          <w:rFonts w:eastAsia="Times New Roman"/>
          <w:b/>
          <w:bCs/>
        </w:rPr>
        <w:t>1.1.4</w:t>
      </w:r>
      <w:r w:rsidR="00FE7EC8">
        <w:rPr>
          <w:rFonts w:eastAsia="Times New Roman"/>
          <w:b/>
          <w:bCs/>
        </w:rPr>
        <w:t xml:space="preserve"> </w:t>
      </w:r>
      <w:r w:rsidRPr="00005734">
        <w:rPr>
          <w:b/>
          <w:bCs/>
        </w:rPr>
        <w:t>Нефункциональные</w:t>
      </w:r>
      <w:r w:rsidR="007400BB">
        <w:rPr>
          <w:b/>
          <w:bCs/>
        </w:rPr>
        <w:t xml:space="preserve"> </w:t>
      </w:r>
      <w:r w:rsidRPr="00005734">
        <w:rPr>
          <w:b/>
          <w:bCs/>
        </w:rPr>
        <w:t>требования</w:t>
      </w:r>
    </w:p>
    <w:p w14:paraId="7A181B52" w14:textId="77777777" w:rsidR="0062482E" w:rsidRPr="00005734" w:rsidRDefault="0062482E" w:rsidP="0062482E">
      <w:pPr>
        <w:tabs>
          <w:tab w:val="left" w:pos="1560"/>
          <w:tab w:val="left" w:pos="8074"/>
        </w:tabs>
        <w:rPr>
          <w:b/>
          <w:bCs/>
        </w:rPr>
      </w:pPr>
    </w:p>
    <w:p w14:paraId="09DD0DAE" w14:textId="66B7BD5C" w:rsidR="0062482E" w:rsidRPr="0098585F" w:rsidRDefault="0062482E" w:rsidP="0062482E">
      <w:pPr>
        <w:tabs>
          <w:tab w:val="left" w:pos="1134"/>
        </w:tabs>
      </w:pPr>
      <w:r w:rsidRPr="0098585F">
        <w:t>Требования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применению:</w:t>
      </w:r>
    </w:p>
    <w:p w14:paraId="00628D7A" w14:textId="0327B42A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интерфейс</w:t>
      </w:r>
      <w:r w:rsidR="007400BB">
        <w:t xml:space="preserve"> </w:t>
      </w:r>
      <w:r w:rsidRPr="0098585F">
        <w:t>должен</w:t>
      </w:r>
      <w:r w:rsidR="007400BB">
        <w:t xml:space="preserve"> </w:t>
      </w:r>
      <w:r w:rsidRPr="0098585F">
        <w:t>быть</w:t>
      </w:r>
      <w:r w:rsidR="007400BB">
        <w:t xml:space="preserve"> </w:t>
      </w:r>
      <w:r w:rsidRPr="0098585F">
        <w:t>интуитивно</w:t>
      </w:r>
      <w:r w:rsidR="007400BB">
        <w:t xml:space="preserve"> </w:t>
      </w:r>
      <w:r w:rsidRPr="0098585F">
        <w:t>понятным;</w:t>
      </w:r>
    </w:p>
    <w:p w14:paraId="5FDA3CD0" w14:textId="683027A2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наличие</w:t>
      </w:r>
      <w:r w:rsidR="007400BB">
        <w:t xml:space="preserve"> </w:t>
      </w:r>
      <w:r w:rsidRPr="0098585F">
        <w:t>обучающих</w:t>
      </w:r>
      <w:r w:rsidR="007400BB">
        <w:t xml:space="preserve"> </w:t>
      </w:r>
      <w:r w:rsidRPr="0098585F">
        <w:t>подсказок;</w:t>
      </w:r>
    </w:p>
    <w:p w14:paraId="525BD9F2" w14:textId="78DDD09C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документация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образовательных</w:t>
      </w:r>
      <w:r w:rsidR="007400BB">
        <w:t xml:space="preserve"> </w:t>
      </w:r>
      <w:r w:rsidRPr="0098585F">
        <w:t>организаций.</w:t>
      </w:r>
    </w:p>
    <w:p w14:paraId="28C4EDBC" w14:textId="3AA6D1BB" w:rsidR="0062482E" w:rsidRPr="0098585F" w:rsidRDefault="0062482E" w:rsidP="0062482E">
      <w:pPr>
        <w:tabs>
          <w:tab w:val="left" w:pos="1134"/>
        </w:tabs>
      </w:pPr>
      <w:r w:rsidRPr="0098585F">
        <w:t>Требования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производительности:</w:t>
      </w:r>
    </w:p>
    <w:p w14:paraId="25E11074" w14:textId="4F2FD410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оптимизация</w:t>
      </w:r>
      <w:r w:rsidR="007400BB">
        <w:t xml:space="preserve"> </w:t>
      </w:r>
      <w:r w:rsidRPr="0098585F">
        <w:t>под</w:t>
      </w:r>
      <w:r w:rsidR="007400BB">
        <w:t xml:space="preserve"> </w:t>
      </w:r>
      <w:r w:rsidRPr="0098585F">
        <w:t>среднестатистические</w:t>
      </w:r>
      <w:r w:rsidR="007400BB">
        <w:t xml:space="preserve"> </w:t>
      </w:r>
      <w:r w:rsidRPr="0098585F">
        <w:t>устройства;</w:t>
      </w:r>
    </w:p>
    <w:p w14:paraId="4640ECBC" w14:textId="5B71D134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использование</w:t>
      </w:r>
      <w:r w:rsidR="007400BB">
        <w:t xml:space="preserve"> </w:t>
      </w:r>
      <w:r w:rsidRPr="0098585F">
        <w:t>пиксельной</w:t>
      </w:r>
      <w:r w:rsidR="007400BB">
        <w:t xml:space="preserve"> </w:t>
      </w:r>
      <w:r w:rsidRPr="0098585F">
        <w:t>графики</w:t>
      </w:r>
      <w:r w:rsidR="007400BB">
        <w:t xml:space="preserve"> </w:t>
      </w:r>
      <w:r w:rsidRPr="0098585F">
        <w:t>для</w:t>
      </w:r>
      <w:r w:rsidR="007400BB">
        <w:t xml:space="preserve"> </w:t>
      </w:r>
      <w:r w:rsidRPr="0098585F">
        <w:t>снижения</w:t>
      </w:r>
      <w:r w:rsidR="007400BB">
        <w:t xml:space="preserve"> </w:t>
      </w:r>
      <w:r w:rsidRPr="0098585F">
        <w:t>нагрузки.</w:t>
      </w:r>
    </w:p>
    <w:p w14:paraId="43C6C3C9" w14:textId="4E984E5B" w:rsidR="0062482E" w:rsidRPr="0098585F" w:rsidRDefault="0062482E" w:rsidP="0062482E">
      <w:pPr>
        <w:tabs>
          <w:tab w:val="left" w:pos="1134"/>
        </w:tabs>
      </w:pPr>
      <w:r w:rsidRPr="0098585F">
        <w:t>Требования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реализации:</w:t>
      </w:r>
    </w:p>
    <w:p w14:paraId="3B51C78B" w14:textId="00500FAC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использование</w:t>
      </w:r>
      <w:r w:rsidR="007400BB">
        <w:t xml:space="preserve"> </w:t>
      </w:r>
      <w:r w:rsidRPr="0098585F">
        <w:t>Unity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поддерживаемых</w:t>
      </w:r>
      <w:r w:rsidR="007400BB">
        <w:t xml:space="preserve"> </w:t>
      </w:r>
      <w:r w:rsidRPr="0098585F">
        <w:t>форматов</w:t>
      </w:r>
      <w:r w:rsidR="007400BB">
        <w:t xml:space="preserve"> </w:t>
      </w:r>
      <w:r w:rsidRPr="0098585F">
        <w:t>файлов;</w:t>
      </w:r>
    </w:p>
    <w:p w14:paraId="4B60EAF3" w14:textId="01441281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применение</w:t>
      </w:r>
      <w:r w:rsidR="007400BB">
        <w:t xml:space="preserve"> </w:t>
      </w:r>
      <w:r w:rsidRPr="0098585F">
        <w:t>стандартов</w:t>
      </w:r>
      <w:r w:rsidR="007400BB">
        <w:t xml:space="preserve"> </w:t>
      </w:r>
      <w:r w:rsidRPr="0098585F">
        <w:t>объектно-ориентированного</w:t>
      </w:r>
      <w:r w:rsidR="007400BB">
        <w:t xml:space="preserve"> </w:t>
      </w:r>
      <w:r w:rsidRPr="0098585F">
        <w:t>программирования.</w:t>
      </w:r>
    </w:p>
    <w:p w14:paraId="602242BE" w14:textId="236A55E7" w:rsidR="0062482E" w:rsidRPr="0098585F" w:rsidRDefault="0062482E" w:rsidP="0062482E">
      <w:pPr>
        <w:tabs>
          <w:tab w:val="left" w:pos="1134"/>
        </w:tabs>
      </w:pPr>
      <w:r w:rsidRPr="0098585F">
        <w:t>Требования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надёжности:</w:t>
      </w:r>
    </w:p>
    <w:p w14:paraId="1D676464" w14:textId="354FC339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возможность</w:t>
      </w:r>
      <w:r w:rsidR="007400BB">
        <w:t xml:space="preserve"> </w:t>
      </w:r>
      <w:r w:rsidRPr="0098585F">
        <w:t>сохранения</w:t>
      </w:r>
      <w:r w:rsidR="007400BB">
        <w:t xml:space="preserve"> </w:t>
      </w:r>
      <w:r w:rsidRPr="0098585F">
        <w:t>прогресса;</w:t>
      </w:r>
    </w:p>
    <w:p w14:paraId="2283235A" w14:textId="5A397CD3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поддержка</w:t>
      </w:r>
      <w:r w:rsidR="007400BB">
        <w:t xml:space="preserve"> </w:t>
      </w:r>
      <w:r w:rsidRPr="0098585F">
        <w:t>обновлений;</w:t>
      </w:r>
    </w:p>
    <w:p w14:paraId="1BEFF110" w14:textId="0764488E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устойчивость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сбоям.</w:t>
      </w:r>
    </w:p>
    <w:p w14:paraId="5EFFC395" w14:textId="77818B47" w:rsidR="0062482E" w:rsidRPr="0098585F" w:rsidRDefault="0062482E" w:rsidP="0062482E">
      <w:pPr>
        <w:tabs>
          <w:tab w:val="left" w:pos="1134"/>
        </w:tabs>
      </w:pPr>
      <w:r w:rsidRPr="0098585F">
        <w:t>Требования</w:t>
      </w:r>
      <w:r w:rsidR="007400BB">
        <w:t xml:space="preserve"> </w:t>
      </w:r>
      <w:r w:rsidRPr="0098585F">
        <w:t>к</w:t>
      </w:r>
      <w:r w:rsidR="007400BB">
        <w:t xml:space="preserve"> </w:t>
      </w:r>
      <w:r w:rsidRPr="0098585F">
        <w:t>интерфейсу:</w:t>
      </w:r>
    </w:p>
    <w:p w14:paraId="14FF23FE" w14:textId="3E10133F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взаимодействие</w:t>
      </w:r>
      <w:r w:rsidR="007400BB">
        <w:t xml:space="preserve"> </w:t>
      </w:r>
      <w:r w:rsidRPr="0098585F">
        <w:t>с</w:t>
      </w:r>
      <w:r w:rsidR="007400BB">
        <w:t xml:space="preserve"> </w:t>
      </w:r>
      <w:r w:rsidRPr="0098585F">
        <w:t>пользователем</w:t>
      </w:r>
      <w:r w:rsidR="007400BB">
        <w:t xml:space="preserve"> </w:t>
      </w:r>
      <w:r w:rsidRPr="0098585F">
        <w:t>через</w:t>
      </w:r>
      <w:r w:rsidR="007400BB">
        <w:t xml:space="preserve"> </w:t>
      </w:r>
      <w:r w:rsidRPr="0098585F">
        <w:t>клавиши</w:t>
      </w:r>
      <w:r w:rsidR="007400BB">
        <w:t xml:space="preserve"> </w:t>
      </w:r>
      <w:r w:rsidRPr="0098585F">
        <w:t>WASD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E;</w:t>
      </w:r>
    </w:p>
    <w:p w14:paraId="1B147A3A" w14:textId="2CD2EA20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настройка</w:t>
      </w:r>
      <w:r w:rsidR="007400BB">
        <w:t xml:space="preserve"> </w:t>
      </w:r>
      <w:r w:rsidRPr="0098585F">
        <w:t>визуальных</w:t>
      </w:r>
      <w:r w:rsidR="007400BB">
        <w:t xml:space="preserve"> </w:t>
      </w:r>
      <w:r w:rsidRPr="0098585F">
        <w:t>и</w:t>
      </w:r>
      <w:r w:rsidR="007400BB">
        <w:t xml:space="preserve"> </w:t>
      </w:r>
      <w:r w:rsidRPr="0098585F">
        <w:t>звуковых</w:t>
      </w:r>
      <w:r w:rsidR="007400BB">
        <w:t xml:space="preserve"> </w:t>
      </w:r>
      <w:r w:rsidRPr="0098585F">
        <w:t>параметров;</w:t>
      </w:r>
    </w:p>
    <w:p w14:paraId="7BA1CA53" w14:textId="15C25740" w:rsidR="0062482E" w:rsidRPr="0098585F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адаптация</w:t>
      </w:r>
      <w:r w:rsidR="007400BB">
        <w:t xml:space="preserve"> </w:t>
      </w:r>
      <w:r w:rsidRPr="0098585F">
        <w:t>под</w:t>
      </w:r>
      <w:r w:rsidR="007400BB">
        <w:t xml:space="preserve"> </w:t>
      </w:r>
      <w:r w:rsidRPr="0098585F">
        <w:t>разные</w:t>
      </w:r>
      <w:r w:rsidR="007400BB">
        <w:t xml:space="preserve"> </w:t>
      </w:r>
      <w:r w:rsidRPr="0098585F">
        <w:t>устройства.</w:t>
      </w:r>
    </w:p>
    <w:p w14:paraId="08DBC865" w14:textId="75B6418E" w:rsidR="0062482E" w:rsidRPr="001D6077" w:rsidRDefault="0062482E" w:rsidP="0062482E">
      <w:r w:rsidRPr="0098585F">
        <w:t>Таким</w:t>
      </w:r>
      <w:r w:rsidR="007400BB">
        <w:t xml:space="preserve"> </w:t>
      </w:r>
      <w:r w:rsidRPr="0098585F">
        <w:t>образом,</w:t>
      </w:r>
      <w:r w:rsidR="007400BB">
        <w:t xml:space="preserve"> </w:t>
      </w:r>
      <w:r w:rsidRPr="0098585F">
        <w:t>постановка</w:t>
      </w:r>
      <w:r w:rsidR="007400BB">
        <w:t xml:space="preserve"> </w:t>
      </w:r>
      <w:r w:rsidRPr="0098585F">
        <w:t>задачи</w:t>
      </w:r>
      <w:r w:rsidR="007400BB">
        <w:t xml:space="preserve"> </w:t>
      </w:r>
      <w:r w:rsidRPr="00DA69E3">
        <w:t>фиксирует</w:t>
      </w:r>
      <w:r w:rsidR="007400BB">
        <w:t xml:space="preserve"> </w:t>
      </w:r>
      <w:r w:rsidRPr="00DA69E3">
        <w:t>цели,</w:t>
      </w:r>
      <w:r w:rsidR="007400BB">
        <w:t xml:space="preserve"> </w:t>
      </w:r>
      <w:r w:rsidRPr="00DA69E3">
        <w:t>назначение,</w:t>
      </w:r>
      <w:r w:rsidR="007400BB">
        <w:t xml:space="preserve"> </w:t>
      </w:r>
      <w:r w:rsidRPr="00DA69E3">
        <w:t>требования</w:t>
      </w:r>
      <w:r w:rsidR="007400BB">
        <w:t xml:space="preserve"> </w:t>
      </w:r>
      <w:r w:rsidRPr="00DA69E3">
        <w:t>и</w:t>
      </w:r>
      <w:r w:rsidR="007400BB">
        <w:t xml:space="preserve"> </w:t>
      </w:r>
      <w:r w:rsidRPr="00DA69E3">
        <w:t>исходные</w:t>
      </w:r>
      <w:r w:rsidR="007400BB">
        <w:t xml:space="preserve"> </w:t>
      </w:r>
      <w:r w:rsidRPr="00DA69E3">
        <w:t>данные</w:t>
      </w:r>
      <w:r w:rsidR="007400BB">
        <w:t xml:space="preserve"> </w:t>
      </w:r>
      <w:r w:rsidRPr="00DA69E3">
        <w:t>для</w:t>
      </w:r>
      <w:r w:rsidR="007400BB">
        <w:t xml:space="preserve"> </w:t>
      </w:r>
      <w:r w:rsidRPr="00DA69E3">
        <w:t>разработки</w:t>
      </w:r>
      <w:r w:rsidR="007400BB">
        <w:t xml:space="preserve"> </w:t>
      </w:r>
      <w:r w:rsidRPr="00DA69E3">
        <w:t>игры</w:t>
      </w:r>
      <w:r w:rsidR="007400BB">
        <w:t xml:space="preserve"> </w:t>
      </w:r>
      <w:r w:rsidRPr="00DA69E3">
        <w:t>«Хранитель</w:t>
      </w:r>
      <w:r w:rsidR="007400BB">
        <w:t xml:space="preserve"> </w:t>
      </w:r>
      <w:r w:rsidRPr="00DA69E3">
        <w:t>Земли».</w:t>
      </w:r>
      <w:r w:rsidR="007400BB">
        <w:t xml:space="preserve"> </w:t>
      </w:r>
      <w:r w:rsidRPr="00DA69E3">
        <w:t>Она</w:t>
      </w:r>
      <w:r w:rsidR="007400BB">
        <w:t xml:space="preserve"> </w:t>
      </w:r>
      <w:r w:rsidRPr="00DA69E3">
        <w:t>служит</w:t>
      </w:r>
      <w:r w:rsidR="007400BB">
        <w:t xml:space="preserve"> </w:t>
      </w:r>
      <w:r w:rsidRPr="00DA69E3">
        <w:t>основой</w:t>
      </w:r>
      <w:r w:rsidR="007400BB">
        <w:t xml:space="preserve"> </w:t>
      </w:r>
      <w:r w:rsidRPr="00DA69E3">
        <w:t>для</w:t>
      </w:r>
      <w:r w:rsidR="007400BB">
        <w:t xml:space="preserve"> </w:t>
      </w:r>
      <w:r w:rsidRPr="00DA69E3">
        <w:t>проектирования</w:t>
      </w:r>
      <w:r w:rsidR="007400BB">
        <w:t xml:space="preserve"> </w:t>
      </w:r>
      <w:r w:rsidRPr="00DA69E3">
        <w:t>и</w:t>
      </w:r>
      <w:r w:rsidR="007400BB">
        <w:t xml:space="preserve"> </w:t>
      </w:r>
      <w:r w:rsidRPr="00DA69E3">
        <w:t>реализации</w:t>
      </w:r>
      <w:r w:rsidR="007400BB">
        <w:t xml:space="preserve"> </w:t>
      </w:r>
      <w:r w:rsidRPr="00DA69E3">
        <w:t>программного</w:t>
      </w:r>
      <w:r w:rsidR="007400BB">
        <w:t xml:space="preserve"> </w:t>
      </w:r>
      <w:r w:rsidRPr="00DA69E3">
        <w:t>продукта,</w:t>
      </w:r>
      <w:r w:rsidR="007400BB">
        <w:t xml:space="preserve"> </w:t>
      </w:r>
      <w:r w:rsidRPr="00DA69E3">
        <w:t>обеспечивая</w:t>
      </w:r>
      <w:r w:rsidR="007400BB">
        <w:t xml:space="preserve"> </w:t>
      </w:r>
      <w:r w:rsidRPr="00DA69E3">
        <w:t>его</w:t>
      </w:r>
      <w:r w:rsidR="007400BB">
        <w:t xml:space="preserve"> </w:t>
      </w:r>
      <w:r w:rsidRPr="00DA69E3">
        <w:t>образовательную</w:t>
      </w:r>
      <w:r w:rsidR="007400BB">
        <w:t xml:space="preserve"> </w:t>
      </w:r>
      <w:r w:rsidRPr="00DA69E3">
        <w:t>и</w:t>
      </w:r>
      <w:r w:rsidR="007400BB">
        <w:t xml:space="preserve"> </w:t>
      </w:r>
      <w:r w:rsidRPr="00DA69E3">
        <w:t>практическую</w:t>
      </w:r>
      <w:r w:rsidR="007400BB">
        <w:t xml:space="preserve"> </w:t>
      </w:r>
      <w:r w:rsidRPr="00DA69E3">
        <w:t>ценность.</w:t>
      </w:r>
    </w:p>
    <w:p w14:paraId="527DC27F" w14:textId="77777777" w:rsidR="0062482E" w:rsidRPr="001D6077" w:rsidRDefault="0062482E" w:rsidP="0062482E"/>
    <w:p w14:paraId="0AF4CEFF" w14:textId="585C2E63" w:rsidR="0062482E" w:rsidRPr="00BD6114" w:rsidRDefault="0062482E" w:rsidP="0062482E">
      <w:pPr>
        <w:rPr>
          <w:rFonts w:eastAsia="Calibri"/>
          <w:b/>
        </w:rPr>
      </w:pPr>
      <w:r w:rsidRPr="00BD6114">
        <w:rPr>
          <w:rFonts w:eastAsia="Calibri"/>
          <w:b/>
        </w:rPr>
        <w:t>1.</w:t>
      </w:r>
      <w:r w:rsidR="003A6A85">
        <w:rPr>
          <w:rFonts w:eastAsia="Calibri"/>
          <w:b/>
        </w:rPr>
        <w:t>2</w:t>
      </w:r>
      <w:r w:rsidR="007400BB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Инструменты</w:t>
      </w:r>
      <w:r w:rsidR="007400BB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разработки</w:t>
      </w:r>
    </w:p>
    <w:p w14:paraId="6CB5CBB9" w14:textId="77777777" w:rsidR="0062482E" w:rsidRPr="00BD6114" w:rsidRDefault="0062482E" w:rsidP="0062482E">
      <w:pPr>
        <w:rPr>
          <w:rFonts w:eastAsia="Calibri"/>
          <w:b/>
        </w:rPr>
      </w:pPr>
    </w:p>
    <w:p w14:paraId="1555762A" w14:textId="45D59860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2D</w:t>
      </w:r>
      <w:r w:rsidR="007400BB">
        <w:t xml:space="preserve"> </w:t>
      </w:r>
      <w:r w:rsidRPr="00B105B1">
        <w:t>пиксельной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Земли»</w:t>
      </w:r>
      <w:r w:rsidR="007400BB">
        <w:t xml:space="preserve"> </w:t>
      </w:r>
      <w:r w:rsidRPr="00B105B1">
        <w:t>использовался</w:t>
      </w:r>
      <w:r w:rsidR="007400BB">
        <w:t xml:space="preserve"> </w:t>
      </w:r>
      <w:r w:rsidRPr="00B105B1">
        <w:t>игровой</w:t>
      </w:r>
      <w:r w:rsidR="007400BB">
        <w:t xml:space="preserve"> </w:t>
      </w:r>
      <w:r w:rsidRPr="00B105B1">
        <w:t>движок</w:t>
      </w:r>
      <w:r w:rsidR="007400BB">
        <w:t xml:space="preserve"> </w:t>
      </w:r>
      <w:r w:rsidRPr="00B105B1">
        <w:t>Unity,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это</w:t>
      </w:r>
      <w:r w:rsidR="007400BB">
        <w:t xml:space="preserve"> </w:t>
      </w:r>
      <w:r w:rsidRPr="00B105B1">
        <w:t>была</w:t>
      </w:r>
      <w:r w:rsidR="007400BB">
        <w:t xml:space="preserve"> </w:t>
      </w:r>
      <w:r w:rsidRPr="00B105B1">
        <w:t>современная,</w:t>
      </w:r>
      <w:r w:rsidR="007400BB">
        <w:t xml:space="preserve"> </w:t>
      </w:r>
      <w:r w:rsidRPr="00B105B1">
        <w:t>гибкая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широко</w:t>
      </w:r>
      <w:r w:rsidR="007400BB">
        <w:t xml:space="preserve"> </w:t>
      </w:r>
      <w:r w:rsidRPr="00B105B1">
        <w:t>распространённая</w:t>
      </w:r>
      <w:r w:rsidR="007400BB">
        <w:t xml:space="preserve"> </w:t>
      </w:r>
      <w:r w:rsidRPr="00B105B1">
        <w:t>платформа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создания</w:t>
      </w:r>
      <w:r w:rsidR="007400BB">
        <w:t xml:space="preserve"> </w:t>
      </w:r>
      <w:r w:rsidRPr="00B105B1">
        <w:t>игр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поддержкой</w:t>
      </w:r>
      <w:r w:rsidR="007400BB">
        <w:t xml:space="preserve"> </w:t>
      </w:r>
      <w:r w:rsidRPr="00B105B1">
        <w:t>2D</w:t>
      </w:r>
      <w:r w:rsidRPr="00B105B1">
        <w:noBreakHyphen/>
        <w:t>графики.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был</w:t>
      </w:r>
      <w:r w:rsidR="007400BB">
        <w:t xml:space="preserve"> </w:t>
      </w:r>
      <w:r w:rsidRPr="00B105B1">
        <w:t>основан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языке</w:t>
      </w:r>
      <w:r w:rsidR="007400BB">
        <w:t xml:space="preserve"> </w:t>
      </w:r>
      <w:r w:rsidRPr="00B105B1">
        <w:t>C#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позволял</w:t>
      </w:r>
      <w:r w:rsidR="007400BB">
        <w:t xml:space="preserve"> </w:t>
      </w:r>
      <w:r w:rsidRPr="00B105B1">
        <w:t>реализовать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игровую</w:t>
      </w:r>
      <w:r w:rsidR="007400BB">
        <w:t xml:space="preserve"> </w:t>
      </w:r>
      <w:r w:rsidRPr="00B105B1">
        <w:t>механику,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визуальные</w:t>
      </w:r>
      <w:r w:rsidR="007400BB">
        <w:t xml:space="preserve"> </w:t>
      </w:r>
      <w:r w:rsidRPr="00B105B1">
        <w:t>эффекты,</w:t>
      </w:r>
      <w:r w:rsidR="007400BB">
        <w:t xml:space="preserve"> </w:t>
      </w:r>
      <w:r w:rsidRPr="00B105B1">
        <w:t>а</w:t>
      </w:r>
      <w:r w:rsidR="007400BB">
        <w:t xml:space="preserve"> </w:t>
      </w:r>
      <w:r w:rsidRPr="00B105B1">
        <w:t>также</w:t>
      </w:r>
      <w:r w:rsidR="007400BB">
        <w:t xml:space="preserve"> </w:t>
      </w:r>
      <w:r w:rsidRPr="00B105B1">
        <w:t>обеспечивал</w:t>
      </w:r>
      <w:r w:rsidR="007400BB">
        <w:t xml:space="preserve"> </w:t>
      </w:r>
      <w:r w:rsidRPr="00B105B1">
        <w:t>удобную</w:t>
      </w:r>
      <w:r w:rsidR="007400BB">
        <w:t xml:space="preserve"> </w:t>
      </w:r>
      <w:r w:rsidRPr="00B105B1">
        <w:t>работу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анимацией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физикой</w:t>
      </w:r>
      <w:r w:rsidR="007400BB">
        <w:t xml:space="preserve"> </w:t>
      </w:r>
      <w:r w:rsidRPr="00B105B1">
        <w:t>объектов.</w:t>
      </w:r>
    </w:p>
    <w:p w14:paraId="0AA2E9C6" w14:textId="3963C229" w:rsidR="0062482E" w:rsidRPr="00B105B1" w:rsidRDefault="0062482E" w:rsidP="0062482E">
      <w:r w:rsidRPr="00B105B1">
        <w:t>Данный</w:t>
      </w:r>
      <w:r w:rsidR="007400BB">
        <w:t xml:space="preserve"> </w:t>
      </w:r>
      <w:r w:rsidRPr="00B105B1">
        <w:t>движок</w:t>
      </w:r>
      <w:r w:rsidR="007400BB">
        <w:t xml:space="preserve"> </w:t>
      </w:r>
      <w:r w:rsidRPr="00B105B1">
        <w:t>имел</w:t>
      </w:r>
      <w:r w:rsidR="007400BB">
        <w:t xml:space="preserve"> </w:t>
      </w:r>
      <w:r w:rsidRPr="00B105B1">
        <w:t>преимущества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сравнению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аналогичными</w:t>
      </w:r>
      <w:r w:rsidR="007400BB">
        <w:t xml:space="preserve"> </w:t>
      </w:r>
      <w:r w:rsidRPr="00B105B1">
        <w:t>системами:</w:t>
      </w:r>
      <w:r w:rsidR="007400BB">
        <w:t xml:space="preserve"> </w:t>
      </w:r>
      <w:r w:rsidRPr="00B105B1">
        <w:t>благодаря</w:t>
      </w:r>
      <w:r w:rsidR="007400BB">
        <w:t xml:space="preserve"> </w:t>
      </w:r>
      <w:r w:rsidRPr="00B105B1">
        <w:t>встроенным</w:t>
      </w:r>
      <w:r w:rsidR="007400BB">
        <w:t xml:space="preserve"> </w:t>
      </w:r>
      <w:r w:rsidRPr="00B105B1">
        <w:t>инструментам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работы</w:t>
      </w:r>
      <w:r w:rsidR="007400BB">
        <w:t xml:space="preserve"> </w:t>
      </w:r>
      <w:r w:rsidRPr="00B105B1">
        <w:t>со</w:t>
      </w:r>
      <w:r w:rsidR="007400BB">
        <w:t xml:space="preserve"> </w:t>
      </w:r>
      <w:r w:rsidRPr="00B105B1">
        <w:t>спрайтами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анимацией</w:t>
      </w:r>
      <w:r w:rsidR="007400BB">
        <w:t xml:space="preserve"> </w:t>
      </w:r>
      <w:r w:rsidRPr="00B105B1">
        <w:t>ускорялся</w:t>
      </w:r>
      <w:r w:rsidR="007400BB">
        <w:t xml:space="preserve"> </w:t>
      </w:r>
      <w:r w:rsidRPr="00B105B1">
        <w:t>процесс</w:t>
      </w:r>
      <w:r w:rsidR="007400BB">
        <w:t xml:space="preserve"> </w:t>
      </w:r>
      <w:r w:rsidRPr="00B105B1">
        <w:t>разработки,</w:t>
      </w:r>
      <w:r w:rsidR="007400BB">
        <w:t xml:space="preserve"> </w:t>
      </w:r>
      <w:r w:rsidRPr="00B105B1">
        <w:t>обеспечивалась</w:t>
      </w:r>
      <w:r w:rsidR="007400BB">
        <w:t xml:space="preserve"> </w:t>
      </w:r>
      <w:r w:rsidRPr="00B105B1">
        <w:t>единая</w:t>
      </w:r>
      <w:r w:rsidR="007400BB">
        <w:t xml:space="preserve"> </w:t>
      </w:r>
      <w:r w:rsidRPr="00B105B1">
        <w:t>структура</w:t>
      </w:r>
      <w:r w:rsidR="007400BB">
        <w:t xml:space="preserve"> </w:t>
      </w:r>
      <w:r w:rsidRPr="00B105B1">
        <w:t>уровней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объектов,</w:t>
      </w:r>
      <w:r w:rsidR="007400BB">
        <w:t xml:space="preserve"> </w:t>
      </w:r>
      <w:r w:rsidRPr="00B105B1">
        <w:t>а</w:t>
      </w:r>
      <w:r w:rsidR="007400BB">
        <w:t xml:space="preserve"> </w:t>
      </w:r>
      <w:r w:rsidRPr="00B105B1">
        <w:t>также</w:t>
      </w:r>
      <w:r w:rsidR="007400BB">
        <w:t xml:space="preserve"> </w:t>
      </w:r>
      <w:r w:rsidRPr="00B105B1">
        <w:t>платформа</w:t>
      </w:r>
      <w:r w:rsidR="007400BB">
        <w:t xml:space="preserve"> </w:t>
      </w:r>
      <w:r w:rsidRPr="00B105B1">
        <w:t>имела</w:t>
      </w:r>
      <w:r w:rsidR="007400BB">
        <w:t xml:space="preserve"> </w:t>
      </w:r>
      <w:r w:rsidRPr="00B105B1">
        <w:t>множество</w:t>
      </w:r>
      <w:r w:rsidR="007400BB">
        <w:t xml:space="preserve"> </w:t>
      </w:r>
      <w:r w:rsidRPr="00B105B1">
        <w:t>плагинов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расширения</w:t>
      </w:r>
      <w:r w:rsidR="007400BB">
        <w:t xml:space="preserve"> </w:t>
      </w:r>
      <w:r w:rsidRPr="00B105B1">
        <w:t>возможностей</w:t>
      </w:r>
      <w:r w:rsidR="007400BB">
        <w:t xml:space="preserve"> </w:t>
      </w:r>
      <w:r w:rsidRPr="00B105B1">
        <w:t>игры.</w:t>
      </w:r>
      <w:r w:rsidR="007400BB">
        <w:t xml:space="preserve"> </w:t>
      </w:r>
      <w:r w:rsidRPr="00B105B1">
        <w:t>Помимо</w:t>
      </w:r>
      <w:r w:rsidR="007400BB">
        <w:t xml:space="preserve"> </w:t>
      </w:r>
      <w:r w:rsidRPr="00B105B1">
        <w:t>этого,</w:t>
      </w:r>
      <w:r w:rsidR="007400BB">
        <w:t xml:space="preserve"> </w:t>
      </w:r>
      <w:r w:rsidRPr="00B105B1">
        <w:t>после</w:t>
      </w:r>
      <w:r w:rsidR="007400BB">
        <w:t xml:space="preserve"> </w:t>
      </w:r>
      <w:r w:rsidRPr="00B105B1">
        <w:t>завершения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администратор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мог</w:t>
      </w:r>
      <w:r w:rsidR="007400BB">
        <w:t xml:space="preserve"> </w:t>
      </w:r>
      <w:r w:rsidRPr="00B105B1">
        <w:t>самостоятельно</w:t>
      </w:r>
      <w:r w:rsidR="007400BB">
        <w:t xml:space="preserve"> </w:t>
      </w:r>
      <w:r w:rsidRPr="00B105B1">
        <w:t>обновлять</w:t>
      </w:r>
      <w:r w:rsidR="007400BB">
        <w:t xml:space="preserve"> </w:t>
      </w:r>
      <w:r w:rsidRPr="00B105B1">
        <w:t>контент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добавлять</w:t>
      </w:r>
      <w:r w:rsidR="007400BB">
        <w:t xml:space="preserve"> </w:t>
      </w:r>
      <w:r w:rsidRPr="00B105B1">
        <w:t>новые</w:t>
      </w:r>
      <w:r w:rsidR="007400BB">
        <w:t xml:space="preserve"> </w:t>
      </w:r>
      <w:r w:rsidRPr="00B105B1">
        <w:t>уровни.</w:t>
      </w:r>
    </w:p>
    <w:p w14:paraId="26EF1378" w14:textId="617A95A4" w:rsidR="0062482E" w:rsidRPr="00B105B1" w:rsidRDefault="0062482E" w:rsidP="0062482E">
      <w:r w:rsidRPr="00B105B1">
        <w:t>В</w:t>
      </w:r>
      <w:r w:rsidR="007400BB">
        <w:t xml:space="preserve"> </w:t>
      </w:r>
      <w:r w:rsidRPr="00B105B1">
        <w:t>процессе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программного</w:t>
      </w:r>
      <w:r w:rsidR="007400BB">
        <w:t xml:space="preserve"> </w:t>
      </w:r>
      <w:r w:rsidRPr="00B105B1">
        <w:t>обеспечения</w:t>
      </w:r>
      <w:r w:rsidR="007400BB">
        <w:t xml:space="preserve"> </w:t>
      </w:r>
      <w:r w:rsidRPr="00B105B1">
        <w:t>использовались</w:t>
      </w:r>
      <w:r w:rsidR="007400BB">
        <w:t xml:space="preserve"> </w:t>
      </w:r>
      <w:r w:rsidRPr="00B105B1">
        <w:t>инструменты,</w:t>
      </w:r>
      <w:r w:rsidR="007400BB">
        <w:t xml:space="preserve"> </w:t>
      </w:r>
      <w:r w:rsidRPr="00B105B1">
        <w:t>обеспечивающие</w:t>
      </w:r>
      <w:r w:rsidR="007400BB">
        <w:t xml:space="preserve"> </w:t>
      </w:r>
      <w:r w:rsidRPr="00B105B1">
        <w:t>удобство</w:t>
      </w:r>
      <w:r w:rsidR="007400BB">
        <w:t xml:space="preserve"> </w:t>
      </w:r>
      <w:r w:rsidRPr="00B105B1">
        <w:t>проектирования,</w:t>
      </w:r>
      <w:r w:rsidR="007400BB">
        <w:t xml:space="preserve"> </w:t>
      </w:r>
      <w:r w:rsidRPr="00B105B1">
        <w:t>написания</w:t>
      </w:r>
      <w:r w:rsidR="007400BB">
        <w:t xml:space="preserve"> </w:t>
      </w:r>
      <w:r w:rsidRPr="00B105B1">
        <w:t>кода,</w:t>
      </w:r>
      <w:r w:rsidR="007400BB">
        <w:t xml:space="preserve"> </w:t>
      </w:r>
      <w:r w:rsidRPr="00B105B1">
        <w:t>хранения</w:t>
      </w:r>
      <w:r w:rsidR="007400BB">
        <w:t xml:space="preserve"> </w:t>
      </w:r>
      <w:r w:rsidRPr="00B105B1">
        <w:t>данных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визуализации</w:t>
      </w:r>
      <w:r w:rsidR="007400BB">
        <w:t xml:space="preserve"> </w:t>
      </w:r>
      <w:r w:rsidRPr="00B105B1">
        <w:t>пользовательского</w:t>
      </w:r>
      <w:r w:rsidR="007400BB">
        <w:t xml:space="preserve"> </w:t>
      </w:r>
      <w:r w:rsidRPr="00B105B1">
        <w:t>интерфейса.</w:t>
      </w:r>
    </w:p>
    <w:p w14:paraId="3CCAA176" w14:textId="0EFE5164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UML-диаграмм</w:t>
      </w:r>
      <w:r w:rsidR="007400BB">
        <w:t xml:space="preserve"> </w:t>
      </w:r>
      <w:r w:rsidRPr="00B105B1">
        <w:t>использовалось</w:t>
      </w:r>
      <w:r w:rsidR="007400BB">
        <w:t xml:space="preserve"> </w:t>
      </w:r>
      <w:r w:rsidRPr="00B105B1">
        <w:t>приложение</w:t>
      </w:r>
      <w:r w:rsidR="007400BB">
        <w:t xml:space="preserve"> </w:t>
      </w:r>
      <w:r w:rsidRPr="00B105B1">
        <w:t>«Draw.io»,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данное</w:t>
      </w:r>
      <w:r w:rsidR="007400BB">
        <w:t xml:space="preserve"> </w:t>
      </w:r>
      <w:r w:rsidRPr="00B105B1">
        <w:t>приложение</w:t>
      </w:r>
      <w:r w:rsidR="007400BB">
        <w:t xml:space="preserve"> </w:t>
      </w:r>
      <w:r w:rsidRPr="00B105B1">
        <w:t>имеет</w:t>
      </w:r>
      <w:r w:rsidR="007400BB">
        <w:t xml:space="preserve"> </w:t>
      </w:r>
      <w:r w:rsidRPr="00B105B1">
        <w:t>удобный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понятный</w:t>
      </w:r>
      <w:r w:rsidR="007400BB">
        <w:t xml:space="preserve"> </w:t>
      </w:r>
      <w:r w:rsidRPr="00B105B1">
        <w:t>интерфейс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составления</w:t>
      </w:r>
      <w:r w:rsidR="007400BB">
        <w:t xml:space="preserve"> </w:t>
      </w:r>
      <w:r w:rsidRPr="00B105B1">
        <w:t>диаграмм.</w:t>
      </w:r>
    </w:p>
    <w:p w14:paraId="44A0EE8E" w14:textId="392482BF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UX</w:t>
      </w:r>
      <w:r w:rsidR="007400BB">
        <w:t xml:space="preserve"> </w:t>
      </w:r>
      <w:r w:rsidRPr="00B105B1">
        <w:t>дизайна</w:t>
      </w:r>
      <w:r w:rsidR="007400BB">
        <w:t xml:space="preserve"> </w:t>
      </w:r>
      <w:r w:rsidRPr="00B105B1">
        <w:t>использовалось</w:t>
      </w:r>
      <w:r w:rsidR="007400BB">
        <w:t xml:space="preserve"> </w:t>
      </w:r>
      <w:r w:rsidRPr="00B105B1">
        <w:t>приложение</w:t>
      </w:r>
      <w:r w:rsidR="007400BB">
        <w:t xml:space="preserve"> </w:t>
      </w:r>
      <w:r w:rsidRPr="00B105B1">
        <w:t>«Figma»,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данном</w:t>
      </w:r>
      <w:r w:rsidR="007400BB">
        <w:t xml:space="preserve"> </w:t>
      </w:r>
      <w:r w:rsidRPr="00B105B1">
        <w:t>приложении</w:t>
      </w:r>
      <w:r w:rsidR="007400BB">
        <w:t xml:space="preserve"> </w:t>
      </w:r>
      <w:r w:rsidRPr="00B105B1">
        <w:t>удобно</w:t>
      </w:r>
      <w:r w:rsidR="007400BB">
        <w:t xml:space="preserve"> </w:t>
      </w:r>
      <w:r w:rsidRPr="00B105B1">
        <w:t>работать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компонентами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заранее</w:t>
      </w:r>
      <w:r w:rsidR="007400BB">
        <w:t xml:space="preserve"> </w:t>
      </w:r>
      <w:r w:rsidRPr="00B105B1">
        <w:t>подготовленными</w:t>
      </w:r>
      <w:r w:rsidR="007400BB">
        <w:t xml:space="preserve"> </w:t>
      </w:r>
      <w:r w:rsidRPr="00B105B1">
        <w:t>элементами</w:t>
      </w:r>
      <w:r w:rsidR="007400BB">
        <w:t xml:space="preserve"> </w:t>
      </w:r>
      <w:r w:rsidRPr="00B105B1">
        <w:t>дизайна</w:t>
      </w:r>
      <w:r w:rsidR="007400BB">
        <w:t xml:space="preserve"> </w:t>
      </w:r>
      <w:r w:rsidRPr="00B105B1">
        <w:t>(кнопки,</w:t>
      </w:r>
      <w:r w:rsidR="007400BB">
        <w:t xml:space="preserve"> </w:t>
      </w:r>
      <w:r w:rsidRPr="00B105B1">
        <w:t>формы),</w:t>
      </w:r>
      <w:r w:rsidR="007400BB">
        <w:t xml:space="preserve"> </w:t>
      </w:r>
      <w:r w:rsidRPr="00B105B1">
        <w:t>изменения</w:t>
      </w:r>
      <w:r w:rsidR="007400BB">
        <w:t xml:space="preserve"> </w:t>
      </w:r>
      <w:r w:rsidRPr="00B105B1">
        <w:t>которых</w:t>
      </w:r>
      <w:r w:rsidR="007400BB">
        <w:t xml:space="preserve"> </w:t>
      </w:r>
      <w:r w:rsidRPr="00B105B1">
        <w:t>распространяются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все</w:t>
      </w:r>
      <w:r w:rsidR="007400BB">
        <w:t xml:space="preserve"> </w:t>
      </w:r>
      <w:r w:rsidRPr="00B105B1">
        <w:t>его</w:t>
      </w:r>
      <w:r w:rsidR="007400BB">
        <w:t xml:space="preserve"> </w:t>
      </w:r>
      <w:r w:rsidRPr="00B105B1">
        <w:t>копии.</w:t>
      </w:r>
    </w:p>
    <w:p w14:paraId="6CEC8A63" w14:textId="390DCB22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документации</w:t>
      </w:r>
      <w:r w:rsidR="007400BB">
        <w:t xml:space="preserve"> </w:t>
      </w:r>
      <w:r w:rsidRPr="00B105B1">
        <w:t>использовался</w:t>
      </w:r>
      <w:r w:rsidR="007400BB">
        <w:t xml:space="preserve"> </w:t>
      </w:r>
      <w:r w:rsidRPr="00B105B1">
        <w:t>«Microsoft</w:t>
      </w:r>
      <w:r w:rsidR="007400BB">
        <w:t xml:space="preserve"> </w:t>
      </w:r>
      <w:r w:rsidRPr="00B105B1">
        <w:t>Word»,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эта</w:t>
      </w:r>
      <w:r w:rsidR="007400BB">
        <w:t xml:space="preserve"> </w:t>
      </w:r>
      <w:r w:rsidRPr="00B105B1">
        <w:t>программа</w:t>
      </w:r>
      <w:r w:rsidR="007400BB">
        <w:t xml:space="preserve"> </w:t>
      </w:r>
      <w:r w:rsidRPr="00B105B1">
        <w:t>наиболее</w:t>
      </w:r>
      <w:r w:rsidR="007400BB">
        <w:t xml:space="preserve"> </w:t>
      </w:r>
      <w:r w:rsidRPr="00B105B1">
        <w:t>подходит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выполнения</w:t>
      </w:r>
      <w:r w:rsidR="007400BB">
        <w:t xml:space="preserve"> </w:t>
      </w:r>
      <w:r w:rsidRPr="00B105B1">
        <w:t>данной</w:t>
      </w:r>
      <w:r w:rsidR="007400BB">
        <w:t xml:space="preserve"> </w:t>
      </w:r>
      <w:r w:rsidRPr="00B105B1">
        <w:t>задачи.</w:t>
      </w:r>
    </w:p>
    <w:p w14:paraId="4985D8C6" w14:textId="420557EC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рисования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анимации</w:t>
      </w:r>
      <w:r w:rsidR="007400BB">
        <w:t xml:space="preserve"> </w:t>
      </w:r>
      <w:r w:rsidRPr="00B105B1">
        <w:t>пиксельных</w:t>
      </w:r>
      <w:r w:rsidR="007400BB">
        <w:t xml:space="preserve"> </w:t>
      </w:r>
      <w:r w:rsidRPr="00B105B1">
        <w:t>спрайтов</w:t>
      </w:r>
      <w:r w:rsidR="007400BB">
        <w:t xml:space="preserve"> </w:t>
      </w:r>
      <w:r w:rsidRPr="00B105B1">
        <w:t>персонажей,</w:t>
      </w:r>
      <w:r w:rsidR="007400BB">
        <w:t xml:space="preserve"> </w:t>
      </w:r>
      <w:r w:rsidRPr="00B105B1">
        <w:t>объектов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окружения</w:t>
      </w:r>
      <w:r w:rsidR="007400BB">
        <w:t xml:space="preserve"> </w:t>
      </w:r>
      <w:r w:rsidRPr="00B105B1">
        <w:t>использовалось</w:t>
      </w:r>
      <w:r w:rsidR="007400BB">
        <w:t xml:space="preserve"> </w:t>
      </w:r>
      <w:r w:rsidRPr="00B105B1">
        <w:t>приложение</w:t>
      </w:r>
      <w:r w:rsidR="007400BB">
        <w:t xml:space="preserve"> </w:t>
      </w:r>
      <w:r w:rsidRPr="00B105B1">
        <w:t>Krita.</w:t>
      </w:r>
      <w:r w:rsidR="007400BB">
        <w:t xml:space="preserve"> </w:t>
      </w:r>
      <w:r w:rsidRPr="00B105B1">
        <w:t>Оно</w:t>
      </w:r>
      <w:r w:rsidR="007400BB">
        <w:t xml:space="preserve"> </w:t>
      </w:r>
      <w:r w:rsidRPr="00B105B1">
        <w:t>поддерживает</w:t>
      </w:r>
      <w:r w:rsidR="007400BB">
        <w:t xml:space="preserve"> </w:t>
      </w:r>
      <w:r w:rsidRPr="00B105B1">
        <w:t>покадровую</w:t>
      </w:r>
      <w:r w:rsidR="007400BB">
        <w:t xml:space="preserve"> </w:t>
      </w:r>
      <w:r w:rsidRPr="00B105B1">
        <w:t>анимацию,</w:t>
      </w:r>
      <w:r w:rsidR="007400BB">
        <w:t xml:space="preserve"> </w:t>
      </w:r>
      <w:r w:rsidRPr="00B105B1">
        <w:t>работу</w:t>
      </w:r>
      <w:r w:rsidR="007400BB">
        <w:t xml:space="preserve"> </w:t>
      </w:r>
      <w:r w:rsidRPr="00B105B1">
        <w:t>со</w:t>
      </w:r>
      <w:r w:rsidR="007400BB">
        <w:t xml:space="preserve"> </w:t>
      </w:r>
      <w:r w:rsidRPr="00B105B1">
        <w:t>слоями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кистями,</w:t>
      </w:r>
      <w:r w:rsidR="007400BB">
        <w:t xml:space="preserve"> </w:t>
      </w:r>
      <w:r w:rsidRPr="00B105B1">
        <w:t>что</w:t>
      </w:r>
      <w:r w:rsidR="007400BB">
        <w:t xml:space="preserve"> </w:t>
      </w:r>
      <w:r w:rsidRPr="00B105B1">
        <w:t>делает</w:t>
      </w:r>
      <w:r w:rsidR="007400BB">
        <w:t xml:space="preserve"> </w:t>
      </w:r>
      <w:r w:rsidRPr="00B105B1">
        <w:t>её</w:t>
      </w:r>
      <w:r w:rsidR="007400BB">
        <w:t xml:space="preserve"> </w:t>
      </w:r>
      <w:r w:rsidRPr="00B105B1">
        <w:t>удобной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создания</w:t>
      </w:r>
      <w:r w:rsidR="007400BB">
        <w:t xml:space="preserve"> </w:t>
      </w:r>
      <w:r w:rsidRPr="00B105B1">
        <w:t>художественного</w:t>
      </w:r>
      <w:r w:rsidR="007400BB">
        <w:t xml:space="preserve"> </w:t>
      </w:r>
      <w:r w:rsidRPr="00B105B1">
        <w:t>контента</w:t>
      </w:r>
      <w:r w:rsidR="007400BB">
        <w:t xml:space="preserve"> </w:t>
      </w:r>
      <w:r w:rsidRPr="00B105B1">
        <w:t>игры.</w:t>
      </w:r>
    </w:p>
    <w:p w14:paraId="2ED9F17B" w14:textId="346EA189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обработки</w:t>
      </w:r>
      <w:r w:rsidR="007400BB">
        <w:t xml:space="preserve"> </w:t>
      </w:r>
      <w:r w:rsidRPr="00B105B1">
        <w:t>файлов</w:t>
      </w:r>
      <w:r w:rsidR="007400BB">
        <w:t xml:space="preserve"> </w:t>
      </w:r>
      <w:r w:rsidRPr="00B105B1">
        <w:t>фотографий</w:t>
      </w:r>
      <w:r w:rsidR="007400BB">
        <w:t xml:space="preserve"> </w:t>
      </w:r>
      <w:r w:rsidRPr="00B105B1">
        <w:t>будет</w:t>
      </w:r>
      <w:r w:rsidR="007400BB">
        <w:t xml:space="preserve"> </w:t>
      </w:r>
      <w:r w:rsidRPr="00B105B1">
        <w:t>использоваться</w:t>
      </w:r>
      <w:r w:rsidR="007400BB">
        <w:t xml:space="preserve"> </w:t>
      </w:r>
      <w:r w:rsidRPr="00B105B1">
        <w:t>Adobe</w:t>
      </w:r>
      <w:r w:rsidR="007400BB">
        <w:t xml:space="preserve"> </w:t>
      </w:r>
      <w:r w:rsidRPr="00B105B1">
        <w:t>Photoshop</w:t>
      </w:r>
      <w:r w:rsidR="007400BB">
        <w:t xml:space="preserve"> </w:t>
      </w:r>
      <w:r w:rsidRPr="00B105B1">
        <w:t>CC</w:t>
      </w:r>
      <w:r w:rsidR="007400BB">
        <w:t xml:space="preserve"> </w:t>
      </w:r>
      <w:r w:rsidRPr="00B105B1">
        <w:t>2019,</w:t>
      </w:r>
      <w:r w:rsidR="007400BB">
        <w:t xml:space="preserve"> </w:t>
      </w:r>
      <w:r w:rsidRPr="00B105B1">
        <w:t>так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эта</w:t>
      </w:r>
      <w:r w:rsidR="007400BB">
        <w:t xml:space="preserve"> </w:t>
      </w:r>
      <w:r w:rsidRPr="00B105B1">
        <w:t>программа</w:t>
      </w:r>
      <w:r w:rsidR="007400BB">
        <w:t xml:space="preserve"> </w:t>
      </w:r>
      <w:r w:rsidRPr="00B105B1">
        <w:t>наиболее</w:t>
      </w:r>
      <w:r w:rsidR="007400BB">
        <w:t xml:space="preserve"> </w:t>
      </w:r>
      <w:r w:rsidRPr="00B105B1">
        <w:t>подходит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выполнения</w:t>
      </w:r>
      <w:r w:rsidR="007400BB">
        <w:t xml:space="preserve"> </w:t>
      </w:r>
      <w:r w:rsidRPr="00B105B1">
        <w:t>данной</w:t>
      </w:r>
      <w:r w:rsidR="007400BB">
        <w:t xml:space="preserve"> </w:t>
      </w:r>
      <w:r w:rsidRPr="00B105B1">
        <w:t>задачи.</w:t>
      </w:r>
    </w:p>
    <w:p w14:paraId="7A11D572" w14:textId="76FE3184" w:rsidR="0062482E" w:rsidRPr="00B105B1" w:rsidRDefault="0062482E" w:rsidP="0062482E">
      <w:r w:rsidRPr="00B105B1">
        <w:t>При</w:t>
      </w:r>
      <w:r w:rsidR="007400BB">
        <w:t xml:space="preserve"> </w:t>
      </w:r>
      <w:r w:rsidRPr="00B105B1">
        <w:t>разработке</w:t>
      </w:r>
      <w:r w:rsidR="007400BB">
        <w:t xml:space="preserve"> </w:t>
      </w:r>
      <w:r w:rsidRPr="00B105B1">
        <w:t>данного</w:t>
      </w:r>
      <w:r w:rsidR="007400BB">
        <w:t xml:space="preserve"> </w:t>
      </w:r>
      <w:r w:rsidRPr="00B105B1">
        <w:t>программного</w:t>
      </w:r>
      <w:r w:rsidR="007400BB">
        <w:t xml:space="preserve"> </w:t>
      </w:r>
      <w:r w:rsidRPr="00B105B1">
        <w:t>продукта</w:t>
      </w:r>
      <w:r w:rsidR="007400BB">
        <w:t xml:space="preserve"> </w:t>
      </w:r>
      <w:r w:rsidRPr="00B105B1">
        <w:t>был</w:t>
      </w:r>
      <w:r w:rsidR="007400BB">
        <w:t xml:space="preserve"> </w:t>
      </w:r>
      <w:r w:rsidRPr="00B105B1">
        <w:t>использован</w:t>
      </w:r>
      <w:r w:rsidR="007400BB">
        <w:t xml:space="preserve"> </w:t>
      </w:r>
      <w:r w:rsidRPr="00B105B1">
        <w:t>компьютер</w:t>
      </w:r>
      <w:r w:rsidR="007400BB">
        <w:t xml:space="preserve"> </w:t>
      </w:r>
      <w:r w:rsidRPr="00B105B1">
        <w:t>со</w:t>
      </w:r>
      <w:r w:rsidR="007400BB">
        <w:t xml:space="preserve"> </w:t>
      </w:r>
      <w:r w:rsidRPr="00B105B1">
        <w:t>следующими</w:t>
      </w:r>
      <w:r w:rsidR="007400BB">
        <w:t xml:space="preserve"> </w:t>
      </w:r>
      <w:r w:rsidRPr="00B105B1">
        <w:t>характеристиками:</w:t>
      </w:r>
    </w:p>
    <w:p w14:paraId="1936677C" w14:textId="266EC091" w:rsidR="0062482E" w:rsidRPr="00BD6114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Calibri"/>
          <w:kern w:val="2"/>
          <w:lang w:val="en-US"/>
        </w:rPr>
      </w:pPr>
      <w:r w:rsidRPr="00BD6114">
        <w:rPr>
          <w:rFonts w:eastAsia="Calibri"/>
          <w:kern w:val="2"/>
        </w:rPr>
        <w:t>процессор</w:t>
      </w:r>
      <w:r w:rsidRPr="00BD6114">
        <w:rPr>
          <w:rFonts w:eastAsia="Calibri"/>
          <w:kern w:val="2"/>
          <w:lang w:val="en-US"/>
        </w:rPr>
        <w:t>:</w:t>
      </w:r>
      <w:r w:rsidR="007400BB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Intel(R)</w:t>
      </w:r>
      <w:r w:rsidR="007400BB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Core(TM)</w:t>
      </w:r>
      <w:r w:rsidR="007400BB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i5-2410M</w:t>
      </w:r>
      <w:r w:rsidR="007400BB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CPU</w:t>
      </w:r>
      <w:r w:rsidR="007400BB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@</w:t>
      </w:r>
      <w:r w:rsidR="007400BB">
        <w:rPr>
          <w:rFonts w:eastAsia="Calibri"/>
          <w:kern w:val="2"/>
          <w:lang w:val="en-US"/>
        </w:rPr>
        <w:t xml:space="preserve"> </w:t>
      </w:r>
      <w:r w:rsidRPr="000F56F5">
        <w:rPr>
          <w:rFonts w:eastAsia="Calibri"/>
          <w:kern w:val="2"/>
          <w:lang w:val="en-US"/>
        </w:rPr>
        <w:t>2.</w:t>
      </w:r>
      <w:r w:rsidRPr="00690FC5">
        <w:rPr>
          <w:rFonts w:eastAsia="Calibri"/>
          <w:kern w:val="2"/>
          <w:lang w:val="en-US"/>
        </w:rPr>
        <w:t>3</w:t>
      </w:r>
      <w:r w:rsidRPr="000F56F5">
        <w:rPr>
          <w:rFonts w:eastAsia="Calibri"/>
          <w:kern w:val="2"/>
          <w:lang w:val="en-US"/>
        </w:rPr>
        <w:t>0</w:t>
      </w:r>
      <w:r w:rsidR="007400BB">
        <w:rPr>
          <w:rFonts w:eastAsia="Calibri"/>
          <w:kern w:val="2"/>
          <w:lang w:val="en-US"/>
        </w:rPr>
        <w:t xml:space="preserve"> </w:t>
      </w:r>
      <w:r w:rsidRPr="000F56F5">
        <w:rPr>
          <w:rFonts w:eastAsia="Calibri"/>
          <w:kern w:val="2"/>
          <w:lang w:val="en-US"/>
        </w:rPr>
        <w:t>GHz</w:t>
      </w:r>
      <w:r w:rsidRPr="00BD6114">
        <w:rPr>
          <w:rFonts w:eastAsia="Calibri"/>
          <w:kern w:val="2"/>
          <w:lang w:val="en-US"/>
        </w:rPr>
        <w:t>;</w:t>
      </w:r>
    </w:p>
    <w:p w14:paraId="572CB745" w14:textId="44F93031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D6114">
        <w:rPr>
          <w:rFonts w:eastAsia="Calibri"/>
          <w:kern w:val="2"/>
        </w:rPr>
        <w:t>ОЗУ:</w:t>
      </w:r>
      <w:r w:rsidR="007400BB">
        <w:rPr>
          <w:rFonts w:eastAsia="Calibri"/>
          <w:kern w:val="2"/>
        </w:rPr>
        <w:t xml:space="preserve"> </w:t>
      </w:r>
      <w:r w:rsidRPr="00B105B1">
        <w:t>16Gb;</w:t>
      </w:r>
    </w:p>
    <w:p w14:paraId="697FA6E2" w14:textId="7E39EF38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память:</w:t>
      </w:r>
      <w:r w:rsidR="007400BB">
        <w:t xml:space="preserve"> </w:t>
      </w:r>
      <w:r w:rsidRPr="00B105B1">
        <w:t>SSD</w:t>
      </w:r>
      <w:r w:rsidR="007400BB">
        <w:t xml:space="preserve"> </w:t>
      </w:r>
      <w:r w:rsidRPr="00B105B1">
        <w:t>689Gb;</w:t>
      </w:r>
    </w:p>
    <w:p w14:paraId="61321D9E" w14:textId="45FB848D" w:rsidR="0062482E" w:rsidRPr="00BD6114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Calibri"/>
          <w:kern w:val="2"/>
        </w:rPr>
      </w:pPr>
      <w:r w:rsidRPr="00B105B1">
        <w:t>ОС:</w:t>
      </w:r>
      <w:r w:rsidR="007400BB">
        <w:t xml:space="preserve"> </w:t>
      </w:r>
      <w:r w:rsidRPr="00B105B1">
        <w:t>Windows</w:t>
      </w:r>
      <w:r w:rsidR="007400BB">
        <w:rPr>
          <w:rFonts w:eastAsia="Calibri"/>
          <w:kern w:val="2"/>
        </w:rPr>
        <w:t xml:space="preserve"> </w:t>
      </w:r>
      <w:r w:rsidRPr="00BD6114">
        <w:rPr>
          <w:rFonts w:eastAsia="Calibri"/>
          <w:kern w:val="2"/>
        </w:rPr>
        <w:t>1</w:t>
      </w:r>
      <w:r>
        <w:rPr>
          <w:rFonts w:eastAsia="Calibri"/>
          <w:kern w:val="2"/>
        </w:rPr>
        <w:t>0</w:t>
      </w:r>
      <w:r w:rsidRPr="00BD6114">
        <w:rPr>
          <w:rFonts w:eastAsia="Calibri"/>
          <w:kern w:val="2"/>
        </w:rPr>
        <w:t>.</w:t>
      </w:r>
    </w:p>
    <w:p w14:paraId="5AA7175B" w14:textId="77777777" w:rsidR="0062482E" w:rsidRDefault="0062482E" w:rsidP="0062482E">
      <w:pPr>
        <w:rPr>
          <w:rFonts w:eastAsia="Calibri"/>
        </w:rPr>
      </w:pPr>
    </w:p>
    <w:p w14:paraId="112C72A9" w14:textId="528A0A7D" w:rsidR="0062482E" w:rsidRPr="000D71BC" w:rsidRDefault="0062482E" w:rsidP="0062482E">
      <w:pPr>
        <w:rPr>
          <w:rFonts w:eastAsia="Calibri"/>
          <w:b/>
        </w:rPr>
      </w:pPr>
      <w:r w:rsidRPr="000D71BC">
        <w:rPr>
          <w:rFonts w:eastAsia="Calibri"/>
          <w:b/>
        </w:rPr>
        <w:t>1</w:t>
      </w:r>
      <w:r>
        <w:rPr>
          <w:rFonts w:eastAsia="Calibri"/>
          <w:b/>
        </w:rPr>
        <w:t>.</w:t>
      </w:r>
      <w:r w:rsidR="003A6A85">
        <w:rPr>
          <w:rFonts w:eastAsia="Calibri"/>
          <w:b/>
        </w:rPr>
        <w:t>3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Выбор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стратегии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разработки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и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модели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жизненного</w:t>
      </w:r>
      <w:r w:rsidR="007400BB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цикла</w:t>
      </w:r>
    </w:p>
    <w:p w14:paraId="713773F1" w14:textId="77777777" w:rsidR="0062482E" w:rsidRPr="00F470EC" w:rsidRDefault="0062482E" w:rsidP="0062482E">
      <w:pPr>
        <w:rPr>
          <w:rFonts w:eastAsia="Times New Roman"/>
          <w:b/>
          <w:bCs/>
          <w:sz w:val="24"/>
          <w:szCs w:val="24"/>
        </w:rPr>
      </w:pPr>
    </w:p>
    <w:p w14:paraId="3FD241B8" w14:textId="443E17B7" w:rsidR="0062482E" w:rsidRDefault="0062482E" w:rsidP="007F2222">
      <w:r w:rsidRPr="00B105B1">
        <w:t>Для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</w:t>
      </w:r>
      <w:r w:rsidRPr="00390606">
        <w:t>Хранитель</w:t>
      </w:r>
      <w:r w:rsidR="007400BB">
        <w:t xml:space="preserve"> </w:t>
      </w:r>
      <w:r w:rsidRPr="00B105B1">
        <w:t>Земли»</w:t>
      </w:r>
      <w:r w:rsidR="007400BB">
        <w:t xml:space="preserve"> </w:t>
      </w:r>
      <w:r w:rsidRPr="00B105B1">
        <w:t>следует</w:t>
      </w:r>
      <w:r w:rsidR="007400BB">
        <w:t xml:space="preserve"> </w:t>
      </w:r>
      <w:r w:rsidRPr="00B105B1">
        <w:t>выбрать</w:t>
      </w:r>
      <w:r w:rsidR="007400BB">
        <w:t xml:space="preserve"> </w:t>
      </w:r>
      <w:r w:rsidRPr="00B105B1">
        <w:t>стратегию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модель</w:t>
      </w:r>
      <w:r w:rsidR="007400BB">
        <w:t xml:space="preserve"> </w:t>
      </w:r>
      <w:r w:rsidRPr="00B105B1">
        <w:t>жизненного</w:t>
      </w:r>
      <w:r w:rsidR="007400BB">
        <w:t xml:space="preserve"> </w:t>
      </w:r>
      <w:r w:rsidRPr="00B105B1">
        <w:t>цикла.</w:t>
      </w:r>
      <w:r w:rsidR="007400BB">
        <w:t xml:space="preserve"> </w:t>
      </w:r>
      <w:r w:rsidRPr="00B105B1">
        <w:t>Осуществляем</w:t>
      </w:r>
      <w:r w:rsidR="007400BB">
        <w:t xml:space="preserve"> </w:t>
      </w:r>
      <w:r w:rsidRPr="00B105B1">
        <w:t>выбор</w:t>
      </w:r>
      <w:r w:rsidR="007400BB">
        <w:t xml:space="preserve"> </w:t>
      </w:r>
      <w:r w:rsidRPr="00B105B1">
        <w:t>посредством</w:t>
      </w:r>
      <w:r w:rsidR="007400BB">
        <w:t xml:space="preserve"> </w:t>
      </w:r>
      <w:r w:rsidRPr="00B105B1">
        <w:t>составления</w:t>
      </w:r>
      <w:r w:rsidR="007400BB">
        <w:t xml:space="preserve"> </w:t>
      </w:r>
      <w:r w:rsidRPr="00B105B1">
        <w:t>таблиц</w:t>
      </w:r>
      <w:r w:rsidR="007400BB">
        <w:t xml:space="preserve"> </w:t>
      </w:r>
      <w:r w:rsidRPr="00A57DFC">
        <w:t>1–</w:t>
      </w:r>
      <w:r>
        <w:t>5</w:t>
      </w:r>
      <w:r w:rsidRPr="00A57DFC">
        <w:t>.</w:t>
      </w:r>
    </w:p>
    <w:p w14:paraId="5A23361F" w14:textId="77777777" w:rsidR="007F2222" w:rsidRPr="00B105B1" w:rsidRDefault="007F2222" w:rsidP="007F2222"/>
    <w:p w14:paraId="002FF41C" w14:textId="27BFDD90" w:rsidR="0062482E" w:rsidRPr="00B105B1" w:rsidRDefault="0062482E" w:rsidP="0062482E">
      <w:pPr>
        <w:ind w:firstLine="0"/>
      </w:pPr>
      <w:r w:rsidRPr="00B105B1">
        <w:t>Таблица</w:t>
      </w:r>
      <w:r w:rsidR="007400BB">
        <w:t xml:space="preserve"> </w:t>
      </w:r>
      <w:r w:rsidRPr="002C05F8">
        <w:t>1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Выбор</w:t>
      </w:r>
      <w:r w:rsidR="007400BB">
        <w:t xml:space="preserve"> </w:t>
      </w:r>
      <w:r w:rsidRPr="00B105B1">
        <w:t>модели</w:t>
      </w:r>
      <w:r w:rsidR="007400BB">
        <w:t xml:space="preserve"> </w:t>
      </w:r>
      <w:r w:rsidRPr="00B105B1">
        <w:t>жизненного</w:t>
      </w:r>
      <w:r w:rsidR="007400BB">
        <w:t xml:space="preserve"> </w:t>
      </w:r>
      <w:r w:rsidRPr="00B105B1">
        <w:t>цикла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характеристик</w:t>
      </w:r>
      <w:r w:rsidR="007400BB">
        <w:t xml:space="preserve"> </w:t>
      </w:r>
      <w:r w:rsidRPr="00B105B1">
        <w:t>требований</w:t>
      </w:r>
    </w:p>
    <w:tbl>
      <w:tblPr>
        <w:tblW w:w="99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793"/>
        <w:gridCol w:w="793"/>
        <w:gridCol w:w="793"/>
        <w:gridCol w:w="793"/>
        <w:gridCol w:w="793"/>
        <w:gridCol w:w="1133"/>
      </w:tblGrid>
      <w:tr w:rsidR="0062482E" w:rsidRPr="002D1C0A" w14:paraId="68620BDC" w14:textId="77777777" w:rsidTr="00FE7EC8">
        <w:trPr>
          <w:cantSplit/>
          <w:trHeight w:val="2299"/>
        </w:trPr>
        <w:tc>
          <w:tcPr>
            <w:tcW w:w="4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AB4757E" w14:textId="1C75E6F1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требований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80C39C5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810F802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E073C78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6A795F9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63124C9" w14:textId="3896DC8F" w:rsidR="0062482E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165CF6C2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7732BC0" w14:textId="77777777" w:rsidR="0062482E" w:rsidRPr="002D1C0A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7F2222" w:rsidRPr="002D1C0A" w14:paraId="0A85B3C9" w14:textId="77777777" w:rsidTr="00FE7EC8">
        <w:trPr>
          <w:cantSplit/>
          <w:trHeight w:val="177"/>
        </w:trPr>
        <w:tc>
          <w:tcPr>
            <w:tcW w:w="4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386E481" w14:textId="7CCAFC12" w:rsidR="007F2222" w:rsidRPr="002D1C0A" w:rsidRDefault="007F2222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8F8E793" w14:textId="584F2398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FD8F3E1" w14:textId="6F15617F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110D3C8" w14:textId="224A38D4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D997FB6" w14:textId="1472E1E1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4C56413" w14:textId="16502572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39D0997" w14:textId="1BB93C71" w:rsidR="007F2222" w:rsidRPr="002D1C0A" w:rsidRDefault="007F2222" w:rsidP="007F2222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62482E" w:rsidRPr="002D1C0A" w14:paraId="1676D443" w14:textId="77777777" w:rsidTr="00FE7EC8">
        <w:trPr>
          <w:trHeight w:val="525"/>
        </w:trPr>
        <w:tc>
          <w:tcPr>
            <w:tcW w:w="48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146DF015" w14:textId="63A272CC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к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проекту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легко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определимыми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реализуемыми?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8A02474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2A35348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EBE9C2B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179DB24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AD8AC6E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55B9BDA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62482E" w:rsidRPr="002D1C0A" w14:paraId="68E5677A" w14:textId="77777777" w:rsidTr="00FE7EC8">
        <w:trPr>
          <w:trHeight w:val="455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67B9CE8D" w14:textId="491A791E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Могут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быть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сформулированы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начале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ЖЦ?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E35EA9C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5765862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8298F27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D65A60F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FA04D97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3CD5FEA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62482E" w:rsidRPr="002D1C0A" w14:paraId="5B9CA528" w14:textId="77777777" w:rsidTr="00FE7EC8">
        <w:trPr>
          <w:trHeight w:val="527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43BF9A7F" w14:textId="27F65C55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Часто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изменяться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протяжении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ЖЦ?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896D88C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DFE479B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F0DC97E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EF7CBDA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354454E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2F3BCBF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1C0A" w14:paraId="4E6BB316" w14:textId="77777777" w:rsidTr="00FE7EC8">
        <w:trPr>
          <w:trHeight w:val="457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2378CB19" w14:textId="3391473E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Нужно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демонстрировать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целью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их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определения?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C144736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0FCC73F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C7493A0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F5055DC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7FAD8F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D62B2A1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1C0A" w14:paraId="25B5AACC" w14:textId="77777777" w:rsidTr="00FE7EC8">
        <w:trPr>
          <w:trHeight w:val="529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14C242B7" w14:textId="14356E0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Требуется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проверка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концепции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программного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средства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системы?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B86134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19EC92F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398FF0C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F7D2336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EBC9CC5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4D6F65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1C0A" w14:paraId="7E5DC379" w14:textId="77777777" w:rsidTr="00FE7EC8">
        <w:trPr>
          <w:trHeight w:val="779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45660E41" w14:textId="4E4FB8BD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изменяться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уточняться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ростом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сложности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системы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(программного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средства)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ЖЦ?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73DABA7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3EF0FEB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54273BA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15E79BD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0713953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2B11420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1C0A" w14:paraId="227878A6" w14:textId="77777777" w:rsidTr="00FE7EC8">
        <w:trPr>
          <w:trHeight w:val="516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6E20ED78" w14:textId="18B487FC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Нужно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реализовать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основные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ранних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этапах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042FFD2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55CCC12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40D8B88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6AEC316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97F0560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8FDFA4E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1C0A" w14:paraId="44EF162F" w14:textId="77777777" w:rsidTr="00FE7EC8">
        <w:trPr>
          <w:trHeight w:val="254"/>
        </w:trPr>
        <w:tc>
          <w:tcPr>
            <w:tcW w:w="48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02B94AE1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Итоги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97A53A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4E83D8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C8D71A8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94E1F69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517CFC5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D8A7D1F" w14:textId="77777777" w:rsidR="0062482E" w:rsidRPr="002D1C0A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7</w:t>
            </w:r>
          </w:p>
        </w:tc>
      </w:tr>
    </w:tbl>
    <w:p w14:paraId="2332CFBC" w14:textId="77777777" w:rsidR="0062482E" w:rsidRDefault="0062482E" w:rsidP="0062482E">
      <w:pPr>
        <w:rPr>
          <w:rFonts w:eastAsia="Times New Roman"/>
          <w:color w:val="000000"/>
        </w:rPr>
      </w:pPr>
    </w:p>
    <w:p w14:paraId="6F581DC9" w14:textId="2A1196DD" w:rsidR="0062482E" w:rsidRPr="00B105B1" w:rsidRDefault="0062482E" w:rsidP="0062482E">
      <w:r w:rsidRPr="00B105B1">
        <w:t>Итог: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результатов</w:t>
      </w:r>
      <w:r w:rsidR="007400BB">
        <w:t xml:space="preserve"> </w:t>
      </w:r>
      <w:r w:rsidRPr="00B105B1">
        <w:t>заполнения</w:t>
      </w:r>
      <w:r w:rsidR="007400BB">
        <w:t xml:space="preserve"> </w:t>
      </w:r>
      <w:r w:rsidRPr="00B105B1">
        <w:t>табл.</w:t>
      </w:r>
      <w:r w:rsidR="007400BB">
        <w:t xml:space="preserve"> </w:t>
      </w:r>
      <w:r w:rsidRPr="00B105B1">
        <w:t>4</w:t>
      </w:r>
      <w:r w:rsidR="007400BB">
        <w:t xml:space="preserve"> </w:t>
      </w:r>
      <w:r w:rsidRPr="00B105B1">
        <w:t>подходящей</w:t>
      </w:r>
      <w:r w:rsidR="007400BB">
        <w:t xml:space="preserve"> </w:t>
      </w:r>
      <w:r w:rsidRPr="00B105B1">
        <w:t>является</w:t>
      </w:r>
      <w:r w:rsidR="007400BB">
        <w:t xml:space="preserve"> </w:t>
      </w:r>
      <w:r w:rsidRPr="00B105B1">
        <w:t>быстрого</w:t>
      </w:r>
      <w:r w:rsidR="007400BB">
        <w:t xml:space="preserve"> </w:t>
      </w:r>
      <w:r w:rsidRPr="00B105B1">
        <w:t>прототипирования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модель.</w:t>
      </w:r>
    </w:p>
    <w:p w14:paraId="227B9498" w14:textId="77777777" w:rsidR="0062482E" w:rsidRPr="00B105B1" w:rsidRDefault="0062482E" w:rsidP="0062482E"/>
    <w:p w14:paraId="7A004655" w14:textId="6FCD0FE5" w:rsidR="0062482E" w:rsidRPr="00B105B1" w:rsidRDefault="0062482E" w:rsidP="0062482E">
      <w:pPr>
        <w:ind w:firstLine="0"/>
      </w:pPr>
      <w:r w:rsidRPr="00B105B1">
        <w:t>Таблица</w:t>
      </w:r>
      <w:r w:rsidR="007400BB">
        <w:t xml:space="preserve"> </w:t>
      </w:r>
      <w:r>
        <w:t>2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Выбор</w:t>
      </w:r>
      <w:r w:rsidR="007400BB">
        <w:t xml:space="preserve"> </w:t>
      </w:r>
      <w:r w:rsidRPr="00B105B1">
        <w:t>модели</w:t>
      </w:r>
      <w:r w:rsidR="007400BB">
        <w:t xml:space="preserve"> </w:t>
      </w:r>
      <w:r w:rsidRPr="00B105B1">
        <w:t>жизненного</w:t>
      </w:r>
      <w:r w:rsidR="007400BB">
        <w:t xml:space="preserve"> </w:t>
      </w:r>
      <w:r w:rsidRPr="00B105B1">
        <w:t>цикла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характеристик</w:t>
      </w:r>
      <w:r w:rsidR="007400BB">
        <w:t xml:space="preserve"> </w:t>
      </w:r>
      <w:r w:rsidRPr="00B105B1">
        <w:t>команды</w:t>
      </w:r>
      <w:r w:rsidR="007400BB">
        <w:t xml:space="preserve"> </w:t>
      </w:r>
      <w:r w:rsidRPr="00B105B1">
        <w:t>разработчиков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850"/>
        <w:gridCol w:w="850"/>
        <w:gridCol w:w="850"/>
        <w:gridCol w:w="850"/>
        <w:gridCol w:w="851"/>
        <w:gridCol w:w="850"/>
      </w:tblGrid>
      <w:tr w:rsidR="0062482E" w:rsidRPr="004B507D" w14:paraId="4BAB1D24" w14:textId="77777777" w:rsidTr="00CF60F6">
        <w:trPr>
          <w:cantSplit/>
          <w:trHeight w:val="2221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7973724" w14:textId="37FE44D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команды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разработчиков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7F2B617A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E4779D6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719CB9A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3A4AA04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2F1B117A" w14:textId="1715B945" w:rsidR="0062482E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C7A4DBC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B050C06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62482E" w:rsidRPr="004B507D" w14:paraId="2A7A128A" w14:textId="77777777" w:rsidTr="003A6A85">
        <w:trPr>
          <w:cantSplit/>
          <w:trHeight w:val="25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E89DB8B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9B8722A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40062BE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DD8D051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1BC7D3B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71D170D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20A26AA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62482E" w:rsidRPr="004B507D" w14:paraId="45739049" w14:textId="77777777" w:rsidTr="003A6A85">
        <w:trPr>
          <w:trHeight w:val="632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2825F640" w14:textId="202FB233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проблемы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предметной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области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новыми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большинства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364BEFB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AFF72D5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4E53271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7CCE375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A3EC124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4846069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3A6A85" w:rsidRPr="004B507D" w14:paraId="5BB0E8F6" w14:textId="77777777" w:rsidTr="003A6A85">
        <w:trPr>
          <w:trHeight w:val="632"/>
        </w:trPr>
        <w:tc>
          <w:tcPr>
            <w:tcW w:w="4699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34C7DB12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22C0CB0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EEFC343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F22969C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CF8E47F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3629F80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98DB04A" w14:textId="77777777" w:rsidR="003A6A85" w:rsidRPr="00910049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</w:p>
        </w:tc>
      </w:tr>
      <w:tr w:rsidR="003A6A85" w:rsidRPr="004B507D" w14:paraId="630D9CE1" w14:textId="77777777" w:rsidTr="003A6A85">
        <w:trPr>
          <w:trHeight w:val="101"/>
        </w:trPr>
        <w:tc>
          <w:tcPr>
            <w:tcW w:w="9800" w:type="dxa"/>
            <w:gridSpan w:val="7"/>
            <w:tcBorders>
              <w:bottom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26A35556" w14:textId="404A0B03" w:rsidR="003A6A85" w:rsidRPr="003A6A85" w:rsidRDefault="003A6A85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color w:val="000000"/>
              </w:rPr>
              <w:t>Продолжение таблицы 2</w:t>
            </w:r>
          </w:p>
        </w:tc>
      </w:tr>
      <w:tr w:rsidR="003A6A85" w:rsidRPr="004B507D" w14:paraId="6BBCFC46" w14:textId="77777777" w:rsidTr="003A6A85">
        <w:trPr>
          <w:trHeight w:val="47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16A087C2" w14:textId="73954422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784D6E0" w14:textId="4063C895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E340819" w14:textId="4F12DC43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D276DD1" w14:textId="2198D1E8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CACB063" w14:textId="7EB96368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7F7880D" w14:textId="29277A7A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E2B3C81" w14:textId="6A927129" w:rsidR="003A6A85" w:rsidRPr="003A6A85" w:rsidRDefault="003A6A85" w:rsidP="003A6A85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A6A8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62482E" w:rsidRPr="004B507D" w14:paraId="4C03BF27" w14:textId="77777777" w:rsidTr="003A6A85">
        <w:trPr>
          <w:trHeight w:val="632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0532E91E" w14:textId="0F236B94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инструментальные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средства,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используемые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проекте,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новыми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большинства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D25C70B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D51ABBD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1365B16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D512458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CEC3D82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E00492A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4B507D" w14:paraId="3B87136A" w14:textId="77777777" w:rsidTr="00CF60F6">
        <w:trPr>
          <w:trHeight w:val="460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6C90E6A" w14:textId="608614F0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Изменяются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роли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участников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протяжении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ЖЦ?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A3ACAC8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C821F11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6EEA2CC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BE83ADC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726E016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96FA7DA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  <w:tr w:rsidR="0062482E" w:rsidRPr="004B507D" w14:paraId="5E19AB50" w14:textId="77777777" w:rsidTr="007F2222">
        <w:trPr>
          <w:trHeight w:val="738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8008C58" w14:textId="73A195EE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Является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структура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процесса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разработки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более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значимой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чем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гибкость?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814E6B5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4E38652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7A4C618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7503314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AC44E1F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7F5DC84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</w:tr>
      <w:tr w:rsidR="0062482E" w:rsidRPr="004B507D" w14:paraId="0B4CE597" w14:textId="77777777" w:rsidTr="007F2222">
        <w:trPr>
          <w:trHeight w:val="494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9CE0377" w14:textId="33E6672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Важна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легкость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распределения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человеческих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ресурсов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проекта?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F67B92F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9380875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5A935D1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7824714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BED8DEC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36A97C2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62482E" w:rsidRPr="004B507D" w14:paraId="5E44283A" w14:textId="77777777" w:rsidTr="003A6A85">
        <w:trPr>
          <w:trHeight w:val="567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20108BDA" w14:textId="4810E2BF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Приемлет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команда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оценки,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проверки,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стадии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5D1F44D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295FA19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EA87FE6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13F8D33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E188D8E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EFB6AFD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4B507D" w14:paraId="0FE322E8" w14:textId="77777777" w:rsidTr="003A6A85">
        <w:trPr>
          <w:trHeight w:val="283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77C81B60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Итоги: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2CF17B4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DCD2888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298E8EE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F2CF8A8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B4C2B29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4208D8D" w14:textId="77777777" w:rsidR="0062482E" w:rsidRPr="00910049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17BED91A" w14:textId="77777777" w:rsidR="0062482E" w:rsidRDefault="0062482E" w:rsidP="0062482E">
      <w:pPr>
        <w:rPr>
          <w:rFonts w:eastAsia="Times New Roman"/>
          <w:color w:val="000000"/>
        </w:rPr>
      </w:pPr>
    </w:p>
    <w:p w14:paraId="0F9B847A" w14:textId="675DDD9F" w:rsidR="0062482E" w:rsidRPr="00B105B1" w:rsidRDefault="0062482E" w:rsidP="0062482E">
      <w:r w:rsidRPr="00B105B1">
        <w:t>Итог: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результатов</w:t>
      </w:r>
      <w:r w:rsidR="007400BB">
        <w:t xml:space="preserve"> </w:t>
      </w:r>
      <w:r w:rsidRPr="00B105B1">
        <w:t>заполнения</w:t>
      </w:r>
      <w:r w:rsidR="007400BB">
        <w:t xml:space="preserve"> </w:t>
      </w:r>
      <w:r w:rsidRPr="00B105B1">
        <w:t>табл.</w:t>
      </w:r>
      <w:r w:rsidR="007400BB">
        <w:t xml:space="preserve"> </w:t>
      </w:r>
      <w:r w:rsidRPr="00B105B1">
        <w:t>5</w:t>
      </w:r>
      <w:r w:rsidR="007400BB">
        <w:t xml:space="preserve"> </w:t>
      </w:r>
      <w:r w:rsidRPr="00B105B1">
        <w:t>подходящими</w:t>
      </w:r>
      <w:r w:rsidR="007400BB">
        <w:t xml:space="preserve"> </w:t>
      </w:r>
      <w:r w:rsidRPr="00B105B1">
        <w:t>являются</w:t>
      </w:r>
      <w:r w:rsidR="007400BB">
        <w:t xml:space="preserve"> </w:t>
      </w:r>
      <w:r w:rsidRPr="00B105B1">
        <w:t>каскадная,</w:t>
      </w:r>
      <w:r w:rsidR="007400BB">
        <w:t xml:space="preserve"> </w:t>
      </w:r>
      <w:r w:rsidRPr="00B105B1">
        <w:t>V-образная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модели.</w:t>
      </w:r>
    </w:p>
    <w:p w14:paraId="5C36017A" w14:textId="77777777" w:rsidR="0062482E" w:rsidRPr="00B105B1" w:rsidRDefault="0062482E" w:rsidP="0062482E">
      <w:pPr>
        <w:ind w:firstLine="0"/>
      </w:pPr>
    </w:p>
    <w:p w14:paraId="1EE39843" w14:textId="7D667280" w:rsidR="0062482E" w:rsidRPr="00B105B1" w:rsidRDefault="0062482E" w:rsidP="0062482E">
      <w:pPr>
        <w:ind w:firstLine="0"/>
      </w:pPr>
      <w:r w:rsidRPr="00B105B1">
        <w:t>Таблица</w:t>
      </w:r>
      <w:r w:rsidR="007400BB">
        <w:t xml:space="preserve"> </w:t>
      </w:r>
      <w:r>
        <w:t>3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Выбор</w:t>
      </w:r>
      <w:r w:rsidR="007400BB">
        <w:t xml:space="preserve"> </w:t>
      </w:r>
      <w:r w:rsidRPr="00B105B1">
        <w:t>модели</w:t>
      </w:r>
      <w:r w:rsidR="007400BB">
        <w:t xml:space="preserve"> </w:t>
      </w:r>
      <w:r w:rsidRPr="00B105B1">
        <w:t>жизненного</w:t>
      </w:r>
      <w:r w:rsidR="007400BB">
        <w:t xml:space="preserve"> </w:t>
      </w:r>
      <w:r w:rsidRPr="00B105B1">
        <w:t>цикла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характеристик</w:t>
      </w:r>
      <w:r w:rsidR="007400BB">
        <w:t xml:space="preserve"> </w:t>
      </w:r>
      <w:r w:rsidRPr="00B105B1">
        <w:t>коллектива</w:t>
      </w:r>
      <w:r w:rsidR="007400BB">
        <w:t xml:space="preserve"> </w:t>
      </w:r>
      <w:r w:rsidRPr="00B105B1">
        <w:t>пользователей</w:t>
      </w:r>
      <w:r w:rsidR="007400BB">
        <w:t xml:space="preserve"> </w:t>
      </w:r>
    </w:p>
    <w:tbl>
      <w:tblPr>
        <w:tblW w:w="98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850"/>
        <w:gridCol w:w="850"/>
        <w:gridCol w:w="850"/>
        <w:gridCol w:w="850"/>
        <w:gridCol w:w="850"/>
        <w:gridCol w:w="850"/>
      </w:tblGrid>
      <w:tr w:rsidR="0062482E" w:rsidRPr="004B507D" w14:paraId="15359674" w14:textId="77777777" w:rsidTr="00CF60F6">
        <w:trPr>
          <w:cantSplit/>
          <w:trHeight w:val="2321"/>
        </w:trPr>
        <w:tc>
          <w:tcPr>
            <w:tcW w:w="4706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C550E3F" w14:textId="23A45FCB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коллектива</w:t>
            </w:r>
          </w:p>
          <w:p w14:paraId="06103A71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пользователей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79EB354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E5272C8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C0A579F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3D036FE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75DA8C01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</w:p>
          <w:p w14:paraId="5C3A0B7B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9D7571C" w14:textId="77777777" w:rsidR="0062482E" w:rsidRPr="00D76D7B" w:rsidRDefault="0062482E" w:rsidP="00CF60F6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62482E" w:rsidRPr="004B507D" w14:paraId="5CD25DE1" w14:textId="77777777" w:rsidTr="00CF60F6">
        <w:trPr>
          <w:trHeight w:val="497"/>
        </w:trPr>
        <w:tc>
          <w:tcPr>
            <w:tcW w:w="4706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3D9AC58" w14:textId="6C0C240D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присутствие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пользователей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ограничено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ЖЦ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0B57B65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D4B99DA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859F099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D700476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D67E57B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5DB6584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4B507D" w14:paraId="3776D80B" w14:textId="77777777" w:rsidTr="00CF60F6">
        <w:trPr>
          <w:trHeight w:val="855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0D687448" w14:textId="366657B2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пользователи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оценивать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текущее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состояние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программного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(системы)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процессе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B41A513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066CF94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336160B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CF85D17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F1824EF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C4D95C1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4B507D" w14:paraId="094D4230" w14:textId="77777777" w:rsidTr="00CF60F6">
        <w:trPr>
          <w:trHeight w:val="424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54AEA0C" w14:textId="279930EA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пользователи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вовлечены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все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фазы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ЖЦ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601B637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AB80605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0CB9D78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E64F284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1B87756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CC6FFB9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62482E" w:rsidRPr="004B507D" w14:paraId="6530677E" w14:textId="77777777" w:rsidTr="00CF60F6">
        <w:trPr>
          <w:trHeight w:val="371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73F0E714" w14:textId="7E69B9C4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заказчик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отслеживать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ход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выполнения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BDDDA94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9176AC3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2676C37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4AF6EB8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9376288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CCBE581" w14:textId="77777777" w:rsidR="0062482E" w:rsidRPr="004B507D" w:rsidRDefault="0062482E" w:rsidP="00CF60F6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4B507D" w14:paraId="2497DC87" w14:textId="77777777" w:rsidTr="00CF60F6">
        <w:trPr>
          <w:trHeight w:val="17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0CFF40B1" w14:textId="77777777" w:rsidR="0062482E" w:rsidRPr="004B507D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Итоги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76179B4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186B918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877AB3B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1F0C449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CA6F3CB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BE39354" w14:textId="77777777" w:rsidR="0062482E" w:rsidRPr="00DC6476" w:rsidRDefault="0062482E" w:rsidP="00CF60F6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70F3E6CE" w14:textId="77777777" w:rsidR="0062482E" w:rsidRDefault="0062482E" w:rsidP="0062482E">
      <w:pPr>
        <w:rPr>
          <w:rFonts w:eastAsia="Times New Roman"/>
          <w:color w:val="000000"/>
        </w:rPr>
      </w:pPr>
    </w:p>
    <w:p w14:paraId="57EA5CC7" w14:textId="5075641A" w:rsidR="0062482E" w:rsidRPr="00B105B1" w:rsidRDefault="0062482E" w:rsidP="0062482E">
      <w:r w:rsidRPr="00B105B1">
        <w:t>Итог: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результатов</w:t>
      </w:r>
      <w:r w:rsidR="007400BB">
        <w:t xml:space="preserve"> </w:t>
      </w:r>
      <w:r w:rsidRPr="00B105B1">
        <w:t>заполнения</w:t>
      </w:r>
      <w:r w:rsidR="007400BB">
        <w:t xml:space="preserve"> </w:t>
      </w:r>
      <w:r w:rsidRPr="00B105B1">
        <w:t>табл.</w:t>
      </w:r>
      <w:r w:rsidR="007400BB">
        <w:t xml:space="preserve"> </w:t>
      </w:r>
      <w:r w:rsidRPr="00B105B1">
        <w:t>6</w:t>
      </w:r>
      <w:r w:rsidR="007400BB">
        <w:t xml:space="preserve"> </w:t>
      </w:r>
      <w:r w:rsidRPr="00B105B1">
        <w:t>подходящей</w:t>
      </w:r>
      <w:r w:rsidR="007400BB">
        <w:t xml:space="preserve"> </w:t>
      </w:r>
      <w:r w:rsidRPr="00B105B1">
        <w:t>является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модель.</w:t>
      </w:r>
    </w:p>
    <w:p w14:paraId="35EC3ED9" w14:textId="0F0C1FBE" w:rsidR="00F274D4" w:rsidRDefault="00F274D4" w:rsidP="003A6A85">
      <w:pPr>
        <w:ind w:firstLine="0"/>
      </w:pPr>
    </w:p>
    <w:p w14:paraId="02308932" w14:textId="6EF63BCB" w:rsidR="0062482E" w:rsidRPr="00B105B1" w:rsidRDefault="0062482E" w:rsidP="0062482E">
      <w:pPr>
        <w:ind w:firstLine="0"/>
      </w:pPr>
      <w:r w:rsidRPr="00B105B1">
        <w:t>Таблица</w:t>
      </w:r>
      <w:r w:rsidR="007400BB">
        <w:t xml:space="preserve"> </w:t>
      </w:r>
      <w:r>
        <w:t>4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Выбор</w:t>
      </w:r>
      <w:r w:rsidR="007400BB">
        <w:t xml:space="preserve"> </w:t>
      </w:r>
      <w:r w:rsidRPr="00B105B1">
        <w:t>модели</w:t>
      </w:r>
      <w:r w:rsidR="007400BB">
        <w:t xml:space="preserve"> </w:t>
      </w:r>
      <w:r w:rsidRPr="00B105B1">
        <w:t>жизненного</w:t>
      </w:r>
      <w:r w:rsidR="007400BB">
        <w:t xml:space="preserve"> </w:t>
      </w:r>
      <w:r w:rsidRPr="00B105B1">
        <w:t>цикла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характеристик</w:t>
      </w:r>
      <w:r w:rsidR="007400BB">
        <w:t xml:space="preserve"> </w:t>
      </w:r>
      <w:r w:rsidRPr="00B105B1">
        <w:t>типа</w:t>
      </w:r>
      <w:r w:rsidR="007400BB">
        <w:t xml:space="preserve"> </w:t>
      </w:r>
      <w:r w:rsidRPr="00B105B1">
        <w:t>проектов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рисков</w:t>
      </w:r>
      <w:r w:rsidR="007400BB">
        <w:t xml:space="preserve"> 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850"/>
        <w:gridCol w:w="850"/>
        <w:gridCol w:w="850"/>
        <w:gridCol w:w="850"/>
        <w:gridCol w:w="851"/>
        <w:gridCol w:w="850"/>
      </w:tblGrid>
      <w:tr w:rsidR="0062482E" w:rsidRPr="004B507D" w14:paraId="7110A760" w14:textId="77777777" w:rsidTr="00CF60F6">
        <w:trPr>
          <w:cantSplit/>
          <w:trHeight w:val="2104"/>
        </w:trPr>
        <w:tc>
          <w:tcPr>
            <w:tcW w:w="47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B0C0494" w14:textId="1E27B443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типов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проекта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</w:t>
            </w:r>
            <w:r w:rsidR="007400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рисков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7186B33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ED54E4E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829EAD1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B221DA8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6D885AF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</w:p>
          <w:p w14:paraId="3B8D4146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50DE4D6" w14:textId="77777777" w:rsidR="0062482E" w:rsidRPr="00D76D7B" w:rsidRDefault="0062482E" w:rsidP="00CF60F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62482E" w:rsidRPr="004B507D" w14:paraId="0EE4C897" w14:textId="77777777" w:rsidTr="00CF60F6">
        <w:trPr>
          <w:trHeight w:val="481"/>
        </w:trPr>
        <w:tc>
          <w:tcPr>
            <w:tcW w:w="470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26F21293" w14:textId="47526324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Разрабатывается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нового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организации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направления?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FBF5F41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BB60FE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28C580B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D1AA35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1FA3346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68DF46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55C2B785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79F007CB" w14:textId="437D5DC9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являться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расширением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существующей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системы?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867E6C5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50CB5F6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3AD602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D4EA47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D074895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B786B8B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62482E" w:rsidRPr="002D6407" w14:paraId="4299C8E7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2A074541" w14:textId="32E5C994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крупно-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среднемасштабным?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3F8A394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4A8643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B199122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EE1A88E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20C3C4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A726BAD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19365D18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20BD25D4" w14:textId="22E33281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Ожидается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длительная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эксплуатация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360FCAD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ACA3757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AB9CAD1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4A66EF9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FFBFF07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1738EB4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01C64F49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559E230E" w14:textId="6921244D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Необходим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высокий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уровень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надежности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EB3B8E9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FC9A0E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52EAB17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A665DC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428A5FD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67496B4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1F76005D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2FDC5978" w14:textId="03C41533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Предполагается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эволюция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течение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ЖЦ?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361220B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063DB7C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1E7F59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AC4AD7E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640913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610D98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6EF8D6E7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0CF8ADFB" w14:textId="2727FCB5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Велика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вероятность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изменения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системы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(продукта)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этапе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сопровождения?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B372085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CE759D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26E90E7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6B9DB2A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319ADA7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B27BFE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50DE6AA4" w14:textId="77777777" w:rsidTr="00CF60F6">
        <w:trPr>
          <w:trHeight w:val="213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5B5956B9" w14:textId="17A35721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Является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график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сжатым?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D60EC5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A56DBF5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1411B7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9C8BAA4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4AD07C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D116F0E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44193C56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7FADE779" w14:textId="2EE5E634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Предполагается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повторное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использование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компонентов?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D95FB4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DD4AE7B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3364B3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4EFA4F1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8977AFB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655C95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228E3E82" w14:textId="77777777" w:rsidTr="00CF60F6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172C7826" w14:textId="5D87B68D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достаточными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ресурсы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(время,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деньги,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инструменты,</w:t>
            </w:r>
            <w:r w:rsidR="007400BB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персонал)?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00A198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E82341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414833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1F98A7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D41389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A24D863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62482E" w:rsidRPr="002D6407" w14:paraId="40323A20" w14:textId="77777777" w:rsidTr="00CF60F6">
        <w:trPr>
          <w:trHeight w:val="125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4600D452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Итоги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8DE387D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029E00F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18598B0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D3F4784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FA779E8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6FC82CA" w14:textId="77777777" w:rsidR="0062482E" w:rsidRPr="004B507D" w:rsidRDefault="0062482E" w:rsidP="00CF60F6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10</w:t>
            </w:r>
          </w:p>
        </w:tc>
      </w:tr>
    </w:tbl>
    <w:p w14:paraId="61ECC70C" w14:textId="77777777" w:rsidR="0062482E" w:rsidRDefault="0062482E" w:rsidP="0062482E">
      <w:pPr>
        <w:rPr>
          <w:rFonts w:eastAsia="Times New Roman"/>
          <w:color w:val="000000"/>
        </w:rPr>
      </w:pPr>
    </w:p>
    <w:p w14:paraId="4A227D91" w14:textId="7BA80049" w:rsidR="0062482E" w:rsidRDefault="0062482E" w:rsidP="003A6A85">
      <w:r w:rsidRPr="00B105B1">
        <w:t>Итог: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основе</w:t>
      </w:r>
      <w:r w:rsidR="007400BB">
        <w:t xml:space="preserve"> </w:t>
      </w:r>
      <w:r w:rsidRPr="00B105B1">
        <w:t>результатов</w:t>
      </w:r>
      <w:r w:rsidR="007400BB">
        <w:t xml:space="preserve"> </w:t>
      </w:r>
      <w:r w:rsidRPr="00B105B1">
        <w:t>заполнения</w:t>
      </w:r>
      <w:r w:rsidR="007400BB">
        <w:t xml:space="preserve"> </w:t>
      </w:r>
      <w:r w:rsidRPr="00B105B1">
        <w:t>табл.</w:t>
      </w:r>
      <w:r w:rsidR="007400BB">
        <w:t xml:space="preserve"> </w:t>
      </w:r>
      <w:r w:rsidRPr="00B105B1">
        <w:t>7</w:t>
      </w:r>
      <w:r w:rsidR="007400BB">
        <w:t xml:space="preserve"> </w:t>
      </w:r>
      <w:r w:rsidRPr="00B105B1">
        <w:t>подходящей</w:t>
      </w:r>
      <w:r w:rsidR="007400BB">
        <w:t xml:space="preserve"> </w:t>
      </w:r>
      <w:r w:rsidRPr="00B105B1">
        <w:t>является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модель.</w:t>
      </w:r>
      <w:r w:rsidR="007400BB">
        <w:t xml:space="preserve"> </w:t>
      </w:r>
    </w:p>
    <w:p w14:paraId="4BF14BF9" w14:textId="02FC6A33" w:rsidR="003A6A85" w:rsidRPr="003A6A85" w:rsidRDefault="003A6A85" w:rsidP="003A6A85">
      <w:r>
        <w:br w:type="page"/>
      </w:r>
    </w:p>
    <w:p w14:paraId="2837F31A" w14:textId="78B84088" w:rsidR="0062482E" w:rsidRPr="000F78D7" w:rsidRDefault="0062482E" w:rsidP="0062482E">
      <w:pPr>
        <w:ind w:firstLine="0"/>
      </w:pPr>
      <w:r w:rsidRPr="000F78D7">
        <w:t>Таблица</w:t>
      </w:r>
      <w:r w:rsidR="007400BB">
        <w:t xml:space="preserve"> </w:t>
      </w:r>
      <w:r>
        <w:t>5</w:t>
      </w:r>
      <w:r w:rsidR="007400BB">
        <w:t xml:space="preserve"> </w:t>
      </w:r>
      <w:r w:rsidRPr="000F78D7">
        <w:t>–</w:t>
      </w:r>
      <w:r w:rsidR="007400BB">
        <w:t xml:space="preserve"> </w:t>
      </w:r>
      <w:r w:rsidRPr="000F78D7">
        <w:t>Общий</w:t>
      </w:r>
      <w:r w:rsidR="007400BB">
        <w:t xml:space="preserve"> </w:t>
      </w:r>
      <w:r w:rsidRPr="000F78D7">
        <w:t>итог</w:t>
      </w:r>
    </w:p>
    <w:tbl>
      <w:tblPr>
        <w:tblStyle w:val="a8"/>
        <w:tblW w:w="98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62482E" w14:paraId="5B9BCE8A" w14:textId="77777777" w:rsidTr="00CF60F6">
        <w:trPr>
          <w:trHeight w:val="2263"/>
        </w:trPr>
        <w:tc>
          <w:tcPr>
            <w:tcW w:w="1644" w:type="dxa"/>
            <w:textDirection w:val="tbRl"/>
            <w:vAlign w:val="center"/>
          </w:tcPr>
          <w:p w14:paraId="0575F49B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1644" w:type="dxa"/>
            <w:textDirection w:val="tbRl"/>
            <w:vAlign w:val="center"/>
          </w:tcPr>
          <w:p w14:paraId="19358EB7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1644" w:type="dxa"/>
            <w:textDirection w:val="tbRl"/>
            <w:vAlign w:val="center"/>
          </w:tcPr>
          <w:p w14:paraId="36B0C2FF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1644" w:type="dxa"/>
            <w:textDirection w:val="tbRl"/>
            <w:vAlign w:val="center"/>
          </w:tcPr>
          <w:p w14:paraId="3635732D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644" w:type="dxa"/>
            <w:textDirection w:val="tbRl"/>
            <w:vAlign w:val="center"/>
          </w:tcPr>
          <w:p w14:paraId="3B904437" w14:textId="7897E662" w:rsidR="0062482E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Быстрого</w:t>
            </w:r>
            <w:r w:rsidR="007400BB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895B4AB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1644" w:type="dxa"/>
            <w:textDirection w:val="tbRl"/>
            <w:vAlign w:val="center"/>
          </w:tcPr>
          <w:p w14:paraId="1240D0ED" w14:textId="77777777" w:rsidR="0062482E" w:rsidRPr="00D76D7B" w:rsidRDefault="0062482E" w:rsidP="00CF60F6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62482E" w14:paraId="7E03E98F" w14:textId="77777777" w:rsidTr="00CF60F6"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034F780D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1ABD3E20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69051C54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041CB708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5CA672B0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788AC065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7</w:t>
            </w:r>
          </w:p>
        </w:tc>
      </w:tr>
      <w:tr w:rsidR="0062482E" w14:paraId="6A40AD9F" w14:textId="77777777" w:rsidTr="00CF60F6"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4115A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BA9405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CD5411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ED842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B2BC6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B35ED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</w:tr>
      <w:tr w:rsidR="0062482E" w14:paraId="6249AC05" w14:textId="77777777" w:rsidTr="00CF60F6"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519583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E199E2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93E08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D84F5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292DC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D8ABF6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</w:tr>
      <w:tr w:rsidR="0062482E" w14:paraId="371FCF0C" w14:textId="77777777" w:rsidTr="00CF60F6"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929BD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2FD0B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2707A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1DE39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70BBE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A6C77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10</w:t>
            </w:r>
          </w:p>
        </w:tc>
      </w:tr>
      <w:tr w:rsidR="0062482E" w14:paraId="7B3262A3" w14:textId="77777777" w:rsidTr="00CF60F6"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5A56D394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4FFFB4E6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1FCBB71F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653CD263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69600DA8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24F8E33D" w14:textId="77777777" w:rsidR="0062482E" w:rsidRPr="00DC6476" w:rsidRDefault="0062482E" w:rsidP="00CF60F6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25</w:t>
            </w:r>
          </w:p>
        </w:tc>
      </w:tr>
    </w:tbl>
    <w:p w14:paraId="56FF125B" w14:textId="77777777" w:rsidR="0062482E" w:rsidRDefault="0062482E" w:rsidP="0062482E"/>
    <w:p w14:paraId="127012BD" w14:textId="66C92C0D" w:rsidR="0062482E" w:rsidRPr="00B105B1" w:rsidRDefault="0062482E" w:rsidP="0062482E">
      <w:r w:rsidRPr="00B105B1">
        <w:t>Вывод: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модель</w:t>
      </w:r>
      <w:r w:rsidR="007400BB">
        <w:t xml:space="preserve"> </w:t>
      </w:r>
      <w:r w:rsidRPr="00B105B1">
        <w:t>набрала</w:t>
      </w:r>
      <w:r w:rsidR="007400BB">
        <w:t xml:space="preserve"> </w:t>
      </w:r>
      <w:r w:rsidRPr="00B105B1">
        <w:t>наибольшее</w:t>
      </w:r>
      <w:r w:rsidR="007400BB">
        <w:t xml:space="preserve"> </w:t>
      </w:r>
      <w:r w:rsidRPr="00B105B1">
        <w:t>количество</w:t>
      </w:r>
      <w:r w:rsidR="007400BB">
        <w:t xml:space="preserve"> </w:t>
      </w:r>
      <w:r w:rsidRPr="00B105B1">
        <w:t>баллов,</w:t>
      </w:r>
      <w:r w:rsidR="007400BB">
        <w:t xml:space="preserve"> </w:t>
      </w:r>
      <w:r w:rsidRPr="00B105B1">
        <w:t>поэтому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проекте</w:t>
      </w:r>
      <w:r w:rsidR="007400BB">
        <w:t xml:space="preserve"> </w:t>
      </w:r>
      <w:r w:rsidRPr="00B105B1">
        <w:t>будет</w:t>
      </w:r>
      <w:r w:rsidR="007400BB">
        <w:t xml:space="preserve"> </w:t>
      </w:r>
      <w:r w:rsidRPr="00B105B1">
        <w:t>использоваться</w:t>
      </w:r>
      <w:r w:rsidR="007400BB">
        <w:t xml:space="preserve"> </w:t>
      </w:r>
      <w:r w:rsidRPr="00B105B1">
        <w:t>эволюционная</w:t>
      </w:r>
      <w:r w:rsidR="007400BB">
        <w:t xml:space="preserve"> </w:t>
      </w:r>
      <w:r w:rsidRPr="00B105B1">
        <w:t>модель.</w:t>
      </w:r>
    </w:p>
    <w:p w14:paraId="3727BFC6" w14:textId="796D3F23" w:rsidR="0062482E" w:rsidRPr="0062482E" w:rsidRDefault="0062482E">
      <w:r w:rsidRPr="0062482E">
        <w:br w:type="page"/>
      </w:r>
    </w:p>
    <w:p w14:paraId="26D1A962" w14:textId="636B0DCF" w:rsidR="009B7AEA" w:rsidRPr="00F470EC" w:rsidRDefault="009B7AEA" w:rsidP="009B7AEA">
      <w:pPr>
        <w:rPr>
          <w:rFonts w:eastAsia="Times New Roman"/>
          <w:b/>
          <w:bCs/>
          <w:sz w:val="24"/>
          <w:szCs w:val="24"/>
        </w:rPr>
      </w:pPr>
      <w:r w:rsidRPr="00F470EC">
        <w:rPr>
          <w:rFonts w:eastAsia="Times New Roman"/>
          <w:b/>
          <w:bCs/>
          <w:color w:val="000000"/>
        </w:rPr>
        <w:t>2</w:t>
      </w:r>
      <w:r w:rsidR="00524D66">
        <w:rPr>
          <w:rFonts w:eastAsia="Times New Roman"/>
          <w:b/>
          <w:bCs/>
          <w:color w:val="000000"/>
        </w:rPr>
        <w:t xml:space="preserve">   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F470EC">
        <w:rPr>
          <w:rFonts w:eastAsia="Times New Roman"/>
          <w:b/>
          <w:bCs/>
          <w:color w:val="000000"/>
        </w:rPr>
        <w:t>Проектирование</w:t>
      </w:r>
    </w:p>
    <w:p w14:paraId="6FC93B13" w14:textId="3FA8F3EC" w:rsidR="0062482E" w:rsidRPr="00BD6114" w:rsidRDefault="0062482E" w:rsidP="0062482E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2.1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Разработка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пользовательского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интерфейса</w:t>
      </w:r>
    </w:p>
    <w:p w14:paraId="15EC33BA" w14:textId="77777777" w:rsidR="0062482E" w:rsidRPr="00BD6114" w:rsidRDefault="0062482E" w:rsidP="0062482E">
      <w:pPr>
        <w:rPr>
          <w:rFonts w:eastAsia="Times New Roman"/>
          <w:b/>
          <w:bCs/>
        </w:rPr>
      </w:pPr>
    </w:p>
    <w:p w14:paraId="218928BC" w14:textId="477E468F" w:rsidR="0062482E" w:rsidRDefault="0062482E" w:rsidP="0062482E">
      <w:r w:rsidRPr="00B105B1">
        <w:t>При</w:t>
      </w:r>
      <w:r w:rsidR="007400BB">
        <w:t xml:space="preserve"> </w:t>
      </w:r>
      <w:r w:rsidRPr="00B105B1">
        <w:t>выполнении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важным</w:t>
      </w:r>
      <w:r w:rsidR="007400BB">
        <w:t xml:space="preserve"> </w:t>
      </w:r>
      <w:r w:rsidRPr="00B105B1">
        <w:t>являлось</w:t>
      </w:r>
      <w:r w:rsidR="007400BB">
        <w:t xml:space="preserve"> </w:t>
      </w:r>
      <w:r w:rsidRPr="00B105B1">
        <w:t>создание</w:t>
      </w:r>
      <w:r w:rsidR="007400BB">
        <w:t xml:space="preserve"> </w:t>
      </w:r>
      <w:r w:rsidRPr="00B105B1">
        <w:t>удобного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понятного</w:t>
      </w:r>
      <w:r w:rsidR="007400BB">
        <w:t xml:space="preserve"> </w:t>
      </w:r>
      <w:r w:rsidRPr="00B105B1">
        <w:t>взаимодействия</w:t>
      </w:r>
      <w:r w:rsidR="007400BB">
        <w:t xml:space="preserve"> </w:t>
      </w:r>
      <w:r w:rsidRPr="00B105B1">
        <w:t>между</w:t>
      </w:r>
      <w:r w:rsidR="007400BB">
        <w:t xml:space="preserve"> </w:t>
      </w:r>
      <w:r w:rsidRPr="00B105B1">
        <w:t>игроком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игровым</w:t>
      </w:r>
      <w:r w:rsidR="007400BB">
        <w:t xml:space="preserve"> </w:t>
      </w:r>
      <w:r w:rsidRPr="00B105B1">
        <w:t>миром.</w:t>
      </w:r>
      <w:r w:rsidR="007400BB">
        <w:t xml:space="preserve"> </w:t>
      </w:r>
      <w:r w:rsidRPr="00B105B1">
        <w:t>Это</w:t>
      </w:r>
      <w:r w:rsidR="007400BB">
        <w:t xml:space="preserve"> </w:t>
      </w:r>
      <w:r w:rsidRPr="00B105B1">
        <w:t>зависело</w:t>
      </w:r>
      <w:r w:rsidR="007400BB">
        <w:t xml:space="preserve"> </w:t>
      </w:r>
      <w:r w:rsidRPr="00B105B1">
        <w:t>от</w:t>
      </w:r>
      <w:r w:rsidR="007400BB">
        <w:t xml:space="preserve"> </w:t>
      </w:r>
      <w:r w:rsidRPr="00B105B1">
        <w:t>того,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разработчик</w:t>
      </w:r>
      <w:r w:rsidR="007400BB">
        <w:t xml:space="preserve"> </w:t>
      </w:r>
      <w:r w:rsidRPr="00B105B1">
        <w:t>реализовал</w:t>
      </w:r>
      <w:r w:rsidR="007400BB">
        <w:t xml:space="preserve"> </w:t>
      </w:r>
      <w:r w:rsidRPr="00B105B1">
        <w:t>интерфейс,</w:t>
      </w:r>
      <w:r w:rsidR="007400BB">
        <w:t xml:space="preserve"> </w:t>
      </w:r>
      <w:r w:rsidRPr="00B105B1">
        <w:t>какие</w:t>
      </w:r>
      <w:r w:rsidR="007400BB">
        <w:t xml:space="preserve"> </w:t>
      </w:r>
      <w:r w:rsidRPr="00B105B1">
        <w:t>элементы</w:t>
      </w:r>
      <w:r w:rsidR="007400BB">
        <w:t xml:space="preserve"> </w:t>
      </w:r>
      <w:r w:rsidRPr="00B105B1">
        <w:t>управления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использованы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каким</w:t>
      </w:r>
      <w:r w:rsidR="007400BB">
        <w:t xml:space="preserve"> </w:t>
      </w:r>
      <w:r w:rsidRPr="00B105B1">
        <w:t>образом</w:t>
      </w:r>
      <w:r w:rsidR="007400BB">
        <w:t xml:space="preserve"> </w:t>
      </w:r>
      <w:r w:rsidRPr="00B105B1">
        <w:t>они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связаны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игровыми</w:t>
      </w:r>
      <w:r w:rsidR="007400BB">
        <w:t xml:space="preserve"> </w:t>
      </w:r>
      <w:r w:rsidRPr="00B105B1">
        <w:t>объектами.</w:t>
      </w:r>
      <w:r w:rsidR="007400BB">
        <w:t xml:space="preserve"> </w:t>
      </w:r>
      <w:r w:rsidRPr="00B105B1">
        <w:t>Игре</w:t>
      </w:r>
      <w:r w:rsidR="007400BB">
        <w:t xml:space="preserve"> </w:t>
      </w:r>
      <w:r w:rsidRPr="00B105B1">
        <w:t>необходимо</w:t>
      </w:r>
      <w:r w:rsidR="007400BB">
        <w:t xml:space="preserve"> </w:t>
      </w:r>
      <w:r w:rsidRPr="00B105B1">
        <w:t>было</w:t>
      </w:r>
      <w:r w:rsidR="007400BB">
        <w:t xml:space="preserve"> </w:t>
      </w:r>
      <w:r w:rsidRPr="00B105B1">
        <w:t>иметь</w:t>
      </w:r>
      <w:r w:rsidR="007400BB">
        <w:t xml:space="preserve"> </w:t>
      </w:r>
      <w:r w:rsidRPr="00B105B1">
        <w:t>такой</w:t>
      </w:r>
      <w:r w:rsidR="007400BB">
        <w:t xml:space="preserve"> </w:t>
      </w:r>
      <w:r w:rsidRPr="00B105B1">
        <w:t>внешний</w:t>
      </w:r>
      <w:r w:rsidR="007400BB">
        <w:t xml:space="preserve"> </w:t>
      </w:r>
      <w:r w:rsidRPr="00B105B1">
        <w:t>вид,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котором</w:t>
      </w:r>
      <w:r w:rsidR="007400BB">
        <w:t xml:space="preserve"> </w:t>
      </w:r>
      <w:r w:rsidRPr="00B105B1">
        <w:t>игрок</w:t>
      </w:r>
      <w:r w:rsidR="007400BB">
        <w:t xml:space="preserve"> </w:t>
      </w:r>
      <w:r w:rsidRPr="00B105B1">
        <w:t>интуитивно</w:t>
      </w:r>
      <w:r w:rsidR="007400BB">
        <w:t xml:space="preserve"> </w:t>
      </w:r>
      <w:r w:rsidRPr="00B105B1">
        <w:t>понимал</w:t>
      </w:r>
      <w:r w:rsidR="007400BB">
        <w:t xml:space="preserve"> </w:t>
      </w:r>
      <w:r w:rsidRPr="00B105B1">
        <w:t>бы,</w:t>
      </w:r>
      <w:r w:rsidR="007400BB">
        <w:t xml:space="preserve"> </w:t>
      </w:r>
      <w:r w:rsidRPr="00B105B1">
        <w:t>какие</w:t>
      </w:r>
      <w:r w:rsidR="007400BB">
        <w:t xml:space="preserve"> </w:t>
      </w:r>
      <w:r w:rsidRPr="00B105B1">
        <w:t>действия</w:t>
      </w:r>
      <w:r w:rsidR="007400BB">
        <w:t xml:space="preserve"> </w:t>
      </w:r>
      <w:r w:rsidRPr="00B105B1">
        <w:t>ему</w:t>
      </w:r>
      <w:r w:rsidR="007400BB">
        <w:t xml:space="preserve"> </w:t>
      </w:r>
      <w:r w:rsidRPr="00B105B1">
        <w:t>нужно</w:t>
      </w:r>
      <w:r w:rsidR="007400BB">
        <w:t xml:space="preserve"> </w:t>
      </w:r>
      <w:r w:rsidRPr="00B105B1">
        <w:t>совершить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взаимодействовать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элементами</w:t>
      </w:r>
      <w:r w:rsidR="007400BB">
        <w:t xml:space="preserve"> </w:t>
      </w:r>
      <w:r w:rsidRPr="00B105B1">
        <w:t>окружения.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организации</w:t>
      </w:r>
      <w:r w:rsidR="007400BB">
        <w:t xml:space="preserve"> </w:t>
      </w:r>
      <w:r w:rsidRPr="00B105B1">
        <w:t>эффективной</w:t>
      </w:r>
      <w:r w:rsidR="007400BB">
        <w:t xml:space="preserve"> </w:t>
      </w:r>
      <w:r w:rsidRPr="00B105B1">
        <w:t>работы</w:t>
      </w:r>
      <w:r w:rsidR="007400BB">
        <w:t xml:space="preserve"> </w:t>
      </w:r>
      <w:r w:rsidRPr="00B105B1">
        <w:t>пользователя</w:t>
      </w:r>
      <w:r w:rsidR="007400BB">
        <w:t xml:space="preserve"> </w:t>
      </w:r>
      <w:r w:rsidRPr="00B105B1">
        <w:t>был</w:t>
      </w:r>
      <w:r w:rsidR="007400BB">
        <w:t xml:space="preserve"> </w:t>
      </w:r>
      <w:r w:rsidRPr="00B105B1">
        <w:t>создан</w:t>
      </w:r>
      <w:r w:rsidR="007400BB">
        <w:t xml:space="preserve"> </w:t>
      </w:r>
      <w:r w:rsidRPr="00B105B1">
        <w:t>интерфейс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Земли»,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котором</w:t>
      </w:r>
      <w:r w:rsidR="007400BB">
        <w:t xml:space="preserve"> </w:t>
      </w:r>
      <w:r w:rsidRPr="00B105B1">
        <w:t>все</w:t>
      </w:r>
      <w:r w:rsidR="007400BB">
        <w:t xml:space="preserve"> </w:t>
      </w:r>
      <w:r w:rsidRPr="00B105B1">
        <w:t>элементы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сгруппированы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функциональному</w:t>
      </w:r>
      <w:r w:rsidR="007400BB">
        <w:t xml:space="preserve"> </w:t>
      </w:r>
      <w:r w:rsidRPr="00B105B1">
        <w:t>назначению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логически</w:t>
      </w:r>
      <w:r w:rsidR="007400BB">
        <w:t xml:space="preserve"> </w:t>
      </w:r>
      <w:r w:rsidRPr="00B105B1">
        <w:t>связаны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игровыми</w:t>
      </w:r>
      <w:r w:rsidR="007400BB">
        <w:t xml:space="preserve"> </w:t>
      </w:r>
      <w:r w:rsidRPr="00B105B1">
        <w:t>задачами.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этом</w:t>
      </w:r>
      <w:r w:rsidR="007400BB">
        <w:t xml:space="preserve"> </w:t>
      </w:r>
      <w:r w:rsidRPr="00B105B1">
        <w:t>обеспечивался</w:t>
      </w:r>
      <w:r w:rsidR="007400BB">
        <w:t xml:space="preserve"> </w:t>
      </w:r>
      <w:r w:rsidRPr="00B105B1">
        <w:t>удобный,</w:t>
      </w:r>
      <w:r w:rsidR="007400BB">
        <w:t xml:space="preserve"> </w:t>
      </w:r>
      <w:r w:rsidRPr="00B105B1">
        <w:t>отзывчивый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эстетически</w:t>
      </w:r>
      <w:r w:rsidR="007400BB">
        <w:t xml:space="preserve"> </w:t>
      </w:r>
      <w:r w:rsidRPr="00B105B1">
        <w:t>приятный</w:t>
      </w:r>
      <w:r w:rsidR="007400BB">
        <w:t xml:space="preserve"> </w:t>
      </w:r>
      <w:r w:rsidRPr="00B105B1">
        <w:t>графический</w:t>
      </w:r>
      <w:r w:rsidR="007400BB">
        <w:t xml:space="preserve"> </w:t>
      </w:r>
      <w:r w:rsidRPr="00B105B1">
        <w:t>интерфейс,</w:t>
      </w:r>
      <w:r w:rsidR="007400BB">
        <w:t xml:space="preserve"> </w:t>
      </w:r>
      <w:r w:rsidRPr="00B105B1">
        <w:t>соответствующий</w:t>
      </w:r>
      <w:r w:rsidR="007400BB">
        <w:t xml:space="preserve"> </w:t>
      </w:r>
      <w:r w:rsidRPr="00B105B1">
        <w:t>тематике</w:t>
      </w:r>
      <w:r w:rsidR="007400BB">
        <w:t xml:space="preserve"> </w:t>
      </w:r>
      <w:r w:rsidRPr="00B105B1">
        <w:t>экологии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стилистике</w:t>
      </w:r>
      <w:r w:rsidR="007400BB">
        <w:t xml:space="preserve"> </w:t>
      </w:r>
      <w:r w:rsidRPr="00B105B1">
        <w:t>пиксель</w:t>
      </w:r>
      <w:r w:rsidRPr="00B105B1">
        <w:noBreakHyphen/>
        <w:t>арта.</w:t>
      </w:r>
    </w:p>
    <w:p w14:paraId="063CF79A" w14:textId="613A0E7C" w:rsidR="00E62C80" w:rsidRPr="001D6077" w:rsidRDefault="00E62C80" w:rsidP="0062482E">
      <w:bookmarkStart w:id="0" w:name="_Hlk219076148"/>
      <w:r w:rsidRPr="003A6A85">
        <w:t>Диаграмма системы главного меню</w:t>
      </w:r>
      <w:r w:rsidRPr="00E62C80">
        <w:t xml:space="preserve"> </w:t>
      </w:r>
      <w:bookmarkEnd w:id="0"/>
      <w:r w:rsidRPr="00E62C80">
        <w:t xml:space="preserve">отражает структуру и взаимосвязь основных элементов интерфейса: кнопки «Начать», «Настройки», </w:t>
      </w:r>
      <w:r>
        <w:t xml:space="preserve">«Статистика», </w:t>
      </w:r>
      <w:r w:rsidRPr="00E62C80">
        <w:t xml:space="preserve">«Об игре» и «Выход». Она демонстрирует логику переходов между экранами и служит основой для проектирования навигации. Диаграмма представлена в приложении </w:t>
      </w:r>
      <w:r w:rsidR="003A6A85">
        <w:t>А</w:t>
      </w:r>
      <w:r w:rsidRPr="00E62C80">
        <w:t xml:space="preserve"> (рисунок </w:t>
      </w:r>
      <w:r w:rsidR="003A6A85">
        <w:t>А</w:t>
      </w:r>
      <w:r w:rsidRPr="00E62C80">
        <w:t>.</w:t>
      </w:r>
      <w:r w:rsidR="003A6A85">
        <w:t>1</w:t>
      </w:r>
      <w:r w:rsidRPr="00E62C80">
        <w:t>).</w:t>
      </w:r>
    </w:p>
    <w:p w14:paraId="757AC79D" w14:textId="77777777" w:rsidR="0062482E" w:rsidRPr="001D6077" w:rsidRDefault="0062482E" w:rsidP="0062482E"/>
    <w:p w14:paraId="49FA07B9" w14:textId="63730D09" w:rsidR="0062482E" w:rsidRPr="00BD6114" w:rsidRDefault="0062482E" w:rsidP="0062482E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2.1.</w:t>
      </w:r>
      <w:r>
        <w:rPr>
          <w:rFonts w:eastAsia="Times New Roman"/>
          <w:b/>
          <w:bCs/>
        </w:rPr>
        <w:t>1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UX-прототипы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пользовательского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интерфейса</w:t>
      </w:r>
    </w:p>
    <w:p w14:paraId="18071CC6" w14:textId="77777777" w:rsidR="0062482E" w:rsidRPr="00BD6114" w:rsidRDefault="0062482E" w:rsidP="0062482E">
      <w:pPr>
        <w:rPr>
          <w:rFonts w:eastAsia="Times New Roman"/>
          <w:b/>
          <w:bCs/>
        </w:rPr>
      </w:pPr>
    </w:p>
    <w:p w14:paraId="63E7A63A" w14:textId="30E5390A" w:rsidR="0062482E" w:rsidRPr="00B105B1" w:rsidRDefault="0062482E" w:rsidP="0062482E">
      <w:r w:rsidRPr="00B105B1">
        <w:t>Прототип</w:t>
      </w:r>
      <w:r w:rsidR="007400BB">
        <w:t xml:space="preserve"> </w:t>
      </w:r>
      <w:r w:rsidRPr="00B105B1">
        <w:t>—</w:t>
      </w:r>
      <w:r w:rsidR="007400BB">
        <w:t xml:space="preserve"> </w:t>
      </w:r>
      <w:r w:rsidRPr="00B105B1">
        <w:t>это</w:t>
      </w:r>
      <w:r w:rsidR="007400BB">
        <w:t xml:space="preserve"> </w:t>
      </w:r>
      <w:r w:rsidRPr="00B105B1">
        <w:t>черновой,</w:t>
      </w:r>
      <w:r w:rsidR="007400BB">
        <w:t xml:space="preserve"> </w:t>
      </w:r>
      <w:r w:rsidRPr="00B105B1">
        <w:t>упрощённый</w:t>
      </w:r>
      <w:r w:rsidR="007400BB">
        <w:t xml:space="preserve"> </w:t>
      </w:r>
      <w:r w:rsidRPr="00B105B1">
        <w:t>макет</w:t>
      </w:r>
      <w:r w:rsidR="007400BB">
        <w:t xml:space="preserve"> </w:t>
      </w:r>
      <w:r w:rsidRPr="00B105B1">
        <w:t>будущего</w:t>
      </w:r>
      <w:r w:rsidR="007400BB">
        <w:t xml:space="preserve"> </w:t>
      </w:r>
      <w:r w:rsidRPr="00B105B1">
        <w:t>IT</w:t>
      </w:r>
      <w:r w:rsidRPr="00B105B1">
        <w:noBreakHyphen/>
        <w:t>продукта.</w:t>
      </w:r>
      <w:r w:rsidR="007400BB">
        <w:t xml:space="preserve"> </w:t>
      </w:r>
      <w:r w:rsidRPr="00B105B1">
        <w:t>Его</w:t>
      </w:r>
      <w:r w:rsidR="007400BB">
        <w:t xml:space="preserve"> </w:t>
      </w:r>
      <w:r w:rsidRPr="00B105B1">
        <w:t>создание</w:t>
      </w:r>
      <w:r w:rsidR="007400BB">
        <w:t xml:space="preserve"> </w:t>
      </w:r>
      <w:r w:rsidRPr="00B105B1">
        <w:t>требует</w:t>
      </w:r>
      <w:r w:rsidR="007400BB">
        <w:t xml:space="preserve"> </w:t>
      </w:r>
      <w:r w:rsidRPr="00B105B1">
        <w:t>меньше</w:t>
      </w:r>
      <w:r w:rsidR="007400BB">
        <w:t xml:space="preserve"> </w:t>
      </w:r>
      <w:r w:rsidRPr="00B105B1">
        <w:t>времени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узкоспециальных</w:t>
      </w:r>
      <w:r w:rsidR="007400BB">
        <w:t xml:space="preserve"> </w:t>
      </w:r>
      <w:r w:rsidRPr="00B105B1">
        <w:t>знаний,</w:t>
      </w:r>
      <w:r w:rsidR="007400BB">
        <w:t xml:space="preserve"> </w:t>
      </w:r>
      <w:r w:rsidRPr="00B105B1">
        <w:t>чем</w:t>
      </w:r>
      <w:r w:rsidR="007400BB">
        <w:t xml:space="preserve"> </w:t>
      </w:r>
      <w:r w:rsidRPr="00B105B1">
        <w:t>разработка</w:t>
      </w:r>
      <w:r w:rsidR="007400BB">
        <w:t xml:space="preserve"> </w:t>
      </w:r>
      <w:r w:rsidRPr="00B105B1">
        <w:t>готового</w:t>
      </w:r>
      <w:r w:rsidR="007400BB">
        <w:t xml:space="preserve"> </w:t>
      </w:r>
      <w:r w:rsidRPr="00B105B1">
        <w:t>решения,</w:t>
      </w:r>
      <w:r w:rsidR="007400BB">
        <w:t xml:space="preserve"> </w:t>
      </w:r>
      <w:r w:rsidRPr="00B105B1">
        <w:t>но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этом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нему</w:t>
      </w:r>
      <w:r w:rsidR="007400BB">
        <w:t xml:space="preserve"> </w:t>
      </w:r>
      <w:r w:rsidRPr="00B105B1">
        <w:t>можно</w:t>
      </w:r>
      <w:r w:rsidR="007400BB">
        <w:t xml:space="preserve"> </w:t>
      </w:r>
      <w:r w:rsidRPr="00B105B1">
        <w:t>«перемещаться»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взаимодействовать,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уже</w:t>
      </w:r>
      <w:r w:rsidR="007400BB">
        <w:t xml:space="preserve"> </w:t>
      </w:r>
      <w:r w:rsidRPr="00B105B1">
        <w:t>работающей</w:t>
      </w:r>
      <w:r w:rsidR="007400BB">
        <w:t xml:space="preserve"> </w:t>
      </w:r>
      <w:r w:rsidRPr="00B105B1">
        <w:t>системой.</w:t>
      </w:r>
    </w:p>
    <w:p w14:paraId="48E0F827" w14:textId="6C4BEE8C" w:rsidR="0062482E" w:rsidRPr="00B105B1" w:rsidRDefault="0062482E" w:rsidP="0062482E">
      <w:r w:rsidRPr="00B105B1">
        <w:t>UX</w:t>
      </w:r>
      <w:r w:rsidRPr="00B105B1">
        <w:noBreakHyphen/>
        <w:t>прототип</w:t>
      </w:r>
      <w:r w:rsidR="007400BB">
        <w:t xml:space="preserve"> </w:t>
      </w:r>
      <w:r w:rsidRPr="00B105B1">
        <w:t>—</w:t>
      </w:r>
      <w:r w:rsidR="007400BB">
        <w:t xml:space="preserve"> </w:t>
      </w:r>
      <w:r w:rsidRPr="00B105B1">
        <w:t>это</w:t>
      </w:r>
      <w:r w:rsidR="007400BB">
        <w:t xml:space="preserve"> </w:t>
      </w:r>
      <w:r w:rsidRPr="00B105B1">
        <w:t>черновая</w:t>
      </w:r>
      <w:r w:rsidR="007400BB">
        <w:t xml:space="preserve"> </w:t>
      </w:r>
      <w:r w:rsidRPr="00B105B1">
        <w:t>функциональная</w:t>
      </w:r>
      <w:r w:rsidR="007400BB">
        <w:t xml:space="preserve"> </w:t>
      </w:r>
      <w:r w:rsidRPr="00B105B1">
        <w:t>модель</w:t>
      </w:r>
      <w:r w:rsidR="007400BB">
        <w:t xml:space="preserve"> </w:t>
      </w:r>
      <w:r w:rsidRPr="00B105B1">
        <w:t>будущего</w:t>
      </w:r>
      <w:r w:rsidR="007400BB">
        <w:t xml:space="preserve"> </w:t>
      </w:r>
      <w:r w:rsidRPr="00B105B1">
        <w:t>продукта,</w:t>
      </w:r>
      <w:r w:rsidR="007400BB">
        <w:t xml:space="preserve"> </w:t>
      </w:r>
      <w:r w:rsidRPr="00B105B1">
        <w:t>ориентированная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логику</w:t>
      </w:r>
      <w:r w:rsidR="007400BB">
        <w:t xml:space="preserve"> </w:t>
      </w:r>
      <w:r w:rsidRPr="00B105B1">
        <w:t>взаимодействия</w:t>
      </w:r>
      <w:r w:rsidR="007400BB">
        <w:t xml:space="preserve"> </w:t>
      </w:r>
      <w:r w:rsidRPr="00B105B1">
        <w:t>игрока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системой.</w:t>
      </w:r>
      <w:r w:rsidR="007400BB">
        <w:t xml:space="preserve"> </w:t>
      </w:r>
      <w:r w:rsidRPr="00B105B1">
        <w:t>Такой</w:t>
      </w:r>
      <w:r w:rsidR="007400BB">
        <w:t xml:space="preserve"> </w:t>
      </w:r>
      <w:r w:rsidRPr="00B105B1">
        <w:t>прототип</w:t>
      </w:r>
      <w:r w:rsidR="007400BB">
        <w:t xml:space="preserve"> </w:t>
      </w:r>
      <w:r w:rsidRPr="00B105B1">
        <w:t>фокусируется</w:t>
      </w:r>
      <w:r w:rsidR="007400BB">
        <w:t xml:space="preserve"> </w:t>
      </w:r>
      <w:r w:rsidRPr="00B105B1">
        <w:t>не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визуальном</w:t>
      </w:r>
      <w:r w:rsidR="007400BB">
        <w:t xml:space="preserve"> </w:t>
      </w:r>
      <w:r w:rsidRPr="00B105B1">
        <w:t>оформлении,</w:t>
      </w:r>
      <w:r w:rsidR="007400BB">
        <w:t xml:space="preserve"> </w:t>
      </w:r>
      <w:r w:rsidRPr="00B105B1">
        <w:t>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структуре,</w:t>
      </w:r>
      <w:r w:rsidR="007400BB">
        <w:t xml:space="preserve"> </w:t>
      </w:r>
      <w:r w:rsidRPr="00B105B1">
        <w:t>сценариях</w:t>
      </w:r>
      <w:r w:rsidR="007400BB">
        <w:t xml:space="preserve"> </w:t>
      </w:r>
      <w:r w:rsidRPr="00B105B1">
        <w:t>использования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игровом</w:t>
      </w:r>
      <w:r w:rsidR="007400BB">
        <w:t xml:space="preserve"> </w:t>
      </w:r>
      <w:r w:rsidRPr="00B105B1">
        <w:t>опыте.</w:t>
      </w:r>
      <w:r w:rsidR="007400BB">
        <w:t xml:space="preserve"> </w:t>
      </w:r>
      <w:r w:rsidRPr="00B105B1">
        <w:t>Он</w:t>
      </w:r>
      <w:r w:rsidR="007400BB">
        <w:t xml:space="preserve"> </w:t>
      </w:r>
      <w:r w:rsidRPr="00B105B1">
        <w:t>позволяет</w:t>
      </w:r>
      <w:r w:rsidR="007400BB">
        <w:t xml:space="preserve"> </w:t>
      </w:r>
      <w:r w:rsidRPr="00B105B1">
        <w:t>сформировать</w:t>
      </w:r>
      <w:r w:rsidR="007400BB">
        <w:t xml:space="preserve"> </w:t>
      </w:r>
      <w:r w:rsidRPr="00B105B1">
        <w:t>основу</w:t>
      </w:r>
      <w:r w:rsidR="007400BB">
        <w:t xml:space="preserve"> </w:t>
      </w:r>
      <w:r w:rsidRPr="00B105B1">
        <w:t>навигации,</w:t>
      </w:r>
      <w:r w:rsidR="007400BB">
        <w:t xml:space="preserve"> </w:t>
      </w:r>
      <w:r w:rsidRPr="00B105B1">
        <w:t>продумать</w:t>
      </w:r>
      <w:r w:rsidR="007400BB">
        <w:t xml:space="preserve"> </w:t>
      </w:r>
      <w:r w:rsidRPr="00B105B1">
        <w:t>последовательность</w:t>
      </w:r>
      <w:r w:rsidR="007400BB">
        <w:t xml:space="preserve"> </w:t>
      </w:r>
      <w:r w:rsidRPr="00B105B1">
        <w:t>действий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проверить</w:t>
      </w:r>
      <w:r w:rsidR="007400BB">
        <w:t xml:space="preserve"> </w:t>
      </w:r>
      <w:r w:rsidRPr="00B105B1">
        <w:t>удобство</w:t>
      </w:r>
      <w:r w:rsidR="007400BB">
        <w:t xml:space="preserve"> </w:t>
      </w:r>
      <w:r w:rsidRPr="00B105B1">
        <w:t>решения</w:t>
      </w:r>
      <w:r w:rsidR="007400BB">
        <w:t xml:space="preserve"> </w:t>
      </w:r>
      <w:r w:rsidRPr="00B105B1">
        <w:t>ещё</w:t>
      </w:r>
      <w:r w:rsidR="007400BB">
        <w:t xml:space="preserve"> </w:t>
      </w:r>
      <w:r w:rsidRPr="00B105B1">
        <w:t>до</w:t>
      </w:r>
      <w:r w:rsidR="007400BB">
        <w:t xml:space="preserve"> </w:t>
      </w:r>
      <w:r w:rsidRPr="00B105B1">
        <w:t>начала</w:t>
      </w:r>
      <w:r w:rsidR="007400BB">
        <w:t xml:space="preserve"> </w:t>
      </w:r>
      <w:r w:rsidRPr="00B105B1">
        <w:t>визуального</w:t>
      </w:r>
      <w:r w:rsidR="007400BB">
        <w:t xml:space="preserve"> </w:t>
      </w:r>
      <w:r w:rsidRPr="00B105B1">
        <w:t>дизайна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разработки.</w:t>
      </w:r>
    </w:p>
    <w:p w14:paraId="799CDE62" w14:textId="750979DB" w:rsidR="0062482E" w:rsidRPr="00B105B1" w:rsidRDefault="0062482E" w:rsidP="00C2655C">
      <w:pPr>
        <w:autoSpaceDE w:val="0"/>
        <w:autoSpaceDN w:val="0"/>
        <w:adjustRightInd w:val="0"/>
        <w:spacing w:line="240" w:lineRule="auto"/>
      </w:pPr>
      <w:r w:rsidRPr="00B105B1">
        <w:t>Разработанные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рамках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UX</w:t>
      </w:r>
      <w:r w:rsidRPr="00B105B1">
        <w:noBreakHyphen/>
        <w:t>прототипы</w:t>
      </w:r>
      <w:r w:rsidR="007400BB">
        <w:t xml:space="preserve"> </w:t>
      </w:r>
      <w:r w:rsidRPr="00B105B1">
        <w:t>пользовательского</w:t>
      </w:r>
      <w:r w:rsidR="007400BB">
        <w:t xml:space="preserve"> </w:t>
      </w:r>
      <w:r w:rsidRPr="00B105B1">
        <w:t>интерфейса</w:t>
      </w:r>
      <w:r w:rsidR="007400BB">
        <w:t xml:space="preserve"> </w:t>
      </w:r>
      <w:r w:rsidRPr="00B105B1">
        <w:t>представлены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приложении</w:t>
      </w:r>
      <w:r w:rsidR="007400BB">
        <w:t xml:space="preserve"> </w:t>
      </w:r>
      <w:r w:rsidR="00B77B1C">
        <w:t>Б</w:t>
      </w:r>
      <w:r w:rsidR="007400BB">
        <w:t xml:space="preserve"> </w:t>
      </w:r>
      <w:r w:rsidRPr="00B105B1">
        <w:t>на</w:t>
      </w:r>
      <w:r w:rsidR="007400BB">
        <w:t xml:space="preserve"> </w:t>
      </w:r>
      <w:bookmarkStart w:id="1" w:name="_Hlk218913540"/>
      <w:r w:rsidRPr="00B105B1">
        <w:t>рисунке</w:t>
      </w:r>
      <w:r w:rsidR="007400BB">
        <w:t xml:space="preserve"> </w:t>
      </w:r>
      <w:r w:rsidR="00A5083D">
        <w:t>Б</w:t>
      </w:r>
      <w:r w:rsidRPr="00B105B1">
        <w:t>.1</w:t>
      </w:r>
      <w:r w:rsidR="007400BB">
        <w:t xml:space="preserve"> </w:t>
      </w:r>
      <w:r w:rsidRPr="00B105B1">
        <w:t>«UX</w:t>
      </w:r>
      <w:r w:rsidRPr="00B105B1">
        <w:noBreakHyphen/>
        <w:t>прототип</w:t>
      </w:r>
      <w:r w:rsidR="007400BB">
        <w:t xml:space="preserve"> </w:t>
      </w:r>
      <w:r w:rsidRPr="00B105B1">
        <w:t>главного</w:t>
      </w:r>
      <w:r w:rsidR="007400BB">
        <w:t xml:space="preserve"> </w:t>
      </w:r>
      <w:r w:rsidRPr="00B105B1">
        <w:t>меню</w:t>
      </w:r>
      <w:bookmarkEnd w:id="1"/>
      <w:r w:rsidRPr="00B105B1">
        <w:t>»,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рисунке</w:t>
      </w:r>
      <w:r w:rsidR="007400BB">
        <w:t xml:space="preserve"> </w:t>
      </w:r>
      <w:r w:rsidR="00A5083D">
        <w:t>Б</w:t>
      </w:r>
      <w:r w:rsidRPr="00B105B1">
        <w:t>.2</w:t>
      </w:r>
      <w:r w:rsidR="007400BB">
        <w:t xml:space="preserve"> </w:t>
      </w:r>
      <w:r w:rsidRPr="00B105B1">
        <w:t>«</w:t>
      </w:r>
      <w:bookmarkStart w:id="2" w:name="_Hlk218913671"/>
      <w:r w:rsidRPr="00B105B1">
        <w:t>UX</w:t>
      </w:r>
      <w:r w:rsidRPr="00B105B1">
        <w:noBreakHyphen/>
        <w:t>прототип</w:t>
      </w:r>
      <w:r w:rsidR="007400BB">
        <w:t xml:space="preserve"> </w:t>
      </w:r>
      <w:r>
        <w:t>настроек</w:t>
      </w:r>
      <w:bookmarkEnd w:id="2"/>
      <w:r w:rsidRPr="00B105B1">
        <w:t>»,</w:t>
      </w:r>
      <w:r w:rsidR="007400BB">
        <w:t xml:space="preserve"> </w:t>
      </w:r>
      <w:r w:rsidR="00C2655C">
        <w:t>,</w:t>
      </w:r>
      <w:r w:rsidR="00C2655C" w:rsidRPr="00C2655C">
        <w:rPr>
          <w:noProof/>
        </w:rPr>
        <w:t xml:space="preserve"> </w:t>
      </w:r>
      <w:r w:rsidR="00C2655C">
        <w:rPr>
          <w:noProof/>
        </w:rPr>
        <w:t>на р</w:t>
      </w:r>
      <w:r w:rsidR="00C2655C" w:rsidRPr="00B105B1">
        <w:t>исун</w:t>
      </w:r>
      <w:r w:rsidR="00C2655C">
        <w:t>ке Б</w:t>
      </w:r>
      <w:r w:rsidR="00C2655C" w:rsidRPr="00B105B1">
        <w:t>.</w:t>
      </w:r>
      <w:r w:rsidR="00C2655C">
        <w:t>3 – «</w:t>
      </w:r>
      <w:r w:rsidR="00C2655C" w:rsidRPr="00B105B1">
        <w:t>UX</w:t>
      </w:r>
      <w:r w:rsidR="00C2655C" w:rsidRPr="00B105B1">
        <w:noBreakHyphen/>
        <w:t>прототип</w:t>
      </w:r>
      <w:r w:rsidR="00C2655C">
        <w:t xml:space="preserve"> статистики», </w:t>
      </w:r>
      <w:r w:rsidRPr="00B105B1">
        <w:t>на</w:t>
      </w:r>
      <w:r w:rsidR="007400BB">
        <w:t xml:space="preserve"> </w:t>
      </w:r>
      <w:r w:rsidRPr="00B105B1">
        <w:t>рисунке</w:t>
      </w:r>
      <w:r w:rsidR="007400BB">
        <w:t xml:space="preserve"> </w:t>
      </w:r>
      <w:r w:rsidR="00A5083D">
        <w:t>Б</w:t>
      </w:r>
      <w:r w:rsidRPr="00B105B1">
        <w:t>.</w:t>
      </w:r>
      <w:r w:rsidR="00C2655C">
        <w:t>4</w:t>
      </w:r>
      <w:r w:rsidR="007400BB">
        <w:t xml:space="preserve"> </w:t>
      </w:r>
      <w:r w:rsidRPr="00B105B1">
        <w:t>«UX</w:t>
      </w:r>
      <w:r w:rsidRPr="00B105B1">
        <w:noBreakHyphen/>
        <w:t>прототип</w:t>
      </w:r>
      <w:r w:rsidR="007400BB">
        <w:t xml:space="preserve"> </w:t>
      </w:r>
      <w:r>
        <w:t>об</w:t>
      </w:r>
      <w:r w:rsidR="007400BB">
        <w:t xml:space="preserve"> </w:t>
      </w:r>
      <w:r>
        <w:t>игре</w:t>
      </w:r>
      <w:r w:rsidRPr="00B105B1">
        <w:t>»</w:t>
      </w:r>
      <w:r>
        <w:t>,</w:t>
      </w:r>
      <w:r w:rsidR="007400BB">
        <w:t xml:space="preserve"> </w:t>
      </w:r>
      <w:r>
        <w:t>на</w:t>
      </w:r>
      <w:r w:rsidR="007400BB">
        <w:t xml:space="preserve"> </w:t>
      </w:r>
      <w:r>
        <w:t>рисунке</w:t>
      </w:r>
      <w:r w:rsidR="007400BB">
        <w:t xml:space="preserve"> </w:t>
      </w:r>
      <w:r w:rsidR="00A5083D">
        <w:t>Б</w:t>
      </w:r>
      <w:r>
        <w:t>.</w:t>
      </w:r>
      <w:r w:rsidR="00C2655C">
        <w:t>5</w:t>
      </w:r>
      <w:r w:rsidR="007400BB">
        <w:t xml:space="preserve"> </w:t>
      </w:r>
      <w:r>
        <w:t>«</w:t>
      </w:r>
      <w:r w:rsidRPr="00B105B1">
        <w:t>UX</w:t>
      </w:r>
      <w:r w:rsidRPr="00B105B1">
        <w:noBreakHyphen/>
        <w:t>прототип</w:t>
      </w:r>
      <w:r w:rsidR="007400BB">
        <w:t xml:space="preserve"> </w:t>
      </w:r>
      <w:r>
        <w:t>игрового</w:t>
      </w:r>
      <w:r w:rsidR="007400BB">
        <w:t xml:space="preserve"> </w:t>
      </w:r>
      <w:r>
        <w:t>процесса»</w:t>
      </w:r>
      <w:r w:rsidRPr="00B105B1">
        <w:t>.</w:t>
      </w:r>
    </w:p>
    <w:p w14:paraId="120C5D3A" w14:textId="42D2F542" w:rsidR="0062482E" w:rsidRPr="00B105B1" w:rsidRDefault="0062482E" w:rsidP="0062482E">
      <w:r w:rsidRPr="00B105B1">
        <w:t>Ссылка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Figma</w:t>
      </w:r>
      <w:r w:rsidR="007400BB">
        <w:t xml:space="preserve"> </w:t>
      </w:r>
      <w:r w:rsidRPr="00B105B1">
        <w:t>(макет</w:t>
      </w:r>
      <w:r w:rsidR="007400BB">
        <w:t xml:space="preserve"> </w:t>
      </w:r>
      <w:r w:rsidRPr="00B105B1">
        <w:t>интерфейса):</w:t>
      </w:r>
      <w:r w:rsidR="007400BB">
        <w:t xml:space="preserve"> </w:t>
      </w:r>
    </w:p>
    <w:p w14:paraId="7F6124DA" w14:textId="77777777" w:rsidR="0062482E" w:rsidRDefault="0062482E" w:rsidP="0062482E">
      <w:hyperlink r:id="rId8" w:history="1">
        <w:r w:rsidRPr="00310ED0">
          <w:rPr>
            <w:rStyle w:val="af4"/>
          </w:rPr>
          <w:t>https://www.figma.com/design/pPoFxyuhuJ9qPabvl6qY5I/Untitled?node-id=16-175&amp;p=f&amp;t=f3yZTEQGFbxWzauF-0</w:t>
        </w:r>
      </w:hyperlink>
      <w:r>
        <w:t>.</w:t>
      </w:r>
    </w:p>
    <w:p w14:paraId="1BF1C72E" w14:textId="18D4B9A5" w:rsidR="001D6077" w:rsidRDefault="001D6077" w:rsidP="00CF60F6">
      <w:pPr>
        <w:ind w:firstLine="0"/>
        <w:rPr>
          <w:rFonts w:eastAsia="Times New Roman"/>
          <w:b/>
          <w:bCs/>
        </w:rPr>
      </w:pPr>
    </w:p>
    <w:p w14:paraId="557016F8" w14:textId="3F09C794" w:rsidR="001D6077" w:rsidRPr="001D6077" w:rsidRDefault="001D6077" w:rsidP="001D6077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2.1.</w:t>
      </w:r>
      <w:r w:rsidR="00D53289">
        <w:rPr>
          <w:rFonts w:eastAsia="Times New Roman"/>
          <w:b/>
          <w:bCs/>
        </w:rPr>
        <w:t>2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U</w:t>
      </w:r>
      <w:r>
        <w:rPr>
          <w:rFonts w:eastAsia="Times New Roman"/>
          <w:b/>
          <w:bCs/>
          <w:lang w:val="en-US"/>
        </w:rPr>
        <w:t>I</w:t>
      </w:r>
      <w:r w:rsidRPr="00BD6114">
        <w:rPr>
          <w:rFonts w:eastAsia="Times New Roman"/>
          <w:b/>
          <w:bCs/>
        </w:rPr>
        <w:t>-прототипы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пользовательского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интерфейса</w:t>
      </w:r>
    </w:p>
    <w:p w14:paraId="482E08D3" w14:textId="77777777" w:rsidR="001D6077" w:rsidRPr="001D6077" w:rsidRDefault="001D6077" w:rsidP="001D6077">
      <w:pPr>
        <w:rPr>
          <w:rFonts w:eastAsia="Times New Roman"/>
          <w:b/>
          <w:bCs/>
        </w:rPr>
      </w:pPr>
    </w:p>
    <w:p w14:paraId="2915739A" w14:textId="3DC17784" w:rsidR="001D6077" w:rsidRPr="00793139" w:rsidRDefault="001D6077" w:rsidP="001D6077">
      <w:r w:rsidRPr="00793139">
        <w:t>UI</w:t>
      </w:r>
      <w:r w:rsidR="007400BB">
        <w:t xml:space="preserve"> </w:t>
      </w:r>
      <w:r w:rsidRPr="00793139">
        <w:t>прототип</w:t>
      </w:r>
      <w:r w:rsidR="007400BB">
        <w:t xml:space="preserve"> </w:t>
      </w:r>
      <w:r w:rsidRPr="00793139">
        <w:t>—</w:t>
      </w:r>
      <w:r w:rsidR="007400BB">
        <w:t xml:space="preserve"> </w:t>
      </w:r>
      <w:r w:rsidRPr="00793139">
        <w:t>это</w:t>
      </w:r>
      <w:r w:rsidR="007400BB">
        <w:t xml:space="preserve"> </w:t>
      </w:r>
      <w:r w:rsidRPr="00793139">
        <w:t>визуализированный,</w:t>
      </w:r>
      <w:r w:rsidR="007400BB">
        <w:t xml:space="preserve"> </w:t>
      </w:r>
      <w:r w:rsidRPr="00793139">
        <w:t>интерактивный</w:t>
      </w:r>
      <w:r w:rsidR="007400BB">
        <w:t xml:space="preserve"> </w:t>
      </w:r>
      <w:r w:rsidRPr="00793139">
        <w:t>макет</w:t>
      </w:r>
      <w:r w:rsidR="007400BB">
        <w:t xml:space="preserve"> </w:t>
      </w:r>
      <w:r w:rsidRPr="00793139">
        <w:t>будущего</w:t>
      </w:r>
      <w:r w:rsidR="007400BB">
        <w:t xml:space="preserve"> </w:t>
      </w:r>
      <w:r w:rsidRPr="00793139">
        <w:t>IT-продукта.</w:t>
      </w:r>
      <w:r w:rsidR="007400BB">
        <w:t xml:space="preserve"> </w:t>
      </w:r>
      <w:r w:rsidRPr="00793139">
        <w:t>Его</w:t>
      </w:r>
      <w:r w:rsidR="007400BB">
        <w:t xml:space="preserve"> </w:t>
      </w:r>
      <w:r w:rsidRPr="00793139">
        <w:t>создание</w:t>
      </w:r>
      <w:r w:rsidR="007400BB">
        <w:t xml:space="preserve"> </w:t>
      </w:r>
      <w:r w:rsidRPr="00793139">
        <w:t>требует</w:t>
      </w:r>
      <w:r w:rsidR="007400BB">
        <w:t xml:space="preserve"> </w:t>
      </w:r>
      <w:r w:rsidRPr="00793139">
        <w:t>меньше</w:t>
      </w:r>
      <w:r w:rsidR="007400BB">
        <w:t xml:space="preserve"> </w:t>
      </w:r>
      <w:r w:rsidRPr="00793139">
        <w:t>времени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ресурсов,</w:t>
      </w:r>
      <w:r w:rsidR="007400BB">
        <w:t xml:space="preserve"> </w:t>
      </w:r>
      <w:r w:rsidRPr="00793139">
        <w:t>чем</w:t>
      </w:r>
      <w:r w:rsidR="007400BB">
        <w:t xml:space="preserve"> </w:t>
      </w:r>
      <w:r w:rsidRPr="00793139">
        <w:t>разработка</w:t>
      </w:r>
      <w:r w:rsidR="007400BB">
        <w:t xml:space="preserve"> </w:t>
      </w:r>
      <w:r w:rsidRPr="00793139">
        <w:t>готового</w:t>
      </w:r>
      <w:r w:rsidR="007400BB">
        <w:t xml:space="preserve"> </w:t>
      </w:r>
      <w:r w:rsidRPr="00793139">
        <w:t>решения,</w:t>
      </w:r>
      <w:r w:rsidR="007400BB">
        <w:t xml:space="preserve"> </w:t>
      </w:r>
      <w:r w:rsidRPr="00793139">
        <w:t>но</w:t>
      </w:r>
      <w:r w:rsidR="007400BB">
        <w:t xml:space="preserve"> </w:t>
      </w:r>
      <w:r w:rsidRPr="00793139">
        <w:t>при</w:t>
      </w:r>
      <w:r w:rsidR="007400BB">
        <w:t xml:space="preserve"> </w:t>
      </w:r>
      <w:r w:rsidRPr="00793139">
        <w:t>этом</w:t>
      </w:r>
      <w:r w:rsidR="007400BB">
        <w:t xml:space="preserve"> </w:t>
      </w:r>
      <w:r w:rsidRPr="00793139">
        <w:t>он</w:t>
      </w:r>
      <w:r w:rsidR="007400BB">
        <w:t xml:space="preserve"> </w:t>
      </w:r>
      <w:r w:rsidRPr="00793139">
        <w:t>демонстрирует</w:t>
      </w:r>
      <w:r w:rsidR="007400BB">
        <w:t xml:space="preserve"> </w:t>
      </w:r>
      <w:r w:rsidRPr="00793139">
        <w:t>ключевые</w:t>
      </w:r>
      <w:r w:rsidR="007400BB">
        <w:t xml:space="preserve"> </w:t>
      </w:r>
      <w:r w:rsidRPr="00793139">
        <w:t>экраны,</w:t>
      </w:r>
      <w:r w:rsidR="007400BB">
        <w:t xml:space="preserve"> </w:t>
      </w:r>
      <w:r w:rsidRPr="00793139">
        <w:t>визуальную</w:t>
      </w:r>
      <w:r w:rsidR="007400BB">
        <w:t xml:space="preserve"> </w:t>
      </w:r>
      <w:r w:rsidRPr="00793139">
        <w:t>иерархию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основные</w:t>
      </w:r>
      <w:r w:rsidR="007400BB">
        <w:t xml:space="preserve"> </w:t>
      </w:r>
      <w:r w:rsidRPr="00793139">
        <w:t>интерактивные</w:t>
      </w:r>
      <w:r w:rsidR="007400BB">
        <w:t xml:space="preserve"> </w:t>
      </w:r>
      <w:r w:rsidRPr="00793139">
        <w:t>элементы,</w:t>
      </w:r>
      <w:r w:rsidR="007400BB">
        <w:t xml:space="preserve"> </w:t>
      </w:r>
      <w:r w:rsidRPr="00793139">
        <w:t>позволяя</w:t>
      </w:r>
      <w:r w:rsidR="007400BB">
        <w:t xml:space="preserve"> </w:t>
      </w:r>
      <w:r w:rsidRPr="00793139">
        <w:t>оценить</w:t>
      </w:r>
      <w:r w:rsidR="007400BB">
        <w:t xml:space="preserve"> </w:t>
      </w:r>
      <w:r w:rsidRPr="00793139">
        <w:t>продукт</w:t>
      </w:r>
      <w:r w:rsidR="007400BB">
        <w:t xml:space="preserve"> </w:t>
      </w:r>
      <w:r w:rsidRPr="00793139">
        <w:t>как</w:t>
      </w:r>
      <w:r w:rsidR="007400BB">
        <w:t xml:space="preserve"> </w:t>
      </w:r>
      <w:r w:rsidRPr="00793139">
        <w:t>целостную</w:t>
      </w:r>
      <w:r w:rsidR="007400BB">
        <w:t xml:space="preserve"> </w:t>
      </w:r>
      <w:r w:rsidRPr="00793139">
        <w:t>систему.</w:t>
      </w:r>
    </w:p>
    <w:p w14:paraId="37009278" w14:textId="12D63A21" w:rsidR="001D6077" w:rsidRDefault="001D6077" w:rsidP="001D6077">
      <w:r w:rsidRPr="00793139">
        <w:t>UI</w:t>
      </w:r>
      <w:r w:rsidR="007400BB">
        <w:t xml:space="preserve"> </w:t>
      </w:r>
      <w:r w:rsidRPr="00793139">
        <w:t>прототип</w:t>
      </w:r>
      <w:r w:rsidR="007400BB">
        <w:t xml:space="preserve"> </w:t>
      </w:r>
      <w:r w:rsidRPr="00793139">
        <w:t>интерфейса</w:t>
      </w:r>
      <w:r w:rsidR="007400BB">
        <w:t xml:space="preserve"> </w:t>
      </w:r>
      <w:r w:rsidRPr="00793139">
        <w:t>—</w:t>
      </w:r>
      <w:r w:rsidR="007400BB">
        <w:t xml:space="preserve"> </w:t>
      </w:r>
      <w:r w:rsidRPr="00793139">
        <w:t>это</w:t>
      </w:r>
      <w:r w:rsidR="007400BB">
        <w:t xml:space="preserve"> </w:t>
      </w:r>
      <w:r w:rsidRPr="00793139">
        <w:t>детализированная</w:t>
      </w:r>
      <w:r w:rsidR="007400BB">
        <w:t xml:space="preserve"> </w:t>
      </w:r>
      <w:r w:rsidRPr="00793139">
        <w:t>визуальная</w:t>
      </w:r>
      <w:r w:rsidR="007400BB">
        <w:t xml:space="preserve"> </w:t>
      </w:r>
      <w:r w:rsidRPr="00793139">
        <w:t>модель</w:t>
      </w:r>
      <w:r w:rsidR="007400BB">
        <w:t xml:space="preserve"> </w:t>
      </w:r>
      <w:r w:rsidRPr="00793139">
        <w:t>будущего</w:t>
      </w:r>
      <w:r w:rsidR="007400BB">
        <w:t xml:space="preserve"> </w:t>
      </w:r>
      <w:r w:rsidRPr="00793139">
        <w:t>продукта,</w:t>
      </w:r>
      <w:r w:rsidR="007400BB">
        <w:t xml:space="preserve"> </w:t>
      </w:r>
      <w:r w:rsidRPr="00793139">
        <w:t>ориентированная</w:t>
      </w:r>
      <w:r w:rsidR="007400BB">
        <w:t xml:space="preserve"> </w:t>
      </w:r>
      <w:r w:rsidRPr="00793139">
        <w:t>на</w:t>
      </w:r>
      <w:r w:rsidR="007400BB">
        <w:t xml:space="preserve"> </w:t>
      </w:r>
      <w:r w:rsidRPr="00793139">
        <w:t>внешний</w:t>
      </w:r>
      <w:r w:rsidR="007400BB">
        <w:t xml:space="preserve"> </w:t>
      </w:r>
      <w:r w:rsidRPr="00793139">
        <w:t>вид,</w:t>
      </w:r>
      <w:r w:rsidR="007400BB">
        <w:t xml:space="preserve"> </w:t>
      </w:r>
      <w:r w:rsidRPr="00793139">
        <w:t>компоновку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стиль</w:t>
      </w:r>
      <w:r w:rsidR="007400BB">
        <w:t xml:space="preserve"> </w:t>
      </w:r>
      <w:r w:rsidRPr="00793139">
        <w:t>взаимодействия</w:t>
      </w:r>
      <w:r w:rsidR="007400BB">
        <w:t xml:space="preserve"> </w:t>
      </w:r>
      <w:r w:rsidRPr="00793139">
        <w:t>пользователя</w:t>
      </w:r>
      <w:r w:rsidR="007400BB">
        <w:t xml:space="preserve"> </w:t>
      </w:r>
      <w:r w:rsidRPr="00793139">
        <w:t>с</w:t>
      </w:r>
      <w:r w:rsidR="007400BB">
        <w:t xml:space="preserve"> </w:t>
      </w:r>
      <w:r w:rsidRPr="00793139">
        <w:t>системой.</w:t>
      </w:r>
      <w:r w:rsidR="007400BB">
        <w:t xml:space="preserve"> </w:t>
      </w:r>
      <w:r w:rsidRPr="00793139">
        <w:t>Такой</w:t>
      </w:r>
      <w:r w:rsidR="007400BB">
        <w:t xml:space="preserve"> </w:t>
      </w:r>
      <w:r w:rsidRPr="00793139">
        <w:t>прототип</w:t>
      </w:r>
      <w:r w:rsidR="007400BB">
        <w:t xml:space="preserve"> </w:t>
      </w:r>
      <w:r w:rsidRPr="00793139">
        <w:t>фокусируется</w:t>
      </w:r>
      <w:r w:rsidR="007400BB">
        <w:t xml:space="preserve"> </w:t>
      </w:r>
      <w:r w:rsidRPr="00793139">
        <w:t>на</w:t>
      </w:r>
      <w:r w:rsidR="007400BB">
        <w:t xml:space="preserve"> </w:t>
      </w:r>
      <w:r w:rsidRPr="00793139">
        <w:t>графическом</w:t>
      </w:r>
      <w:r w:rsidR="007400BB">
        <w:t xml:space="preserve"> </w:t>
      </w:r>
      <w:r w:rsidRPr="00793139">
        <w:t>оформлении,</w:t>
      </w:r>
      <w:r w:rsidR="007400BB">
        <w:t xml:space="preserve"> </w:t>
      </w:r>
      <w:r w:rsidRPr="00793139">
        <w:t>типографике,</w:t>
      </w:r>
      <w:r w:rsidR="007400BB">
        <w:t xml:space="preserve"> </w:t>
      </w:r>
      <w:r w:rsidRPr="00793139">
        <w:t>цветовой</w:t>
      </w:r>
      <w:r w:rsidR="007400BB">
        <w:t xml:space="preserve"> </w:t>
      </w:r>
      <w:r w:rsidRPr="00793139">
        <w:t>палитре,</w:t>
      </w:r>
      <w:r w:rsidR="007400BB">
        <w:t xml:space="preserve"> </w:t>
      </w:r>
      <w:r w:rsidRPr="00793139">
        <w:t>расположении</w:t>
      </w:r>
      <w:r w:rsidR="007400BB">
        <w:t xml:space="preserve"> </w:t>
      </w:r>
      <w:r w:rsidRPr="00793139">
        <w:t>элементов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обеспечении</w:t>
      </w:r>
      <w:r w:rsidR="007400BB">
        <w:t xml:space="preserve"> </w:t>
      </w:r>
      <w:r w:rsidRPr="00793139">
        <w:t>визуальной</w:t>
      </w:r>
      <w:r w:rsidR="007400BB">
        <w:t xml:space="preserve"> </w:t>
      </w:r>
      <w:r w:rsidRPr="00793139">
        <w:t>согласованности.</w:t>
      </w:r>
      <w:r w:rsidR="007400BB">
        <w:t xml:space="preserve"> </w:t>
      </w:r>
      <w:r w:rsidRPr="00793139">
        <w:t>Он</w:t>
      </w:r>
      <w:r w:rsidR="007400BB">
        <w:t xml:space="preserve"> </w:t>
      </w:r>
      <w:r w:rsidRPr="00793139">
        <w:t>позволяет</w:t>
      </w:r>
      <w:r w:rsidR="007400BB">
        <w:t xml:space="preserve"> </w:t>
      </w:r>
      <w:r w:rsidRPr="00793139">
        <w:t>оценить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утвердить</w:t>
      </w:r>
      <w:r w:rsidR="007400BB">
        <w:t xml:space="preserve"> </w:t>
      </w:r>
      <w:r w:rsidRPr="00793139">
        <w:t>визуальный</w:t>
      </w:r>
      <w:r w:rsidR="007400BB">
        <w:t xml:space="preserve"> </w:t>
      </w:r>
      <w:r w:rsidRPr="00793139">
        <w:t>дизайн,</w:t>
      </w:r>
      <w:r w:rsidR="007400BB">
        <w:t xml:space="preserve"> </w:t>
      </w:r>
      <w:r w:rsidRPr="00793139">
        <w:t>проверить</w:t>
      </w:r>
      <w:r w:rsidR="007400BB">
        <w:t xml:space="preserve"> </w:t>
      </w:r>
      <w:r w:rsidRPr="00793139">
        <w:t>удобство</w:t>
      </w:r>
      <w:r w:rsidR="007400BB">
        <w:t xml:space="preserve"> </w:t>
      </w:r>
      <w:r w:rsidRPr="00793139">
        <w:t>восприятия</w:t>
      </w:r>
      <w:r w:rsidR="007400BB">
        <w:t xml:space="preserve"> </w:t>
      </w:r>
      <w:r w:rsidRPr="00793139">
        <w:t>интерфейса</w:t>
      </w:r>
      <w:r w:rsidR="007400BB">
        <w:t xml:space="preserve"> </w:t>
      </w:r>
      <w:r w:rsidRPr="00793139">
        <w:t>и</w:t>
      </w:r>
      <w:r w:rsidR="007400BB">
        <w:t xml:space="preserve"> </w:t>
      </w:r>
      <w:r w:rsidRPr="00793139">
        <w:t>уточнить</w:t>
      </w:r>
      <w:r w:rsidR="007400BB">
        <w:t xml:space="preserve"> </w:t>
      </w:r>
      <w:r w:rsidRPr="00793139">
        <w:t>детали</w:t>
      </w:r>
      <w:r w:rsidR="007400BB">
        <w:t xml:space="preserve"> </w:t>
      </w:r>
      <w:r w:rsidRPr="00793139">
        <w:t>перед</w:t>
      </w:r>
      <w:r w:rsidR="007400BB">
        <w:t xml:space="preserve"> </w:t>
      </w:r>
      <w:r w:rsidRPr="00793139">
        <w:t>началом</w:t>
      </w:r>
      <w:r w:rsidR="007400BB">
        <w:t xml:space="preserve"> </w:t>
      </w:r>
      <w:r w:rsidRPr="00793139">
        <w:t>непосредственной</w:t>
      </w:r>
      <w:r w:rsidR="007400BB">
        <w:t xml:space="preserve"> </w:t>
      </w:r>
      <w:r w:rsidRPr="00793139">
        <w:t>разработки.</w:t>
      </w:r>
    </w:p>
    <w:p w14:paraId="1A0782D4" w14:textId="1CCBE9EF" w:rsidR="00CF60F6" w:rsidRPr="00CF60F6" w:rsidRDefault="00CF60F6" w:rsidP="001D6077">
      <w:r w:rsidRPr="00CF60F6">
        <w:t>Для обеспечения единого визуального стиля был разработан гайд по стилю интерфейса, который фиксирует правила использования цветовой палитры, шрифтов, иконок и элементов управления. Гайд по стилю отнесён к разделу UI и представлен в приложении</w:t>
      </w:r>
      <w:r>
        <w:t xml:space="preserve"> В</w:t>
      </w:r>
      <w:r w:rsidRPr="00CF60F6">
        <w:t>.</w:t>
      </w:r>
    </w:p>
    <w:p w14:paraId="30713C03" w14:textId="3739CC06" w:rsidR="001D6077" w:rsidRPr="00793139" w:rsidRDefault="001D6077" w:rsidP="0006755A">
      <w:r w:rsidRPr="00793139">
        <w:t>Разработанные</w:t>
      </w:r>
      <w:r w:rsidR="007400BB">
        <w:t xml:space="preserve"> </w:t>
      </w:r>
      <w:r w:rsidRPr="00793139">
        <w:t>в</w:t>
      </w:r>
      <w:r w:rsidR="007400BB">
        <w:t xml:space="preserve"> </w:t>
      </w:r>
      <w:r w:rsidRPr="00793139">
        <w:t>рамках</w:t>
      </w:r>
      <w:r w:rsidR="007400BB">
        <w:t xml:space="preserve"> </w:t>
      </w:r>
      <w:r w:rsidRPr="00793139">
        <w:t>проекта</w:t>
      </w:r>
      <w:r w:rsidR="007400BB">
        <w:t xml:space="preserve"> </w:t>
      </w:r>
      <w:r w:rsidRPr="00793139">
        <w:t>UI</w:t>
      </w:r>
      <w:r w:rsidR="007400BB">
        <w:t xml:space="preserve"> </w:t>
      </w:r>
      <w:r w:rsidRPr="00793139">
        <w:t>прототипы</w:t>
      </w:r>
      <w:r w:rsidR="007400BB">
        <w:t xml:space="preserve"> </w:t>
      </w:r>
      <w:r w:rsidRPr="00793139">
        <w:t>пользовательского</w:t>
      </w:r>
      <w:r w:rsidR="007400BB">
        <w:t xml:space="preserve"> </w:t>
      </w:r>
      <w:r w:rsidRPr="00793139">
        <w:t>интерфейса</w:t>
      </w:r>
      <w:r w:rsidR="007400BB">
        <w:t xml:space="preserve"> </w:t>
      </w:r>
      <w:r w:rsidRPr="00793139">
        <w:t>представлены</w:t>
      </w:r>
      <w:r w:rsidR="007400BB">
        <w:t xml:space="preserve"> </w:t>
      </w:r>
      <w:r w:rsidRPr="00793139">
        <w:t>в</w:t>
      </w:r>
      <w:r w:rsidR="007400BB">
        <w:t xml:space="preserve"> </w:t>
      </w:r>
      <w:r w:rsidRPr="00793139">
        <w:t>приложении</w:t>
      </w:r>
      <w:r w:rsidR="007400BB">
        <w:t xml:space="preserve"> </w:t>
      </w:r>
      <w:r w:rsidR="00CF60F6">
        <w:t>Г</w:t>
      </w:r>
      <w:r w:rsidRPr="00793139">
        <w:t>:</w:t>
      </w:r>
      <w:r w:rsidR="007400BB">
        <w:t xml:space="preserve"> </w:t>
      </w:r>
      <w:r w:rsidRPr="00793139">
        <w:t>на</w:t>
      </w:r>
      <w:r w:rsidR="007400BB">
        <w:t xml:space="preserve"> </w:t>
      </w:r>
      <w:r w:rsidRPr="00793139">
        <w:t>рисунке</w:t>
      </w:r>
      <w:r w:rsidR="007400BB">
        <w:t xml:space="preserve"> </w:t>
      </w:r>
      <w:r w:rsidR="00CF60F6">
        <w:t>Г</w:t>
      </w:r>
      <w:r w:rsidRPr="00793139">
        <w:t>.1</w:t>
      </w:r>
      <w:r w:rsidR="007400BB">
        <w:t xml:space="preserve"> </w:t>
      </w:r>
      <w:r w:rsidRPr="00793139">
        <w:t>«UI</w:t>
      </w:r>
      <w:r w:rsidR="007400BB">
        <w:t xml:space="preserve"> </w:t>
      </w:r>
      <w:r w:rsidRPr="00793139">
        <w:t>прототип</w:t>
      </w:r>
      <w:r w:rsidR="007400BB">
        <w:t xml:space="preserve"> </w:t>
      </w:r>
      <w:r w:rsidRPr="00793139">
        <w:t>главного</w:t>
      </w:r>
      <w:r w:rsidR="007400BB">
        <w:t xml:space="preserve"> </w:t>
      </w:r>
      <w:r w:rsidRPr="00793139">
        <w:t>меню»</w:t>
      </w:r>
      <w:r w:rsidR="00C2655C">
        <w:t>.</w:t>
      </w:r>
    </w:p>
    <w:p w14:paraId="03181902" w14:textId="199E9B35" w:rsidR="001D6077" w:rsidRPr="00B105B1" w:rsidRDefault="001D6077" w:rsidP="001D6077">
      <w:pPr>
        <w:pStyle w:val="af1"/>
        <w:ind w:firstLine="0"/>
      </w:pPr>
      <w:r w:rsidRPr="00B105B1">
        <w:t>Ссылка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Figma</w:t>
      </w:r>
      <w:r w:rsidR="007400BB">
        <w:t xml:space="preserve"> </w:t>
      </w:r>
      <w:r w:rsidRPr="00B105B1">
        <w:t>(макет</w:t>
      </w:r>
      <w:r w:rsidR="007400BB">
        <w:t xml:space="preserve"> </w:t>
      </w:r>
      <w:r w:rsidRPr="00B105B1">
        <w:t>интерфейса):</w:t>
      </w:r>
      <w:r w:rsidR="007400BB">
        <w:t xml:space="preserve"> </w:t>
      </w:r>
    </w:p>
    <w:p w14:paraId="1A617FF6" w14:textId="317BBED5" w:rsidR="001D6077" w:rsidRPr="001D6077" w:rsidRDefault="001D6077" w:rsidP="0062482E">
      <w:hyperlink r:id="rId9" w:tgtFrame="_blank" w:history="1">
        <w:r w:rsidRPr="001D6077">
          <w:rPr>
            <w:rStyle w:val="af4"/>
          </w:rPr>
          <w:t>https://www.figma.com/design/ipXsQOwTNLUknEXl7dvwho/Untitled?node-id=0-1&amp;p=f&amp;t=aQzhVnLERdTsJ13z-0</w:t>
        </w:r>
      </w:hyperlink>
    </w:p>
    <w:p w14:paraId="4E7E81DC" w14:textId="77777777" w:rsidR="001D6077" w:rsidRPr="001D6077" w:rsidRDefault="001D6077" w:rsidP="0062482E"/>
    <w:p w14:paraId="165D9CA7" w14:textId="6BAA81CA" w:rsidR="0062482E" w:rsidRPr="00BD6114" w:rsidRDefault="0062482E" w:rsidP="0062482E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2.2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Разработка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UML-диаграмм</w:t>
      </w:r>
    </w:p>
    <w:p w14:paraId="204F6CF7" w14:textId="77777777" w:rsidR="0062482E" w:rsidRPr="00BD6114" w:rsidRDefault="0062482E" w:rsidP="0062482E">
      <w:pPr>
        <w:rPr>
          <w:rFonts w:eastAsia="Times New Roman"/>
          <w:b/>
          <w:bCs/>
        </w:rPr>
      </w:pPr>
    </w:p>
    <w:p w14:paraId="6144412D" w14:textId="168EEDEB" w:rsidR="00A0386B" w:rsidRDefault="0062482E" w:rsidP="0062482E">
      <w:r w:rsidRPr="00B105B1">
        <w:t>UML-диаграммы</w:t>
      </w:r>
      <w:r w:rsidR="007400BB">
        <w:t xml:space="preserve"> </w:t>
      </w:r>
      <w:r w:rsidRPr="00B105B1">
        <w:t>нужны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создания</w:t>
      </w:r>
      <w:r w:rsidR="007400BB">
        <w:t xml:space="preserve"> </w:t>
      </w:r>
      <w:r w:rsidRPr="00B105B1">
        <w:t>«чертежей»</w:t>
      </w:r>
      <w:r w:rsidR="007400BB">
        <w:t xml:space="preserve"> </w:t>
      </w:r>
      <w:r w:rsidRPr="00B105B1">
        <w:t>программы,</w:t>
      </w:r>
      <w:r w:rsidR="007400BB">
        <w:t xml:space="preserve"> </w:t>
      </w:r>
      <w:r w:rsidRPr="00B105B1">
        <w:t>схем,</w:t>
      </w:r>
      <w:r w:rsidR="007400BB">
        <w:t xml:space="preserve"> </w:t>
      </w:r>
      <w:r w:rsidRPr="00B105B1">
        <w:t>которые</w:t>
      </w:r>
      <w:r w:rsidR="007400BB">
        <w:t xml:space="preserve"> </w:t>
      </w:r>
      <w:r w:rsidRPr="00B105B1">
        <w:t>показывают,</w:t>
      </w:r>
      <w:r w:rsidR="007400BB">
        <w:t xml:space="preserve"> </w:t>
      </w:r>
      <w:r w:rsidRPr="00B105B1">
        <w:t>как</w:t>
      </w:r>
      <w:r w:rsidR="007400BB">
        <w:t xml:space="preserve"> </w:t>
      </w:r>
      <w:r w:rsidRPr="00B105B1">
        <w:t>устроено</w:t>
      </w:r>
      <w:r w:rsidR="007400BB">
        <w:t xml:space="preserve"> </w:t>
      </w:r>
      <w:r w:rsidRPr="00B105B1">
        <w:t>программное</w:t>
      </w:r>
      <w:r w:rsidR="007400BB">
        <w:t xml:space="preserve"> </w:t>
      </w:r>
      <w:r w:rsidRPr="00B105B1">
        <w:t>обеспечение</w:t>
      </w:r>
      <w:r w:rsidR="007400BB">
        <w:t xml:space="preserve"> </w:t>
      </w:r>
      <w:r w:rsidRPr="00B105B1">
        <w:t>изнутри,</w:t>
      </w:r>
      <w:r w:rsidR="007400BB">
        <w:t xml:space="preserve"> </w:t>
      </w:r>
      <w:r w:rsidRPr="00B105B1">
        <w:t>то</w:t>
      </w:r>
      <w:r w:rsidR="007400BB">
        <w:t xml:space="preserve"> </w:t>
      </w:r>
      <w:r w:rsidRPr="00B105B1">
        <w:t>есть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проектирования.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данном</w:t>
      </w:r>
      <w:r w:rsidR="007400BB">
        <w:t xml:space="preserve"> </w:t>
      </w:r>
      <w:r w:rsidRPr="00B105B1">
        <w:t>проекте</w:t>
      </w:r>
      <w:r w:rsidR="007400BB">
        <w:t xml:space="preserve"> </w:t>
      </w:r>
      <w:r w:rsidRPr="00B105B1">
        <w:t>будет</w:t>
      </w:r>
      <w:r w:rsidR="007400BB">
        <w:t xml:space="preserve"> </w:t>
      </w:r>
      <w:r w:rsidRPr="00B105B1">
        <w:t>представлено</w:t>
      </w:r>
      <w:r w:rsidR="007400BB">
        <w:t xml:space="preserve"> </w:t>
      </w:r>
      <w:r w:rsidR="00A0386B">
        <w:t>5</w:t>
      </w:r>
      <w:r w:rsidR="007400BB">
        <w:t xml:space="preserve"> </w:t>
      </w:r>
      <w:r w:rsidRPr="00B105B1">
        <w:t>UML-диаграммы:</w:t>
      </w:r>
      <w:r w:rsidR="007400BB">
        <w:t xml:space="preserve"> </w:t>
      </w:r>
      <w:r w:rsidRPr="00B105B1">
        <w:t>диаграмма</w:t>
      </w:r>
      <w:r w:rsidR="007400BB">
        <w:t xml:space="preserve"> </w:t>
      </w:r>
      <w:r w:rsidRPr="00B105B1">
        <w:t>вариантов</w:t>
      </w:r>
      <w:r w:rsidR="007400BB">
        <w:t xml:space="preserve"> </w:t>
      </w:r>
      <w:r w:rsidRPr="00B105B1">
        <w:t>использования</w:t>
      </w:r>
      <w:r w:rsidR="00DE58C2">
        <w:t xml:space="preserve"> (рисунок </w:t>
      </w:r>
      <w:r w:rsidR="00CF60F6">
        <w:t>Д</w:t>
      </w:r>
      <w:r w:rsidR="00DE58C2">
        <w:t xml:space="preserve">.1), </w:t>
      </w:r>
      <w:r>
        <w:t>диаграмма</w:t>
      </w:r>
      <w:r w:rsidR="007400BB">
        <w:t xml:space="preserve"> </w:t>
      </w:r>
      <w:r>
        <w:t>объектов</w:t>
      </w:r>
      <w:r w:rsidR="00DE58C2">
        <w:t>(рисунк</w:t>
      </w:r>
      <w:r w:rsidR="00C2655C">
        <w:t>и</w:t>
      </w:r>
      <w:r w:rsidR="00DE58C2">
        <w:t xml:space="preserve"> </w:t>
      </w:r>
      <w:r w:rsidR="00CF60F6">
        <w:t>Д</w:t>
      </w:r>
      <w:r w:rsidR="00C2655C">
        <w:t>.</w:t>
      </w:r>
      <w:r w:rsidR="00DE58C2">
        <w:t>2</w:t>
      </w:r>
      <w:r w:rsidR="00A0386B">
        <w:t>-</w:t>
      </w:r>
      <w:r w:rsidR="00DE58C2">
        <w:t>3)</w:t>
      </w:r>
      <w:r w:rsidR="00A0386B">
        <w:t xml:space="preserve">, </w:t>
      </w:r>
      <w:r>
        <w:t>диаграмма</w:t>
      </w:r>
      <w:r w:rsidR="007400BB">
        <w:t xml:space="preserve"> </w:t>
      </w:r>
      <w:r>
        <w:t>деятельности</w:t>
      </w:r>
      <w:r w:rsidR="00A0386B">
        <w:t xml:space="preserve"> (рисунк</w:t>
      </w:r>
      <w:r w:rsidR="00C2655C">
        <w:t>и</w:t>
      </w:r>
      <w:r w:rsidR="00A0386B">
        <w:t xml:space="preserve"> </w:t>
      </w:r>
      <w:r w:rsidR="00CF60F6">
        <w:t>Д</w:t>
      </w:r>
      <w:r w:rsidR="00A0386B">
        <w:t>.4-5), д</w:t>
      </w:r>
      <w:r w:rsidR="00A0386B" w:rsidRPr="00356BC6">
        <w:t>иаграмма последовательности</w:t>
      </w:r>
      <w:r w:rsidR="00A0386B">
        <w:t xml:space="preserve"> (рисунок </w:t>
      </w:r>
      <w:r w:rsidR="00CF60F6">
        <w:t>Д</w:t>
      </w:r>
      <w:r w:rsidR="00A0386B">
        <w:t>.6),</w:t>
      </w:r>
      <w:r w:rsidR="00A0386B" w:rsidRPr="00A0386B">
        <w:t xml:space="preserve"> </w:t>
      </w:r>
      <w:r w:rsidR="00A0386B">
        <w:t xml:space="preserve">диаграмма классов (рисунок </w:t>
      </w:r>
      <w:r w:rsidR="00CF60F6">
        <w:t>Д</w:t>
      </w:r>
      <w:r w:rsidR="00C2655C">
        <w:t>.</w:t>
      </w:r>
      <w:r w:rsidR="00A0386B">
        <w:t>7)</w:t>
      </w:r>
      <w:r w:rsidRPr="00B105B1">
        <w:t>.</w:t>
      </w:r>
      <w:r w:rsidR="007400BB">
        <w:t xml:space="preserve"> </w:t>
      </w:r>
    </w:p>
    <w:p w14:paraId="2213FF59" w14:textId="254EDB58" w:rsidR="0062482E" w:rsidRDefault="00A0386B" w:rsidP="0062482E">
      <w:r>
        <w:t>К</w:t>
      </w:r>
      <w:r w:rsidRPr="00A0386B">
        <w:t xml:space="preserve">аждая из </w:t>
      </w:r>
      <w:r>
        <w:t>диаграмм</w:t>
      </w:r>
      <w:r w:rsidRPr="00A0386B">
        <w:t xml:space="preserve"> выполняет свою функцию. Диаграмма вариантов использования отражает взаимодействие акторов, таких как игрок, NPC и система, с программным продуктом и демонстрирует основные сценарии работы. Диаграмма последовательности иллюстрирует обмен сообщениями между объектами во времени и помогает анализировать логику функций. Диаграмма классов фиксирует статическую структуру системы, включая классы, их атрибуты, методы и взаимосвязи, что позволяет документировать объектно</w:t>
      </w:r>
      <w:r w:rsidRPr="00A0386B">
        <w:noBreakHyphen/>
        <w:t xml:space="preserve">ориентированную архитектуру. Диаграмма объектов показывает конкретные экземпляры классов и их связи в определённый момент времени, что удобно для уточнения структуры и тестирования. Диаграмма деятельности описывает алгоритм выполнения процессов, включая ветвления, параллельные действия и точки принятия решений, и используется для моделирования пользовательских сценариев. Все диаграммы представлены в приложении </w:t>
      </w:r>
      <w:r w:rsidR="00CF60F6">
        <w:t>Д</w:t>
      </w:r>
      <w:r>
        <w:t>.</w:t>
      </w:r>
    </w:p>
    <w:p w14:paraId="09992125" w14:textId="77777777" w:rsidR="0062482E" w:rsidRPr="00EC69B4" w:rsidRDefault="0062482E" w:rsidP="00C87B1A">
      <w:pPr>
        <w:ind w:firstLine="0"/>
      </w:pPr>
    </w:p>
    <w:p w14:paraId="6F9E8FC4" w14:textId="4A8A0859" w:rsidR="008308A2" w:rsidRDefault="008308A2" w:rsidP="00A13C5B">
      <w:pPr>
        <w:rPr>
          <w:b/>
          <w:bCs/>
        </w:rPr>
      </w:pPr>
      <w:r w:rsidRPr="00B778FD">
        <w:rPr>
          <w:b/>
          <w:bCs/>
        </w:rPr>
        <w:t>2.</w:t>
      </w:r>
      <w:r w:rsidR="00CB54A2">
        <w:rPr>
          <w:b/>
          <w:bCs/>
        </w:rPr>
        <w:t>3</w:t>
      </w:r>
      <w:r w:rsidR="007400BB">
        <w:rPr>
          <w:b/>
          <w:bCs/>
        </w:rPr>
        <w:t xml:space="preserve"> </w:t>
      </w:r>
      <w:r w:rsidRPr="00B778FD">
        <w:rPr>
          <w:b/>
          <w:bCs/>
        </w:rPr>
        <w:t>Моделирование</w:t>
      </w:r>
      <w:r w:rsidR="007400BB">
        <w:rPr>
          <w:b/>
          <w:bCs/>
        </w:rPr>
        <w:t xml:space="preserve"> </w:t>
      </w:r>
      <w:r w:rsidRPr="00B778FD">
        <w:rPr>
          <w:b/>
          <w:bCs/>
        </w:rPr>
        <w:t>бизнес-процессов</w:t>
      </w:r>
    </w:p>
    <w:p w14:paraId="30FE5867" w14:textId="22D1ABE7" w:rsidR="008308A2" w:rsidRPr="00E86A35" w:rsidRDefault="008308A2" w:rsidP="008308A2">
      <w:pPr>
        <w:rPr>
          <w:b/>
          <w:bCs/>
        </w:rPr>
      </w:pPr>
    </w:p>
    <w:p w14:paraId="40D77235" w14:textId="35965125" w:rsidR="00B426C2" w:rsidRPr="00111B2D" w:rsidRDefault="008308A2" w:rsidP="00B426C2">
      <w:r w:rsidRPr="006E0033">
        <w:t>Диаграмма</w:t>
      </w:r>
      <w:r w:rsidR="007400BB">
        <w:t xml:space="preserve"> </w:t>
      </w:r>
      <w:r w:rsidRPr="006E0033">
        <w:t>демонстрирует</w:t>
      </w:r>
      <w:r w:rsidR="007400BB">
        <w:t xml:space="preserve"> </w:t>
      </w:r>
      <w:r w:rsidRPr="006E0033">
        <w:t>ключевые</w:t>
      </w:r>
      <w:r w:rsidR="007400BB">
        <w:t xml:space="preserve"> </w:t>
      </w:r>
      <w:r w:rsidRPr="006E0033">
        <w:t>бизнес-процессы</w:t>
      </w:r>
      <w:r w:rsidR="007400BB">
        <w:t xml:space="preserve"> </w:t>
      </w:r>
      <w:r w:rsidRPr="006E0033">
        <w:t>системы,</w:t>
      </w:r>
      <w:r w:rsidR="007400BB">
        <w:t xml:space="preserve"> </w:t>
      </w:r>
      <w:r w:rsidRPr="006E0033">
        <w:t>их</w:t>
      </w:r>
      <w:r w:rsidR="007400BB">
        <w:t xml:space="preserve"> </w:t>
      </w:r>
      <w:r w:rsidRPr="006E0033">
        <w:t>этапы,</w:t>
      </w:r>
      <w:r w:rsidR="007400BB">
        <w:t xml:space="preserve"> </w:t>
      </w:r>
      <w:r w:rsidRPr="006E0033">
        <w:t>участников</w:t>
      </w:r>
      <w:r w:rsidR="007400BB">
        <w:t xml:space="preserve"> </w:t>
      </w:r>
      <w:r w:rsidRPr="006E0033">
        <w:t>и</w:t>
      </w:r>
      <w:r w:rsidR="007400BB">
        <w:t xml:space="preserve"> </w:t>
      </w:r>
      <w:r w:rsidRPr="006E0033">
        <w:t>потоки</w:t>
      </w:r>
      <w:r w:rsidR="007400BB">
        <w:t xml:space="preserve"> </w:t>
      </w:r>
      <w:r w:rsidRPr="006E0033">
        <w:t>данных</w:t>
      </w:r>
      <w:r w:rsidR="00DD052A">
        <w:t>,</w:t>
      </w:r>
      <w:r w:rsidR="007400BB">
        <w:t xml:space="preserve"> </w:t>
      </w:r>
      <w:r w:rsidR="00DD052A">
        <w:t>которые</w:t>
      </w:r>
      <w:r w:rsidR="007400BB">
        <w:t xml:space="preserve"> </w:t>
      </w:r>
      <w:r w:rsidR="00DD052A">
        <w:t>представлены</w:t>
      </w:r>
      <w:r w:rsidR="007400BB">
        <w:t xml:space="preserve"> </w:t>
      </w:r>
      <w:r w:rsidR="00DD052A" w:rsidRPr="00BD6114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="00DD052A" w:rsidRPr="00BD6114">
        <w:rPr>
          <w:rFonts w:eastAsia="Times New Roman"/>
        </w:rPr>
        <w:t>Приложении</w:t>
      </w:r>
      <w:r w:rsidR="007400BB">
        <w:rPr>
          <w:rFonts w:eastAsia="Times New Roman"/>
        </w:rPr>
        <w:t xml:space="preserve"> </w:t>
      </w:r>
      <w:r w:rsidR="00CF60F6">
        <w:rPr>
          <w:rFonts w:eastAsia="Times New Roman"/>
        </w:rPr>
        <w:t>Е</w:t>
      </w:r>
      <w:r w:rsidR="00DD052A">
        <w:t>.</w:t>
      </w:r>
    </w:p>
    <w:p w14:paraId="287A3168" w14:textId="1142D5D6" w:rsidR="000F5806" w:rsidRPr="00D97E71" w:rsidRDefault="000F5806" w:rsidP="000F56F5">
      <w:pPr>
        <w:rPr>
          <w:rFonts w:eastAsia="Times New Roman"/>
        </w:rPr>
      </w:pPr>
    </w:p>
    <w:p w14:paraId="2986F61F" w14:textId="5EAAD7B1" w:rsidR="005B7CCD" w:rsidRDefault="005B7CCD" w:rsidP="005B7CCD">
      <w:pPr>
        <w:rPr>
          <w:b/>
          <w:bCs/>
        </w:rPr>
      </w:pPr>
      <w:r w:rsidRPr="00B778FD">
        <w:rPr>
          <w:b/>
          <w:bCs/>
        </w:rPr>
        <w:t>2.</w:t>
      </w:r>
      <w:r w:rsidR="00CB54A2">
        <w:rPr>
          <w:b/>
          <w:bCs/>
        </w:rPr>
        <w:t>4</w:t>
      </w:r>
      <w:r w:rsidR="007400BB">
        <w:rPr>
          <w:b/>
          <w:bCs/>
        </w:rPr>
        <w:t xml:space="preserve"> </w:t>
      </w:r>
      <w:r w:rsidRPr="00B778FD">
        <w:rPr>
          <w:b/>
          <w:bCs/>
        </w:rPr>
        <w:t>Моделирование</w:t>
      </w:r>
      <w:r w:rsidR="007400BB">
        <w:rPr>
          <w:b/>
          <w:bCs/>
        </w:rPr>
        <w:t xml:space="preserve"> </w:t>
      </w:r>
      <w:r w:rsidRPr="00B778FD">
        <w:rPr>
          <w:b/>
          <w:bCs/>
        </w:rPr>
        <w:t>данных</w:t>
      </w:r>
    </w:p>
    <w:p w14:paraId="7A7F109E" w14:textId="77777777" w:rsidR="00ED621B" w:rsidRDefault="00ED621B" w:rsidP="001F73BC">
      <w:pPr>
        <w:rPr>
          <w:rFonts w:eastAsia="Times New Roman"/>
        </w:rPr>
      </w:pPr>
    </w:p>
    <w:p w14:paraId="1B46DD77" w14:textId="19BF96C4" w:rsidR="001F73BC" w:rsidRDefault="001F73BC" w:rsidP="001F73BC">
      <w:r w:rsidRPr="00DE774E">
        <w:t>ЕR-диаграмма</w:t>
      </w:r>
      <w:r w:rsidR="007400BB">
        <w:t xml:space="preserve"> </w:t>
      </w:r>
      <w:r w:rsidRPr="00DE774E">
        <w:t>(или</w:t>
      </w:r>
      <w:r w:rsidR="007400BB">
        <w:t xml:space="preserve"> </w:t>
      </w:r>
      <w:r w:rsidRPr="00DE774E">
        <w:t>аналогичная)</w:t>
      </w:r>
      <w:r w:rsidR="007400BB">
        <w:t xml:space="preserve"> </w:t>
      </w:r>
      <w:r w:rsidRPr="00DE774E">
        <w:t>показывает</w:t>
      </w:r>
      <w:r w:rsidR="007400BB">
        <w:t xml:space="preserve"> </w:t>
      </w:r>
      <w:r w:rsidRPr="00DE774E">
        <w:t>сущности</w:t>
      </w:r>
      <w:r w:rsidR="007400BB">
        <w:t xml:space="preserve"> </w:t>
      </w:r>
      <w:r w:rsidRPr="00DE774E">
        <w:t>базы</w:t>
      </w:r>
      <w:r w:rsidR="007400BB">
        <w:t xml:space="preserve"> </w:t>
      </w:r>
      <w:r w:rsidRPr="00DE774E">
        <w:t>данных,</w:t>
      </w:r>
      <w:r w:rsidR="007400BB">
        <w:t xml:space="preserve"> </w:t>
      </w:r>
      <w:r w:rsidRPr="00DE774E">
        <w:t>их</w:t>
      </w:r>
      <w:r w:rsidR="007400BB">
        <w:t xml:space="preserve"> </w:t>
      </w:r>
      <w:r w:rsidRPr="00DE774E">
        <w:t>атрибуты</w:t>
      </w:r>
      <w:r w:rsidR="007400BB">
        <w:t xml:space="preserve"> </w:t>
      </w:r>
      <w:r w:rsidRPr="00DE774E">
        <w:t>и</w:t>
      </w:r>
      <w:r w:rsidR="007400BB">
        <w:t xml:space="preserve"> </w:t>
      </w:r>
      <w:r w:rsidRPr="00DE774E">
        <w:t>связи.</w:t>
      </w:r>
      <w:r w:rsidR="007400BB">
        <w:t xml:space="preserve"> </w:t>
      </w:r>
      <w:r w:rsidRPr="00DE774E">
        <w:t>Используется</w:t>
      </w:r>
      <w:r w:rsidR="007400BB">
        <w:t xml:space="preserve"> </w:t>
      </w:r>
      <w:r w:rsidRPr="00DE774E">
        <w:t>для</w:t>
      </w:r>
      <w:r w:rsidR="007400BB">
        <w:t xml:space="preserve"> </w:t>
      </w:r>
      <w:r w:rsidRPr="00DE774E">
        <w:t>проектирования</w:t>
      </w:r>
      <w:r w:rsidR="007400BB">
        <w:t xml:space="preserve"> </w:t>
      </w:r>
      <w:r w:rsidRPr="00DE774E">
        <w:t>эффективной</w:t>
      </w:r>
      <w:r w:rsidR="007400BB">
        <w:t xml:space="preserve"> </w:t>
      </w:r>
      <w:r w:rsidRPr="00DE774E">
        <w:t>и</w:t>
      </w:r>
      <w:r w:rsidR="007400BB">
        <w:t xml:space="preserve"> </w:t>
      </w:r>
      <w:r w:rsidRPr="00DE774E">
        <w:t>нормализованной</w:t>
      </w:r>
      <w:r w:rsidR="007400BB">
        <w:t xml:space="preserve"> </w:t>
      </w:r>
      <w:r w:rsidRPr="00DE774E">
        <w:t>структуры</w:t>
      </w:r>
      <w:r w:rsidR="007400BB">
        <w:t xml:space="preserve"> </w:t>
      </w:r>
      <w:r w:rsidRPr="00DE774E">
        <w:t>хранения</w:t>
      </w:r>
      <w:r w:rsidR="007400BB">
        <w:t xml:space="preserve"> </w:t>
      </w:r>
      <w:r w:rsidRPr="00DE774E">
        <w:t>информации.</w:t>
      </w:r>
      <w:r w:rsidR="007400BB">
        <w:t xml:space="preserve"> </w:t>
      </w:r>
      <w:r w:rsidR="003B0411">
        <w:t>Диаграмма</w:t>
      </w:r>
      <w:r w:rsidR="007400BB">
        <w:t xml:space="preserve"> </w:t>
      </w:r>
      <w:r w:rsidRPr="00DE774E">
        <w:t>процесс</w:t>
      </w:r>
      <w:r w:rsidR="00EC0AB9">
        <w:t>а</w:t>
      </w:r>
      <w:r w:rsidR="007400BB">
        <w:t xml:space="preserve"> </w:t>
      </w:r>
      <w:r w:rsidRPr="00DE774E">
        <w:t>моделирования</w:t>
      </w:r>
      <w:r w:rsidR="007400BB">
        <w:t xml:space="preserve"> </w:t>
      </w:r>
      <w:r w:rsidRPr="00DE774E">
        <w:t>данных</w:t>
      </w:r>
      <w:r w:rsidR="007400BB">
        <w:t xml:space="preserve"> </w:t>
      </w:r>
      <w:r w:rsidR="00EC0AB9" w:rsidRPr="00DE774E">
        <w:t>представлен</w:t>
      </w:r>
      <w:r w:rsidR="00EC0AB9">
        <w:t>а</w:t>
      </w:r>
      <w:r w:rsidR="007400BB">
        <w:t xml:space="preserve"> </w:t>
      </w:r>
      <w:r w:rsidR="00EC0AB9">
        <w:t>в</w:t>
      </w:r>
      <w:r w:rsidR="007400BB">
        <w:t xml:space="preserve"> </w:t>
      </w:r>
      <w:r w:rsidR="00EC0AB9">
        <w:t>приложении</w:t>
      </w:r>
      <w:r w:rsidR="007400BB">
        <w:t xml:space="preserve"> </w:t>
      </w:r>
      <w:r w:rsidR="00CF60F6">
        <w:t>Ж</w:t>
      </w:r>
      <w:r w:rsidR="00C2655C">
        <w:t xml:space="preserve"> </w:t>
      </w:r>
      <w:r w:rsidR="00C2655C">
        <w:rPr>
          <w:rFonts w:eastAsia="Times New Roman"/>
        </w:rPr>
        <w:t xml:space="preserve">на рисунке </w:t>
      </w:r>
      <w:r w:rsidR="00CF60F6">
        <w:rPr>
          <w:rFonts w:eastAsia="Times New Roman"/>
        </w:rPr>
        <w:t>Ж</w:t>
      </w:r>
      <w:r w:rsidR="00C2655C">
        <w:rPr>
          <w:rFonts w:eastAsia="Times New Roman"/>
        </w:rPr>
        <w:t>.1</w:t>
      </w:r>
      <w:r w:rsidR="003B0411">
        <w:t>.</w:t>
      </w:r>
    </w:p>
    <w:p w14:paraId="01DCB12C" w14:textId="77777777" w:rsidR="000F56F5" w:rsidRPr="00BD6114" w:rsidRDefault="000F56F5" w:rsidP="000F56F5">
      <w:pPr>
        <w:rPr>
          <w:rFonts w:eastAsia="Times New Roman"/>
          <w:b/>
          <w:bCs/>
        </w:rPr>
      </w:pPr>
    </w:p>
    <w:p w14:paraId="20854879" w14:textId="41031B9C" w:rsidR="0062482E" w:rsidRPr="00BD6114" w:rsidRDefault="0062482E" w:rsidP="0062482E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</w:t>
      </w:r>
      <w:r w:rsidR="00CB54A2">
        <w:rPr>
          <w:rFonts w:eastAsia="Times New Roman"/>
          <w:b/>
          <w:bCs/>
        </w:rPr>
        <w:t>5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Разработка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тест-кейсов</w:t>
      </w:r>
    </w:p>
    <w:p w14:paraId="3439FEDC" w14:textId="77777777" w:rsidR="0062482E" w:rsidRPr="00BD6114" w:rsidRDefault="0062482E" w:rsidP="0062482E">
      <w:pPr>
        <w:rPr>
          <w:rFonts w:eastAsia="Times New Roman"/>
          <w:b/>
          <w:bCs/>
        </w:rPr>
      </w:pPr>
    </w:p>
    <w:p w14:paraId="2FF2FA8A" w14:textId="6C4C6F84" w:rsidR="0062482E" w:rsidRPr="00B105B1" w:rsidRDefault="0062482E" w:rsidP="0062482E">
      <w:r w:rsidRPr="00B105B1">
        <w:t>Тест</w:t>
      </w:r>
      <w:r w:rsidRPr="00B105B1">
        <w:noBreakHyphen/>
        <w:t>кейс</w:t>
      </w:r>
      <w:r w:rsidR="007400BB">
        <w:t xml:space="preserve"> </w:t>
      </w:r>
      <w:r w:rsidRPr="00B105B1">
        <w:t>—</w:t>
      </w:r>
      <w:r w:rsidR="007400BB">
        <w:t xml:space="preserve"> </w:t>
      </w:r>
      <w:r w:rsidRPr="00B105B1">
        <w:t>это</w:t>
      </w:r>
      <w:r w:rsidR="007400BB">
        <w:t xml:space="preserve"> </w:t>
      </w:r>
      <w:r w:rsidRPr="00B105B1">
        <w:t>документированный</w:t>
      </w:r>
      <w:r w:rsidR="007400BB">
        <w:t xml:space="preserve"> </w:t>
      </w:r>
      <w:r w:rsidRPr="00B105B1">
        <w:t>сценарий</w:t>
      </w:r>
      <w:r w:rsidR="007400BB">
        <w:t xml:space="preserve"> </w:t>
      </w:r>
      <w:r w:rsidRPr="00B105B1">
        <w:t>проверки</w:t>
      </w:r>
      <w:r w:rsidR="007400BB">
        <w:t xml:space="preserve"> </w:t>
      </w:r>
      <w:r w:rsidRPr="00B105B1">
        <w:t>определённой</w:t>
      </w:r>
      <w:r w:rsidR="007400BB">
        <w:t xml:space="preserve"> </w:t>
      </w:r>
      <w:r w:rsidRPr="00B105B1">
        <w:t>функции</w:t>
      </w:r>
      <w:r w:rsidR="007400BB">
        <w:t xml:space="preserve"> </w:t>
      </w:r>
      <w:r w:rsidRPr="00B105B1">
        <w:t>или</w:t>
      </w:r>
      <w:r w:rsidR="007400BB">
        <w:t xml:space="preserve"> </w:t>
      </w:r>
      <w:r w:rsidRPr="00B105B1">
        <w:t>компонента</w:t>
      </w:r>
      <w:r w:rsidR="007400BB">
        <w:t xml:space="preserve"> </w:t>
      </w:r>
      <w:r w:rsidRPr="00B105B1">
        <w:t>системы.</w:t>
      </w:r>
      <w:r w:rsidR="007400BB">
        <w:t xml:space="preserve"> </w:t>
      </w:r>
      <w:r w:rsidRPr="00B105B1">
        <w:t>Он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шаги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воспроизведения,</w:t>
      </w:r>
      <w:r w:rsidR="007400BB">
        <w:t xml:space="preserve"> </w:t>
      </w:r>
      <w:r w:rsidRPr="00B105B1">
        <w:t>ожидаемый</w:t>
      </w:r>
      <w:r w:rsidR="007400BB">
        <w:t xml:space="preserve"> </w:t>
      </w:r>
      <w:r w:rsidRPr="00B105B1">
        <w:t>результат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фактические</w:t>
      </w:r>
      <w:r w:rsidR="007400BB">
        <w:t xml:space="preserve"> </w:t>
      </w:r>
      <w:r w:rsidRPr="00B105B1">
        <w:t>данные,</w:t>
      </w:r>
      <w:r w:rsidR="007400BB">
        <w:t xml:space="preserve"> </w:t>
      </w:r>
      <w:r w:rsidRPr="00B105B1">
        <w:t>позволяя</w:t>
      </w:r>
      <w:r w:rsidR="007400BB">
        <w:t xml:space="preserve"> </w:t>
      </w:r>
      <w:r w:rsidRPr="00B105B1">
        <w:t>систематически</w:t>
      </w:r>
      <w:r w:rsidR="007400BB">
        <w:t xml:space="preserve"> </w:t>
      </w:r>
      <w:r w:rsidRPr="00B105B1">
        <w:t>оценивать</w:t>
      </w:r>
      <w:r w:rsidR="007400BB">
        <w:t xml:space="preserve"> </w:t>
      </w:r>
      <w:r w:rsidRPr="00B105B1">
        <w:t>соответствие</w:t>
      </w:r>
      <w:r w:rsidR="007400BB">
        <w:t xml:space="preserve"> </w:t>
      </w:r>
      <w:r w:rsidRPr="00B105B1">
        <w:t>работы</w:t>
      </w:r>
      <w:r w:rsidR="007400BB">
        <w:t xml:space="preserve"> </w:t>
      </w:r>
      <w:r w:rsidRPr="00B105B1">
        <w:t>приложения</w:t>
      </w:r>
      <w:r w:rsidR="007400BB">
        <w:t xml:space="preserve"> </w:t>
      </w:r>
      <w:r w:rsidRPr="00B105B1">
        <w:t>заданным</w:t>
      </w:r>
      <w:r w:rsidR="007400BB">
        <w:t xml:space="preserve"> </w:t>
      </w:r>
      <w:r w:rsidRPr="00B105B1">
        <w:t>требованиям.</w:t>
      </w:r>
    </w:p>
    <w:p w14:paraId="178257F4" w14:textId="15C3E5A1" w:rsidR="0062482E" w:rsidRPr="00B105B1" w:rsidRDefault="0062482E" w:rsidP="0062482E">
      <w:r w:rsidRPr="00B105B1">
        <w:t>Таблица</w:t>
      </w:r>
      <w:r w:rsidR="007400BB">
        <w:t xml:space="preserve"> </w:t>
      </w:r>
      <w:r w:rsidRPr="00B105B1">
        <w:t>тест</w:t>
      </w:r>
      <w:r w:rsidRPr="00B105B1">
        <w:noBreakHyphen/>
        <w:t>кейсов,</w:t>
      </w:r>
      <w:r w:rsidR="007400BB">
        <w:t xml:space="preserve"> </w:t>
      </w:r>
      <w:r w:rsidRPr="00B105B1">
        <w:t>используемых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верификации</w:t>
      </w:r>
      <w:r w:rsidR="007400BB">
        <w:t xml:space="preserve"> </w:t>
      </w:r>
      <w:r w:rsidRPr="00B105B1">
        <w:t>функционала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Земли:»,</w:t>
      </w:r>
      <w:r w:rsidR="007400BB">
        <w:t xml:space="preserve"> </w:t>
      </w:r>
      <w:r w:rsidRPr="00B105B1">
        <w:t>представлена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приложении</w:t>
      </w:r>
      <w:r w:rsidR="007400BB">
        <w:t xml:space="preserve"> </w:t>
      </w:r>
      <w:r w:rsidR="00CF60F6">
        <w:t>З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 w:rsidR="00CF60F6">
        <w:t>З</w:t>
      </w:r>
      <w:r w:rsidRPr="00B105B1">
        <w:t>.1.</w:t>
      </w:r>
    </w:p>
    <w:p w14:paraId="706C2EAA" w14:textId="77777777" w:rsidR="000F56F5" w:rsidRDefault="000F56F5">
      <w:pPr>
        <w:rPr>
          <w:rFonts w:eastAsia="Times New Roman"/>
          <w:bCs/>
        </w:rPr>
      </w:pPr>
      <w:r>
        <w:rPr>
          <w:rFonts w:eastAsia="Times New Roman"/>
          <w:bCs/>
        </w:rPr>
        <w:br w:type="page"/>
      </w:r>
    </w:p>
    <w:p w14:paraId="5F4A3D16" w14:textId="75740C1C" w:rsidR="0062482E" w:rsidRPr="00BD6114" w:rsidRDefault="0062482E" w:rsidP="0062482E">
      <w:pPr>
        <w:tabs>
          <w:tab w:val="left" w:pos="1134"/>
        </w:tabs>
        <w:rPr>
          <w:rFonts w:eastAsia="Times New Roman"/>
          <w:b/>
          <w:bCs/>
        </w:rPr>
      </w:pPr>
      <w:bookmarkStart w:id="3" w:name="_Hlk218773772"/>
      <w:r w:rsidRPr="00BD6114">
        <w:rPr>
          <w:rFonts w:eastAsia="Times New Roman"/>
          <w:b/>
          <w:bCs/>
        </w:rPr>
        <w:t>3</w:t>
      </w:r>
      <w:r w:rsidR="007400BB">
        <w:rPr>
          <w:rFonts w:eastAsia="Times New Roman"/>
          <w:b/>
          <w:bCs/>
        </w:rPr>
        <w:t xml:space="preserve">    </w:t>
      </w:r>
      <w:r w:rsidRPr="00BD6114">
        <w:rPr>
          <w:rFonts w:eastAsia="Times New Roman"/>
          <w:b/>
          <w:bCs/>
        </w:rPr>
        <w:t>Реализация</w:t>
      </w:r>
      <w:r w:rsidR="007400BB">
        <w:rPr>
          <w:rFonts w:eastAsia="Times New Roman"/>
          <w:b/>
          <w:bCs/>
        </w:rPr>
        <w:t xml:space="preserve">  </w:t>
      </w:r>
    </w:p>
    <w:p w14:paraId="3E1659EC" w14:textId="5616EB0B" w:rsidR="0062482E" w:rsidRPr="00BD6114" w:rsidRDefault="0062482E" w:rsidP="0062482E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3.1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Руководство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программиста</w:t>
      </w:r>
    </w:p>
    <w:p w14:paraId="7A847FE8" w14:textId="77777777" w:rsidR="0062482E" w:rsidRPr="008D766A" w:rsidRDefault="0062482E" w:rsidP="0062482E">
      <w:pPr>
        <w:rPr>
          <w:rFonts w:eastAsia="Times New Roman"/>
          <w:bCs/>
        </w:rPr>
      </w:pPr>
    </w:p>
    <w:p w14:paraId="482BEAEE" w14:textId="4D9D31BF" w:rsidR="0062482E" w:rsidRPr="00B105B1" w:rsidRDefault="0062482E" w:rsidP="0062482E">
      <w:r w:rsidRPr="00B105B1">
        <w:t>Программный</w:t>
      </w:r>
      <w:r w:rsidR="007400BB">
        <w:t xml:space="preserve"> </w:t>
      </w:r>
      <w:r w:rsidRPr="00B105B1">
        <w:t>продукт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Земли:</w:t>
      </w:r>
      <w:r w:rsidR="007400BB">
        <w:t xml:space="preserve"> </w:t>
      </w:r>
      <w:r w:rsidRPr="00B105B1">
        <w:t>Город»</w:t>
      </w:r>
      <w:r w:rsidR="007400BB">
        <w:t xml:space="preserve"> </w:t>
      </w:r>
      <w:r w:rsidRPr="00B105B1">
        <w:t>был</w:t>
      </w:r>
      <w:r w:rsidR="007400BB">
        <w:t xml:space="preserve"> </w:t>
      </w:r>
      <w:r w:rsidRPr="00B105B1">
        <w:t>реализован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использованием</w:t>
      </w:r>
      <w:r w:rsidR="007400BB">
        <w:t xml:space="preserve"> </w:t>
      </w:r>
      <w:r w:rsidRPr="00B105B1">
        <w:t>игрового</w:t>
      </w:r>
      <w:r w:rsidR="007400BB">
        <w:t xml:space="preserve"> </w:t>
      </w:r>
      <w:r w:rsidRPr="00B105B1">
        <w:t>движка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2022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языка</w:t>
      </w:r>
      <w:r w:rsidR="007400BB">
        <w:t xml:space="preserve"> </w:t>
      </w:r>
      <w:r w:rsidRPr="00B105B1">
        <w:t>программирования</w:t>
      </w:r>
      <w:r w:rsidR="007400BB">
        <w:t xml:space="preserve"> </w:t>
      </w:r>
      <w:r w:rsidRPr="00B105B1">
        <w:t>C#.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предоставил</w:t>
      </w:r>
      <w:r w:rsidR="007400BB">
        <w:t xml:space="preserve"> </w:t>
      </w:r>
      <w:r w:rsidRPr="00B105B1">
        <w:t>удобную</w:t>
      </w:r>
      <w:r w:rsidR="007400BB">
        <w:t xml:space="preserve"> </w:t>
      </w:r>
      <w:r w:rsidRPr="00B105B1">
        <w:t>среду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2D</w:t>
      </w:r>
      <w:r w:rsidRPr="00B105B1">
        <w:noBreakHyphen/>
        <w:t>игры,</w:t>
      </w:r>
      <w:r w:rsidR="007400BB">
        <w:t xml:space="preserve"> </w:t>
      </w:r>
      <w:r w:rsidRPr="00B105B1">
        <w:t>включающую</w:t>
      </w:r>
      <w:r w:rsidR="007400BB">
        <w:t xml:space="preserve"> </w:t>
      </w:r>
      <w:r w:rsidRPr="00B105B1">
        <w:t>встроенные</w:t>
      </w:r>
      <w:r w:rsidR="007400BB">
        <w:t xml:space="preserve"> </w:t>
      </w:r>
      <w:r w:rsidRPr="00B105B1">
        <w:t>инструменты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работы</w:t>
      </w:r>
      <w:r w:rsidR="007400BB">
        <w:t xml:space="preserve"> </w:t>
      </w:r>
      <w:r w:rsidRPr="00B105B1">
        <w:t>со</w:t>
      </w:r>
      <w:r w:rsidR="007400BB">
        <w:t xml:space="preserve"> </w:t>
      </w:r>
      <w:r w:rsidRPr="00B105B1">
        <w:t>спрайтами,</w:t>
      </w:r>
      <w:r w:rsidR="007400BB">
        <w:t xml:space="preserve"> </w:t>
      </w:r>
      <w:r w:rsidRPr="00B105B1">
        <w:t>анимацией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физикой</w:t>
      </w:r>
      <w:r w:rsidR="007400BB">
        <w:t xml:space="preserve"> </w:t>
      </w:r>
      <w:r w:rsidRPr="00B105B1">
        <w:t>объектов.</w:t>
      </w:r>
      <w:r w:rsidR="007400BB">
        <w:t xml:space="preserve"> </w:t>
      </w:r>
      <w:r w:rsidRPr="00B105B1">
        <w:t>Разработка</w:t>
      </w:r>
      <w:r w:rsidR="007400BB">
        <w:t xml:space="preserve"> </w:t>
      </w:r>
      <w:r w:rsidRPr="00B105B1">
        <w:t>велась</w:t>
      </w:r>
      <w:r w:rsidR="007400BB">
        <w:t xml:space="preserve"> </w:t>
      </w:r>
      <w:r w:rsidRPr="00B105B1">
        <w:t>исключительно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платформы</w:t>
      </w:r>
      <w:r w:rsidR="007400BB">
        <w:t xml:space="preserve"> </w:t>
      </w:r>
      <w:r w:rsidRPr="00B105B1">
        <w:t>Windows</w:t>
      </w:r>
      <w:r w:rsidRPr="00B105B1">
        <w:noBreakHyphen/>
        <w:t>ПК,</w:t>
      </w:r>
      <w:r w:rsidR="007400BB">
        <w:t xml:space="preserve"> </w:t>
      </w:r>
      <w:r w:rsidRPr="00B105B1">
        <w:t>что</w:t>
      </w:r>
      <w:r w:rsidR="007400BB">
        <w:t xml:space="preserve"> </w:t>
      </w:r>
      <w:r w:rsidRPr="00B105B1">
        <w:t>позволило</w:t>
      </w:r>
      <w:r w:rsidR="007400BB">
        <w:t xml:space="preserve"> </w:t>
      </w:r>
      <w:r w:rsidRPr="00B105B1">
        <w:t>сосредоточиться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оптимизации</w:t>
      </w:r>
      <w:r w:rsidR="007400BB">
        <w:t xml:space="preserve"> </w:t>
      </w:r>
      <w:r w:rsidRPr="00B105B1">
        <w:t>под</w:t>
      </w:r>
      <w:r w:rsidR="007400BB">
        <w:t xml:space="preserve"> </w:t>
      </w:r>
      <w:r w:rsidRPr="00B105B1">
        <w:t>одну</w:t>
      </w:r>
      <w:r w:rsidR="007400BB">
        <w:t xml:space="preserve"> </w:t>
      </w:r>
      <w:r w:rsidRPr="00B105B1">
        <w:t>операционную</w:t>
      </w:r>
      <w:r w:rsidR="007400BB">
        <w:t xml:space="preserve"> </w:t>
      </w:r>
      <w:r w:rsidRPr="00B105B1">
        <w:t>систему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обеспечить</w:t>
      </w:r>
      <w:r w:rsidR="007400BB">
        <w:t xml:space="preserve"> </w:t>
      </w:r>
      <w:r w:rsidRPr="00B105B1">
        <w:t>стабильную</w:t>
      </w:r>
      <w:r w:rsidR="007400BB">
        <w:t xml:space="preserve"> </w:t>
      </w:r>
      <w:r w:rsidRPr="00B105B1">
        <w:t>работу</w:t>
      </w:r>
      <w:r w:rsidR="007400BB">
        <w:t xml:space="preserve"> </w:t>
      </w:r>
      <w:r w:rsidRPr="00B105B1">
        <w:t>игры.</w:t>
      </w:r>
    </w:p>
    <w:p w14:paraId="57E08BD8" w14:textId="523647FF" w:rsidR="0062482E" w:rsidRPr="00B105B1" w:rsidRDefault="0062482E" w:rsidP="0062482E">
      <w:r w:rsidRPr="00B105B1">
        <w:rPr>
          <w:noProof/>
        </w:rPr>
        <w:drawing>
          <wp:anchor distT="0" distB="0" distL="114300" distR="114300" simplePos="0" relativeHeight="251721728" behindDoc="0" locked="0" layoutInCell="1" allowOverlap="1" wp14:anchorId="1F65335D" wp14:editId="7E1258EE">
            <wp:simplePos x="0" y="0"/>
            <wp:positionH relativeFrom="margin">
              <wp:align>center</wp:align>
            </wp:positionH>
            <wp:positionV relativeFrom="paragraph">
              <wp:posOffset>1659255</wp:posOffset>
            </wp:positionV>
            <wp:extent cx="4872355" cy="2895600"/>
            <wp:effectExtent l="0" t="0" r="4445" b="0"/>
            <wp:wrapTopAndBottom/>
            <wp:docPr id="13939552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552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Перед</w:t>
      </w:r>
      <w:r w:rsidR="007400BB">
        <w:t xml:space="preserve"> </w:t>
      </w:r>
      <w:r w:rsidRPr="00B105B1">
        <w:t>началом</w:t>
      </w:r>
      <w:r w:rsidR="007400BB">
        <w:t xml:space="preserve"> </w:t>
      </w:r>
      <w:r w:rsidRPr="00B105B1">
        <w:t>реализации</w:t>
      </w:r>
      <w:r w:rsidR="007400BB">
        <w:t xml:space="preserve"> </w:t>
      </w:r>
      <w:r w:rsidRPr="00B105B1">
        <w:t>программист</w:t>
      </w:r>
      <w:r w:rsidR="007400BB">
        <w:t xml:space="preserve"> </w:t>
      </w:r>
      <w:r w:rsidRPr="00B105B1">
        <w:t>создал</w:t>
      </w:r>
      <w:r w:rsidR="007400BB">
        <w:t xml:space="preserve"> </w:t>
      </w:r>
      <w:r w:rsidRPr="00B105B1">
        <w:t>новый</w:t>
      </w:r>
      <w:r w:rsidR="007400BB">
        <w:t xml:space="preserve"> </w:t>
      </w:r>
      <w:r w:rsidRPr="00B105B1">
        <w:t>проект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Hub,</w:t>
      </w:r>
      <w:r w:rsidR="007400BB">
        <w:t xml:space="preserve"> </w:t>
      </w:r>
      <w:r w:rsidRPr="00B105B1">
        <w:t>выбрав</w:t>
      </w:r>
      <w:r w:rsidR="007400BB">
        <w:t xml:space="preserve"> </w:t>
      </w:r>
      <w:r w:rsidRPr="00B105B1">
        <w:t>шаблон</w:t>
      </w:r>
      <w:r w:rsidR="007400BB">
        <w:t xml:space="preserve"> </w:t>
      </w:r>
      <w:r w:rsidRPr="00B105B1">
        <w:t>«2D</w:t>
      </w:r>
      <w:r w:rsidR="007400BB">
        <w:t xml:space="preserve"> </w:t>
      </w:r>
      <w:r w:rsidRPr="00B105B1">
        <w:t>Project».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настройках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определены</w:t>
      </w:r>
      <w:r w:rsidR="007400BB">
        <w:t xml:space="preserve"> </w:t>
      </w:r>
      <w:r w:rsidRPr="00B105B1">
        <w:t>основные</w:t>
      </w:r>
      <w:r w:rsidR="007400BB">
        <w:t xml:space="preserve"> </w:t>
      </w:r>
      <w:r w:rsidRPr="00B105B1">
        <w:t>параметры:</w:t>
      </w:r>
      <w:r w:rsidR="007400BB">
        <w:t xml:space="preserve"> </w:t>
      </w:r>
      <w:r w:rsidRPr="00B105B1">
        <w:t>разрешение</w:t>
      </w:r>
      <w:r w:rsidR="007400BB">
        <w:t xml:space="preserve"> </w:t>
      </w:r>
      <w:r w:rsidRPr="00B105B1">
        <w:t>экрана,</w:t>
      </w:r>
      <w:r w:rsidR="007400BB">
        <w:t xml:space="preserve"> </w:t>
      </w:r>
      <w:r w:rsidRPr="00B105B1">
        <w:t>ориентация</w:t>
      </w:r>
      <w:r w:rsidR="007400BB">
        <w:t xml:space="preserve"> </w:t>
      </w:r>
      <w:r w:rsidRPr="00B105B1">
        <w:t>окна,</w:t>
      </w:r>
      <w:r w:rsidR="007400BB">
        <w:t xml:space="preserve"> </w:t>
      </w:r>
      <w:r w:rsidRPr="00B105B1">
        <w:t>система</w:t>
      </w:r>
      <w:r w:rsidR="007400BB">
        <w:t xml:space="preserve"> </w:t>
      </w:r>
      <w:r w:rsidRPr="00B105B1">
        <w:t>ввода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базовые</w:t>
      </w:r>
      <w:r w:rsidR="007400BB">
        <w:t xml:space="preserve"> </w:t>
      </w:r>
      <w:r w:rsidRPr="00B105B1">
        <w:t>графические</w:t>
      </w:r>
      <w:r w:rsidR="007400BB">
        <w:t xml:space="preserve"> </w:t>
      </w:r>
      <w:r w:rsidRPr="00B105B1">
        <w:t>настройки.</w:t>
      </w:r>
      <w:r w:rsidR="007400BB">
        <w:t xml:space="preserve"> </w:t>
      </w:r>
      <w:r w:rsidRPr="00B105B1">
        <w:t>После</w:t>
      </w:r>
      <w:r w:rsidR="007400BB">
        <w:t xml:space="preserve"> </w:t>
      </w:r>
      <w:r w:rsidRPr="00B105B1">
        <w:t>этого</w:t>
      </w:r>
      <w:r w:rsidR="007400BB">
        <w:t xml:space="preserve"> </w:t>
      </w:r>
      <w:r w:rsidRPr="00B105B1">
        <w:t>была</w:t>
      </w:r>
      <w:r w:rsidR="007400BB">
        <w:t xml:space="preserve"> </w:t>
      </w:r>
      <w:r w:rsidRPr="00B105B1">
        <w:t>сформирована</w:t>
      </w:r>
      <w:r w:rsidR="007400BB">
        <w:t xml:space="preserve"> </w:t>
      </w:r>
      <w:r w:rsidRPr="00B105B1">
        <w:t>структура</w:t>
      </w:r>
      <w:r w:rsidR="007400BB">
        <w:t xml:space="preserve"> </w:t>
      </w:r>
      <w:r w:rsidRPr="00B105B1">
        <w:t>папок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каталоге</w:t>
      </w:r>
      <w:r w:rsidR="007400BB">
        <w:t xml:space="preserve"> </w:t>
      </w:r>
      <w:r w:rsidRPr="00B105B1">
        <w:t>Assets,</w:t>
      </w:r>
      <w:r w:rsidR="007400BB">
        <w:t xml:space="preserve"> </w:t>
      </w:r>
      <w:r w:rsidRPr="00B105B1">
        <w:t>включающая</w:t>
      </w:r>
      <w:r w:rsidR="007400BB">
        <w:t xml:space="preserve"> </w:t>
      </w:r>
      <w:r w:rsidRPr="00B105B1">
        <w:t>разделы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скриптов,</w:t>
      </w:r>
      <w:r w:rsidR="007400BB">
        <w:t xml:space="preserve"> </w:t>
      </w:r>
      <w:r w:rsidRPr="00B105B1">
        <w:t>спрайтов,</w:t>
      </w:r>
      <w:r w:rsidR="007400BB">
        <w:t xml:space="preserve"> </w:t>
      </w:r>
      <w:r w:rsidRPr="00B105B1">
        <w:t>аудио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сцен.</w:t>
      </w:r>
      <w:r w:rsidR="007400BB">
        <w:t xml:space="preserve"> </w:t>
      </w:r>
      <w:r w:rsidRPr="00B105B1">
        <w:t>Такая</w:t>
      </w:r>
      <w:r w:rsidR="007400BB">
        <w:t xml:space="preserve"> </w:t>
      </w:r>
      <w:r w:rsidRPr="00B105B1">
        <w:t>организация</w:t>
      </w:r>
      <w:r w:rsidR="007400BB">
        <w:t xml:space="preserve"> </w:t>
      </w:r>
      <w:r w:rsidRPr="00B105B1">
        <w:t>позволила</w:t>
      </w:r>
      <w:r w:rsidR="007400BB">
        <w:t xml:space="preserve"> </w:t>
      </w:r>
      <w:r w:rsidRPr="00B105B1">
        <w:t>поддерживать</w:t>
      </w:r>
      <w:r w:rsidR="007400BB">
        <w:t xml:space="preserve"> </w:t>
      </w:r>
      <w:r w:rsidRPr="00B105B1">
        <w:t>порядок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облегчила</w:t>
      </w:r>
      <w:r w:rsidR="007400BB">
        <w:t xml:space="preserve"> </w:t>
      </w:r>
      <w:r w:rsidRPr="00B105B1">
        <w:t>дальнейшую</w:t>
      </w:r>
      <w:r w:rsidR="007400BB">
        <w:t xml:space="preserve"> </w:t>
      </w:r>
      <w:r w:rsidRPr="00B105B1">
        <w:t>работу</w:t>
      </w:r>
      <w:r w:rsidR="007400BB">
        <w:t xml:space="preserve"> </w:t>
      </w:r>
      <w:r w:rsidRPr="00B105B1">
        <w:t>над</w:t>
      </w:r>
      <w:r w:rsidR="007400BB">
        <w:t xml:space="preserve"> </w:t>
      </w:r>
      <w:r w:rsidRPr="00B105B1">
        <w:t>проектом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1</w:t>
      </w:r>
      <w:r>
        <w:t>).</w:t>
      </w:r>
    </w:p>
    <w:p w14:paraId="5C61C013" w14:textId="77044661" w:rsidR="0062482E" w:rsidRDefault="0062482E" w:rsidP="0062482E">
      <w:pPr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7400BB">
        <w:rPr>
          <w:rFonts w:eastAsia="Times New Roman"/>
          <w:bCs/>
        </w:rPr>
        <w:t xml:space="preserve"> </w:t>
      </w:r>
      <w:r w:rsidR="00524D66">
        <w:rPr>
          <w:rFonts w:eastAsia="Times New Roman"/>
          <w:bCs/>
        </w:rPr>
        <w:t>1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Окно</w:t>
      </w:r>
      <w:r w:rsidR="007400BB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Unity</w:t>
      </w:r>
      <w:proofErr w:type="spellEnd"/>
      <w:r w:rsidR="007400BB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Hub</w:t>
      </w:r>
      <w:proofErr w:type="spellEnd"/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созданным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проектом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«Хранитель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Земли»</w:t>
      </w:r>
    </w:p>
    <w:p w14:paraId="2D12743E" w14:textId="77777777" w:rsidR="0062482E" w:rsidRPr="00EF5822" w:rsidRDefault="0062482E" w:rsidP="0062482E">
      <w:pPr>
        <w:rPr>
          <w:rFonts w:eastAsia="Times New Roman"/>
          <w:bCs/>
        </w:rPr>
      </w:pPr>
    </w:p>
    <w:p w14:paraId="3802321C" w14:textId="65AC0DEA" w:rsidR="0062482E" w:rsidRPr="00B105B1" w:rsidRDefault="0062482E" w:rsidP="0062482E">
      <w:r w:rsidRPr="00B105B1">
        <w:t>Основная</w:t>
      </w:r>
      <w:r w:rsidR="007400BB">
        <w:t xml:space="preserve"> </w:t>
      </w:r>
      <w:r w:rsidRPr="00B105B1">
        <w:t>логика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была</w:t>
      </w:r>
      <w:r w:rsidR="007400BB">
        <w:t xml:space="preserve"> </w:t>
      </w:r>
      <w:r w:rsidRPr="00B105B1">
        <w:t>реализована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помощью</w:t>
      </w:r>
      <w:r w:rsidR="007400BB">
        <w:t xml:space="preserve"> </w:t>
      </w:r>
      <w:r w:rsidRPr="00B105B1">
        <w:t>скриптов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языке</w:t>
      </w:r>
      <w:r w:rsidR="007400BB">
        <w:t xml:space="preserve"> </w:t>
      </w:r>
      <w:r w:rsidRPr="00B105B1">
        <w:t>C#,</w:t>
      </w:r>
      <w:r w:rsidR="007400BB">
        <w:t xml:space="preserve"> </w:t>
      </w:r>
      <w:r w:rsidRPr="00B105B1">
        <w:t>которые</w:t>
      </w:r>
      <w:r w:rsidR="007400BB">
        <w:t xml:space="preserve"> </w:t>
      </w:r>
      <w:r w:rsidRPr="00B105B1">
        <w:t>создавались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редактировались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среде</w:t>
      </w:r>
      <w:r w:rsidR="007400BB">
        <w:t xml:space="preserve"> </w:t>
      </w:r>
      <w:r w:rsidRPr="00B105B1">
        <w:t>Visual</w:t>
      </w:r>
      <w:r w:rsidR="007400BB">
        <w:t xml:space="preserve"> </w:t>
      </w:r>
      <w:r w:rsidRPr="00B105B1">
        <w:t>Studio.</w:t>
      </w:r>
      <w:r w:rsidR="007400BB">
        <w:t xml:space="preserve"> </w:t>
      </w:r>
      <w:r w:rsidRPr="00B105B1">
        <w:t>Каждый</w:t>
      </w:r>
      <w:r w:rsidR="007400BB">
        <w:t xml:space="preserve"> </w:t>
      </w:r>
      <w:r w:rsidRPr="00B105B1">
        <w:t>скрипт</w:t>
      </w:r>
      <w:r w:rsidR="007400BB">
        <w:t xml:space="preserve"> </w:t>
      </w:r>
      <w:r w:rsidRPr="00B105B1">
        <w:t>отвечал</w:t>
      </w:r>
      <w:r w:rsidR="007400BB">
        <w:t xml:space="preserve"> </w:t>
      </w:r>
      <w:r w:rsidRPr="00B105B1">
        <w:t>за</w:t>
      </w:r>
      <w:r w:rsidR="007400BB">
        <w:t xml:space="preserve"> </w:t>
      </w:r>
      <w:r w:rsidRPr="00B105B1">
        <w:t>отдельный</w:t>
      </w:r>
      <w:r w:rsidR="007400BB">
        <w:t xml:space="preserve"> </w:t>
      </w:r>
      <w:r w:rsidRPr="00B105B1">
        <w:t>аспект</w:t>
      </w:r>
      <w:r w:rsidR="007400BB">
        <w:t xml:space="preserve"> </w:t>
      </w:r>
      <w:r w:rsidRPr="00B105B1">
        <w:t>игрового</w:t>
      </w:r>
      <w:r w:rsidR="007400BB">
        <w:t xml:space="preserve"> </w:t>
      </w:r>
      <w:r w:rsidRPr="00B105B1">
        <w:t>процесса:</w:t>
      </w:r>
      <w:r w:rsidR="007400BB">
        <w:t xml:space="preserve"> </w:t>
      </w:r>
      <w:r w:rsidRPr="00B105B1">
        <w:t>движение</w:t>
      </w:r>
      <w:r w:rsidR="007400BB">
        <w:t xml:space="preserve"> </w:t>
      </w:r>
      <w:r w:rsidRPr="00B105B1">
        <w:t>персонажа,</w:t>
      </w:r>
      <w:r w:rsidR="007400BB">
        <w:t xml:space="preserve"> </w:t>
      </w:r>
      <w:r w:rsidRPr="00B105B1">
        <w:t>взаимодействие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предметами,</w:t>
      </w:r>
      <w:r w:rsidR="007400BB">
        <w:t xml:space="preserve"> </w:t>
      </w:r>
      <w:r w:rsidRPr="00B105B1">
        <w:t>выполнение</w:t>
      </w:r>
      <w:r w:rsidR="007400BB">
        <w:t xml:space="preserve"> </w:t>
      </w:r>
      <w:r w:rsidRPr="00B105B1">
        <w:t>заданий,</w:t>
      </w:r>
      <w:r w:rsidR="007400BB">
        <w:t xml:space="preserve"> </w:t>
      </w:r>
      <w:r w:rsidRPr="00B105B1">
        <w:t>сохранение</w:t>
      </w:r>
      <w:r w:rsidR="007400BB">
        <w:t xml:space="preserve"> </w:t>
      </w:r>
      <w:r w:rsidRPr="00B105B1">
        <w:t>прогресса.</w:t>
      </w:r>
      <w:r w:rsidR="007400BB">
        <w:t xml:space="preserve"> </w:t>
      </w:r>
      <w:r w:rsidRPr="00B105B1">
        <w:t>Например,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скрипте</w:t>
      </w:r>
      <w:r w:rsidR="007400BB">
        <w:t xml:space="preserve"> </w:t>
      </w:r>
      <w:r w:rsidRPr="00B105B1">
        <w:t>управления</w:t>
      </w:r>
      <w:r w:rsidR="007400BB">
        <w:t xml:space="preserve"> </w:t>
      </w:r>
      <w:r w:rsidRPr="00B105B1">
        <w:t>персонажем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описаны</w:t>
      </w:r>
      <w:r w:rsidR="007400BB">
        <w:t xml:space="preserve"> </w:t>
      </w:r>
      <w:r w:rsidRPr="00B105B1">
        <w:t>функции</w:t>
      </w:r>
      <w:r w:rsidR="007400BB">
        <w:t xml:space="preserve"> </w:t>
      </w:r>
      <w:r w:rsidRPr="00B105B1">
        <w:t>перемещения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помощью</w:t>
      </w:r>
      <w:r w:rsidR="007400BB">
        <w:t xml:space="preserve"> </w:t>
      </w:r>
      <w:r w:rsidRPr="00B105B1">
        <w:t>клавиш</w:t>
      </w:r>
      <w:r w:rsidR="007400BB">
        <w:t xml:space="preserve"> </w:t>
      </w:r>
      <w:r w:rsidRPr="00B105B1">
        <w:t>WASD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взаимодействия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объектами</w:t>
      </w:r>
      <w:r w:rsidR="007400BB">
        <w:t xml:space="preserve"> </w:t>
      </w:r>
      <w:r w:rsidRPr="00B105B1">
        <w:t>через</w:t>
      </w:r>
      <w:r w:rsidR="007400BB">
        <w:t xml:space="preserve"> </w:t>
      </w:r>
      <w:r w:rsidRPr="00B105B1">
        <w:t>клавишу</w:t>
      </w:r>
      <w:r w:rsidR="007400BB">
        <w:t xml:space="preserve"> </w:t>
      </w:r>
      <w:r w:rsidRPr="00B105B1">
        <w:t>E.</w:t>
      </w:r>
    </w:p>
    <w:p w14:paraId="47492FDE" w14:textId="5FE1EBC2" w:rsidR="0062482E" w:rsidRPr="00B105B1" w:rsidRDefault="0062482E" w:rsidP="0062482E">
      <w:r w:rsidRPr="00B105B1">
        <w:rPr>
          <w:noProof/>
        </w:rPr>
        <w:drawing>
          <wp:anchor distT="0" distB="0" distL="114300" distR="114300" simplePos="0" relativeHeight="251722752" behindDoc="0" locked="0" layoutInCell="1" allowOverlap="1" wp14:anchorId="52069E87" wp14:editId="2EE40EA3">
            <wp:simplePos x="0" y="0"/>
            <wp:positionH relativeFrom="margin">
              <wp:align>center</wp:align>
            </wp:positionH>
            <wp:positionV relativeFrom="paragraph">
              <wp:posOffset>1617345</wp:posOffset>
            </wp:positionV>
            <wp:extent cx="3573789" cy="2088000"/>
            <wp:effectExtent l="0" t="0" r="7620" b="7620"/>
            <wp:wrapTopAndBottom/>
            <wp:docPr id="5926418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18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9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Графические</w:t>
      </w:r>
      <w:r w:rsidR="007400BB">
        <w:t xml:space="preserve"> </w:t>
      </w:r>
      <w:r w:rsidRPr="00B105B1">
        <w:t>ресурсы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подготовлены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приложении</w:t>
      </w:r>
      <w:r w:rsidR="007400BB">
        <w:t xml:space="preserve"> </w:t>
      </w:r>
      <w:r w:rsidRPr="00B105B1">
        <w:t>Krita,</w:t>
      </w:r>
      <w:r w:rsidR="007400BB">
        <w:t xml:space="preserve"> </w:t>
      </w:r>
      <w:r w:rsidRPr="00B105B1">
        <w:t>где</w:t>
      </w:r>
      <w:r w:rsidR="007400BB">
        <w:t xml:space="preserve"> </w:t>
      </w:r>
      <w:r w:rsidRPr="00B105B1">
        <w:t>создавались</w:t>
      </w:r>
      <w:r w:rsidR="007400BB">
        <w:t xml:space="preserve"> </w:t>
      </w:r>
      <w:r w:rsidRPr="00B105B1">
        <w:t>спрайты</w:t>
      </w:r>
      <w:r w:rsidR="007400BB">
        <w:t xml:space="preserve"> </w:t>
      </w:r>
      <w:r w:rsidRPr="00B105B1">
        <w:t>персонажей,</w:t>
      </w:r>
      <w:r w:rsidR="007400BB">
        <w:t xml:space="preserve"> </w:t>
      </w:r>
      <w:r w:rsidRPr="00B105B1">
        <w:t>объектов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окружения.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анимации</w:t>
      </w:r>
      <w:r w:rsidR="007400BB">
        <w:t xml:space="preserve"> </w:t>
      </w:r>
      <w:r w:rsidRPr="00B105B1">
        <w:t>использовался</w:t>
      </w:r>
      <w:r w:rsidR="007400BB">
        <w:t xml:space="preserve"> </w:t>
      </w:r>
      <w:r w:rsidRPr="00B105B1">
        <w:t>покадровый</w:t>
      </w:r>
      <w:r w:rsidR="007400BB">
        <w:t xml:space="preserve"> </w:t>
      </w:r>
      <w:r w:rsidRPr="00B105B1">
        <w:t>метод:</w:t>
      </w:r>
      <w:r w:rsidR="007400BB">
        <w:t xml:space="preserve"> </w:t>
      </w:r>
      <w:r w:rsidRPr="00B105B1">
        <w:t>художник</w:t>
      </w:r>
      <w:r w:rsidR="007400BB">
        <w:t xml:space="preserve"> </w:t>
      </w:r>
      <w:r w:rsidRPr="00B105B1">
        <w:t>рисовал</w:t>
      </w:r>
      <w:r w:rsidR="007400BB">
        <w:t xml:space="preserve"> </w:t>
      </w:r>
      <w:r w:rsidRPr="00B105B1">
        <w:t>последовательность</w:t>
      </w:r>
      <w:r w:rsidR="007400BB">
        <w:t xml:space="preserve"> </w:t>
      </w:r>
      <w:r w:rsidRPr="00B105B1">
        <w:t>кадров,</w:t>
      </w:r>
      <w:r w:rsidR="007400BB">
        <w:t xml:space="preserve"> </w:t>
      </w:r>
      <w:r w:rsidRPr="00B105B1">
        <w:t>которые</w:t>
      </w:r>
      <w:r w:rsidR="007400BB">
        <w:t xml:space="preserve"> </w:t>
      </w:r>
      <w:r w:rsidRPr="00B105B1">
        <w:t>затем</w:t>
      </w:r>
      <w:r w:rsidR="007400BB">
        <w:t xml:space="preserve"> </w:t>
      </w:r>
      <w:r w:rsidRPr="00B105B1">
        <w:t>импортировались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объединялись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анимационные</w:t>
      </w:r>
      <w:r w:rsidR="007400BB">
        <w:t xml:space="preserve"> </w:t>
      </w:r>
      <w:r w:rsidRPr="00B105B1">
        <w:t>клипы.</w:t>
      </w:r>
      <w:r w:rsidR="007400BB">
        <w:t xml:space="preserve"> </w:t>
      </w:r>
      <w:r w:rsidRPr="00B105B1">
        <w:t>Встроенный</w:t>
      </w:r>
      <w:r w:rsidR="007400BB">
        <w:t xml:space="preserve"> </w:t>
      </w:r>
      <w:r w:rsidRPr="00B105B1">
        <w:t>инструмент</w:t>
      </w:r>
      <w:r w:rsidR="007400BB">
        <w:t xml:space="preserve"> </w:t>
      </w:r>
      <w:r w:rsidRPr="00B105B1">
        <w:t>Sprite</w:t>
      </w:r>
      <w:r w:rsidR="007400BB">
        <w:t xml:space="preserve"> </w:t>
      </w:r>
      <w:r w:rsidRPr="00B105B1">
        <w:t>Editor</w:t>
      </w:r>
      <w:r w:rsidR="007400BB">
        <w:t xml:space="preserve"> </w:t>
      </w:r>
      <w:r w:rsidRPr="00B105B1">
        <w:t>позволял</w:t>
      </w:r>
      <w:r w:rsidR="007400BB">
        <w:t xml:space="preserve"> </w:t>
      </w:r>
      <w:r w:rsidRPr="00B105B1">
        <w:t>нарезать</w:t>
      </w:r>
      <w:r w:rsidR="007400BB">
        <w:t xml:space="preserve"> </w:t>
      </w:r>
      <w:r w:rsidRPr="00B105B1">
        <w:t>изображения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отдельные</w:t>
      </w:r>
      <w:r w:rsidR="007400BB">
        <w:t xml:space="preserve"> </w:t>
      </w:r>
      <w:r w:rsidRPr="00B105B1">
        <w:t>элементы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формировать</w:t>
      </w:r>
      <w:r w:rsidR="007400BB">
        <w:t xml:space="preserve"> </w:t>
      </w:r>
      <w:r w:rsidRPr="00B105B1">
        <w:t>анимации</w:t>
      </w:r>
      <w:r w:rsidR="007400BB">
        <w:t xml:space="preserve"> </w:t>
      </w:r>
      <w:r w:rsidRPr="00B105B1">
        <w:t>движения,</w:t>
      </w:r>
      <w:r w:rsidR="007400BB">
        <w:t xml:space="preserve"> </w:t>
      </w:r>
      <w:r w:rsidRPr="00B105B1">
        <w:t>взаимодействия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роста</w:t>
      </w:r>
      <w:r w:rsidR="007400BB">
        <w:t xml:space="preserve"> </w:t>
      </w:r>
      <w:r w:rsidRPr="00B105B1">
        <w:t>деревьев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2</w:t>
      </w:r>
      <w:r>
        <w:t>).</w:t>
      </w:r>
      <w:r w:rsidR="007400BB">
        <w:t xml:space="preserve"> </w:t>
      </w:r>
    </w:p>
    <w:p w14:paraId="5DBE2D5D" w14:textId="1F217BB7" w:rsidR="0062482E" w:rsidRDefault="0062482E" w:rsidP="0062482E">
      <w:pPr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7400BB">
        <w:rPr>
          <w:rFonts w:eastAsia="Times New Roman"/>
          <w:bCs/>
        </w:rPr>
        <w:t xml:space="preserve"> </w:t>
      </w:r>
      <w:r w:rsidR="00524D66">
        <w:rPr>
          <w:rFonts w:eastAsia="Times New Roman"/>
          <w:bCs/>
        </w:rPr>
        <w:t>2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Рабочее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пространство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Krita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пиксельными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спрайтами</w:t>
      </w:r>
    </w:p>
    <w:p w14:paraId="63DF4131" w14:textId="77777777" w:rsidR="0062482E" w:rsidRPr="00EF5822" w:rsidRDefault="0062482E" w:rsidP="0062482E">
      <w:pPr>
        <w:rPr>
          <w:rFonts w:eastAsia="Times New Roman"/>
          <w:bCs/>
        </w:rPr>
      </w:pPr>
    </w:p>
    <w:p w14:paraId="06D4F109" w14:textId="3350B169" w:rsidR="0062482E" w:rsidRPr="00B105B1" w:rsidRDefault="0062482E" w:rsidP="0062482E">
      <w:r w:rsidRPr="00B105B1">
        <w:t>Звуковое</w:t>
      </w:r>
      <w:r w:rsidR="007400BB">
        <w:t xml:space="preserve"> </w:t>
      </w:r>
      <w:r w:rsidRPr="00B105B1">
        <w:t>сопровождение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было</w:t>
      </w:r>
      <w:r w:rsidR="007400BB">
        <w:t xml:space="preserve"> </w:t>
      </w:r>
      <w:r w:rsidRPr="00B105B1">
        <w:t>реализовано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помощью</w:t>
      </w:r>
      <w:r w:rsidR="007400BB">
        <w:t xml:space="preserve"> </w:t>
      </w:r>
      <w:r w:rsidRPr="00B105B1">
        <w:t>аудиофайлов.</w:t>
      </w:r>
      <w:r w:rsidR="007400BB">
        <w:t xml:space="preserve"> </w:t>
      </w:r>
      <w:r w:rsidRPr="00B105B1">
        <w:t>Музыка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эффекты</w:t>
      </w:r>
      <w:r w:rsidR="007400BB">
        <w:t xml:space="preserve"> </w:t>
      </w:r>
      <w:r w:rsidRPr="00B105B1">
        <w:t>добавлялись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через</w:t>
      </w:r>
      <w:r w:rsidR="007400BB">
        <w:t xml:space="preserve"> </w:t>
      </w:r>
      <w:r w:rsidRPr="00B105B1">
        <w:t>компонент</w:t>
      </w:r>
      <w:r w:rsidR="007400BB">
        <w:t xml:space="preserve"> </w:t>
      </w:r>
      <w:r w:rsidRPr="00B105B1">
        <w:t>Audio</w:t>
      </w:r>
      <w:r w:rsidR="007400BB">
        <w:t xml:space="preserve"> </w:t>
      </w:r>
      <w:r w:rsidRPr="00B105B1">
        <w:t>Source,</w:t>
      </w:r>
      <w:r w:rsidR="007400BB">
        <w:t xml:space="preserve"> </w:t>
      </w:r>
      <w:r w:rsidRPr="00B105B1">
        <w:t>а</w:t>
      </w:r>
      <w:r w:rsidR="007400BB">
        <w:t xml:space="preserve"> </w:t>
      </w:r>
      <w:r w:rsidRPr="00B105B1">
        <w:t>их</w:t>
      </w:r>
      <w:r w:rsidR="007400BB">
        <w:t xml:space="preserve"> </w:t>
      </w:r>
      <w:r w:rsidRPr="00B105B1">
        <w:t>активация</w:t>
      </w:r>
      <w:r w:rsidR="007400BB">
        <w:t xml:space="preserve"> </w:t>
      </w:r>
      <w:r w:rsidRPr="00B105B1">
        <w:t>происходила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выполнении</w:t>
      </w:r>
      <w:r w:rsidR="007400BB">
        <w:t xml:space="preserve"> </w:t>
      </w:r>
      <w:r w:rsidRPr="00B105B1">
        <w:t>определённых</w:t>
      </w:r>
      <w:r w:rsidR="007400BB">
        <w:t xml:space="preserve"> </w:t>
      </w:r>
      <w:r w:rsidRPr="00B105B1">
        <w:t>действий</w:t>
      </w:r>
      <w:r w:rsidR="007400BB">
        <w:t xml:space="preserve"> </w:t>
      </w:r>
      <w:r w:rsidRPr="00B105B1">
        <w:t>игрока.</w:t>
      </w:r>
      <w:r w:rsidR="007400BB">
        <w:t xml:space="preserve"> </w:t>
      </w:r>
      <w:r w:rsidRPr="00B105B1">
        <w:t>Например,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сборе</w:t>
      </w:r>
      <w:r w:rsidR="007400BB">
        <w:t xml:space="preserve"> </w:t>
      </w:r>
      <w:r w:rsidRPr="00B105B1">
        <w:t>мусора</w:t>
      </w:r>
      <w:r w:rsidR="007400BB">
        <w:t xml:space="preserve"> </w:t>
      </w:r>
      <w:r w:rsidRPr="00B105B1">
        <w:t>воспроизводился</w:t>
      </w:r>
      <w:r w:rsidR="007400BB">
        <w:t xml:space="preserve"> </w:t>
      </w:r>
      <w:r w:rsidRPr="00B105B1">
        <w:t>короткий</w:t>
      </w:r>
      <w:r w:rsidR="007400BB">
        <w:t xml:space="preserve"> </w:t>
      </w:r>
      <w:r w:rsidRPr="00B105B1">
        <w:t>звук,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посадке</w:t>
      </w:r>
      <w:r w:rsidR="007400BB">
        <w:t xml:space="preserve"> </w:t>
      </w:r>
      <w:r w:rsidRPr="00B105B1">
        <w:t>дерева</w:t>
      </w:r>
      <w:r w:rsidR="007400BB">
        <w:t xml:space="preserve"> </w:t>
      </w:r>
      <w:r w:rsidRPr="00B105B1">
        <w:t>—</w:t>
      </w:r>
      <w:r w:rsidR="007400BB">
        <w:t xml:space="preserve"> </w:t>
      </w:r>
      <w:r w:rsidRPr="00B105B1">
        <w:t>мелодия</w:t>
      </w:r>
      <w:r w:rsidR="007400BB">
        <w:t xml:space="preserve"> </w:t>
      </w:r>
      <w:r w:rsidRPr="00B105B1">
        <w:t>роста,</w:t>
      </w:r>
      <w:r w:rsidR="007400BB">
        <w:t xml:space="preserve"> </w:t>
      </w:r>
      <w:r w:rsidRPr="00B105B1">
        <w:t>а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завершении</w:t>
      </w:r>
      <w:r w:rsidR="007400BB">
        <w:t xml:space="preserve"> </w:t>
      </w:r>
      <w:r w:rsidRPr="00B105B1">
        <w:t>уровня</w:t>
      </w:r>
      <w:r w:rsidR="007400BB">
        <w:t xml:space="preserve"> </w:t>
      </w:r>
      <w:r w:rsidRPr="00B105B1">
        <w:t>—</w:t>
      </w:r>
      <w:r w:rsidR="007400BB">
        <w:t xml:space="preserve"> </w:t>
      </w:r>
      <w:r w:rsidRPr="00B105B1">
        <w:t>сигнал</w:t>
      </w:r>
      <w:r w:rsidR="007400BB">
        <w:t xml:space="preserve"> </w:t>
      </w:r>
      <w:r w:rsidRPr="00B105B1">
        <w:t>перехода</w:t>
      </w:r>
      <w:r w:rsidR="007400BB">
        <w:t xml:space="preserve"> </w:t>
      </w:r>
      <w:r w:rsidRPr="00B105B1">
        <w:t>к</w:t>
      </w:r>
      <w:r w:rsidR="007400BB">
        <w:t xml:space="preserve"> </w:t>
      </w:r>
      <w:r w:rsidRPr="00B105B1">
        <w:t>следующей</w:t>
      </w:r>
      <w:r w:rsidR="007400BB">
        <w:t xml:space="preserve"> </w:t>
      </w:r>
      <w:r w:rsidRPr="00B105B1">
        <w:t>сцене.</w:t>
      </w:r>
    </w:p>
    <w:p w14:paraId="322F9FE4" w14:textId="5C5D5454" w:rsidR="0062482E" w:rsidRPr="00B105B1" w:rsidRDefault="0062482E" w:rsidP="0062482E">
      <w:r w:rsidRPr="00B105B1">
        <w:rPr>
          <w:noProof/>
        </w:rPr>
        <w:drawing>
          <wp:anchor distT="0" distB="0" distL="114300" distR="114300" simplePos="0" relativeHeight="251723776" behindDoc="0" locked="0" layoutInCell="1" allowOverlap="1" wp14:anchorId="0D6A261A" wp14:editId="3BAE75A5">
            <wp:simplePos x="0" y="0"/>
            <wp:positionH relativeFrom="column">
              <wp:posOffset>1224915</wp:posOffset>
            </wp:positionH>
            <wp:positionV relativeFrom="paragraph">
              <wp:posOffset>1381760</wp:posOffset>
            </wp:positionV>
            <wp:extent cx="3634730" cy="1944000"/>
            <wp:effectExtent l="0" t="0" r="4445" b="0"/>
            <wp:wrapTopAndBottom/>
            <wp:docPr id="1420835460" name="Рисунок 1" descr="Изображение выглядит как снимок экрана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35460" name="Рисунок 1" descr="Изображение выглядит как снимок экрана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3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Структура</w:t>
      </w:r>
      <w:r w:rsidR="007400BB">
        <w:t xml:space="preserve"> </w:t>
      </w:r>
      <w:r w:rsidRPr="00B105B1">
        <w:t>уровней</w:t>
      </w:r>
      <w:r w:rsidR="007400BB">
        <w:t xml:space="preserve"> </w:t>
      </w:r>
      <w:r w:rsidRPr="00B105B1">
        <w:t>создавалась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редакторе</w:t>
      </w:r>
      <w:r w:rsidR="007400BB">
        <w:t xml:space="preserve"> </w:t>
      </w:r>
      <w:r w:rsidRPr="00B105B1">
        <w:t>сцен</w:t>
      </w:r>
      <w:r w:rsidR="007400BB">
        <w:t xml:space="preserve"> </w:t>
      </w:r>
      <w:r w:rsidRPr="00B105B1">
        <w:t>Unity.</w:t>
      </w:r>
      <w:r w:rsidR="007400BB">
        <w:t xml:space="preserve"> </w:t>
      </w:r>
      <w:r w:rsidRPr="00B105B1">
        <w:t>Каждая</w:t>
      </w:r>
      <w:r w:rsidR="007400BB">
        <w:t xml:space="preserve"> </w:t>
      </w:r>
      <w:r w:rsidRPr="00B105B1">
        <w:t>сцена</w:t>
      </w:r>
      <w:r w:rsidR="007400BB">
        <w:t xml:space="preserve"> </w:t>
      </w:r>
      <w:r w:rsidRPr="00B105B1">
        <w:t>соответствовала</w:t>
      </w:r>
      <w:r w:rsidR="007400BB">
        <w:t xml:space="preserve"> </w:t>
      </w:r>
      <w:r w:rsidRPr="00B105B1">
        <w:t>отдельной</w:t>
      </w:r>
      <w:r w:rsidR="007400BB">
        <w:t xml:space="preserve"> </w:t>
      </w:r>
      <w:r w:rsidRPr="00B105B1">
        <w:t>локации:</w:t>
      </w:r>
      <w:r w:rsidR="007400BB">
        <w:t xml:space="preserve"> </w:t>
      </w:r>
      <w:r w:rsidRPr="00B105B1">
        <w:t>лес,</w:t>
      </w:r>
      <w:r w:rsidR="007400BB">
        <w:t xml:space="preserve"> </w:t>
      </w:r>
      <w:r w:rsidRPr="00B105B1">
        <w:t>река,</w:t>
      </w:r>
      <w:r w:rsidR="007400BB">
        <w:t xml:space="preserve"> </w:t>
      </w:r>
      <w:r w:rsidRPr="00B105B1">
        <w:t>город.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сценах</w:t>
      </w:r>
      <w:r w:rsidR="007400BB">
        <w:t xml:space="preserve"> </w:t>
      </w:r>
      <w:r w:rsidRPr="00B105B1">
        <w:t>размещались</w:t>
      </w:r>
      <w:r w:rsidR="007400BB">
        <w:t xml:space="preserve"> </w:t>
      </w:r>
      <w:r w:rsidRPr="00B105B1">
        <w:t>игровые</w:t>
      </w:r>
      <w:r w:rsidR="007400BB">
        <w:t xml:space="preserve"> </w:t>
      </w:r>
      <w:r w:rsidRPr="00B105B1">
        <w:t>объекты,</w:t>
      </w:r>
      <w:r w:rsidR="007400BB">
        <w:t xml:space="preserve"> </w:t>
      </w:r>
      <w:r w:rsidRPr="00B105B1">
        <w:t>NPC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задания.</w:t>
      </w:r>
      <w:r w:rsidR="007400BB">
        <w:t xml:space="preserve"> </w:t>
      </w:r>
      <w:r w:rsidRPr="00B105B1">
        <w:t>Переход</w:t>
      </w:r>
      <w:r w:rsidR="007400BB">
        <w:t xml:space="preserve"> </w:t>
      </w:r>
      <w:r w:rsidRPr="00B105B1">
        <w:t>между</w:t>
      </w:r>
      <w:r w:rsidR="007400BB">
        <w:t xml:space="preserve"> </w:t>
      </w:r>
      <w:r w:rsidRPr="00B105B1">
        <w:t>сценами</w:t>
      </w:r>
      <w:r w:rsidR="007400BB">
        <w:t xml:space="preserve"> </w:t>
      </w:r>
      <w:r w:rsidRPr="00B105B1">
        <w:t>осуществлялся</w:t>
      </w:r>
      <w:r w:rsidR="007400BB">
        <w:t xml:space="preserve"> </w:t>
      </w:r>
      <w:r w:rsidRPr="00B105B1">
        <w:t>через</w:t>
      </w:r>
      <w:r w:rsidR="007400BB">
        <w:t xml:space="preserve"> </w:t>
      </w:r>
      <w:r w:rsidRPr="00B105B1">
        <w:t>систему</w:t>
      </w:r>
      <w:r w:rsidR="007400BB">
        <w:t xml:space="preserve"> </w:t>
      </w:r>
      <w:r w:rsidRPr="00B105B1">
        <w:t>загрузки</w:t>
      </w:r>
      <w:r w:rsidR="007400BB">
        <w:t xml:space="preserve"> </w:t>
      </w:r>
      <w:r w:rsidRPr="00B105B1">
        <w:t>уровней,</w:t>
      </w:r>
      <w:r w:rsidR="007400BB">
        <w:t xml:space="preserve"> </w:t>
      </w:r>
      <w:r w:rsidRPr="00B105B1">
        <w:t>реализованную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скриптах.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удобства</w:t>
      </w:r>
      <w:r w:rsidR="007400BB">
        <w:t xml:space="preserve"> </w:t>
      </w:r>
      <w:r w:rsidRPr="00B105B1">
        <w:t>игрока</w:t>
      </w:r>
      <w:r w:rsidR="007400BB">
        <w:t xml:space="preserve"> </w:t>
      </w:r>
      <w:r w:rsidRPr="00B105B1">
        <w:t>был</w:t>
      </w:r>
      <w:r w:rsidR="007400BB">
        <w:t xml:space="preserve"> </w:t>
      </w:r>
      <w:r w:rsidRPr="00B105B1">
        <w:t>создан</w:t>
      </w:r>
      <w:r w:rsidR="007400BB">
        <w:t xml:space="preserve"> </w:t>
      </w:r>
      <w:r w:rsidRPr="00B105B1">
        <w:t>экран</w:t>
      </w:r>
      <w:r w:rsidR="007400BB">
        <w:t xml:space="preserve"> </w:t>
      </w:r>
      <w:r w:rsidRPr="00B105B1">
        <w:t>главного</w:t>
      </w:r>
      <w:r w:rsidR="007400BB">
        <w:t xml:space="preserve"> </w:t>
      </w:r>
      <w:r w:rsidRPr="00B105B1">
        <w:t>меню,</w:t>
      </w:r>
      <w:r w:rsidR="007400BB">
        <w:t xml:space="preserve"> </w:t>
      </w:r>
      <w:r w:rsidRPr="00B105B1">
        <w:t>где</w:t>
      </w:r>
      <w:r w:rsidR="007400BB">
        <w:t xml:space="preserve"> </w:t>
      </w:r>
      <w:r w:rsidRPr="00B105B1">
        <w:t>можно</w:t>
      </w:r>
      <w:r w:rsidR="007400BB">
        <w:t xml:space="preserve"> </w:t>
      </w:r>
      <w:r w:rsidRPr="00B105B1">
        <w:t>было</w:t>
      </w:r>
      <w:r w:rsidR="007400BB">
        <w:t xml:space="preserve"> </w:t>
      </w:r>
      <w:r w:rsidRPr="00B105B1">
        <w:t>начать</w:t>
      </w:r>
      <w:r w:rsidR="007400BB">
        <w:t xml:space="preserve"> </w:t>
      </w:r>
      <w:r w:rsidRPr="00B105B1">
        <w:t>новую</w:t>
      </w:r>
      <w:r w:rsidR="007400BB">
        <w:t xml:space="preserve"> </w:t>
      </w:r>
      <w:r w:rsidRPr="00B105B1">
        <w:t>игру,</w:t>
      </w:r>
      <w:r w:rsidR="007400BB">
        <w:t xml:space="preserve"> </w:t>
      </w:r>
      <w:r w:rsidRPr="00B105B1">
        <w:t>загрузить</w:t>
      </w:r>
      <w:r w:rsidR="007400BB">
        <w:t xml:space="preserve"> </w:t>
      </w:r>
      <w:r w:rsidRPr="00B105B1">
        <w:t>сохранение</w:t>
      </w:r>
      <w:r w:rsidR="007400BB">
        <w:t xml:space="preserve"> </w:t>
      </w:r>
      <w:r w:rsidRPr="00B105B1">
        <w:t>или</w:t>
      </w:r>
      <w:r w:rsidR="007400BB">
        <w:t xml:space="preserve"> </w:t>
      </w:r>
      <w:r w:rsidRPr="00B105B1">
        <w:t>перейти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настройки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3</w:t>
      </w:r>
      <w:r>
        <w:t>).</w:t>
      </w:r>
    </w:p>
    <w:p w14:paraId="6815BB74" w14:textId="5487BE9B" w:rsidR="0062482E" w:rsidRPr="00EF5822" w:rsidRDefault="0062482E" w:rsidP="0062482E">
      <w:pPr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7400BB">
        <w:rPr>
          <w:rFonts w:eastAsia="Times New Roman"/>
          <w:bCs/>
        </w:rPr>
        <w:t xml:space="preserve"> </w:t>
      </w:r>
      <w:r w:rsidR="00524D66">
        <w:rPr>
          <w:rFonts w:eastAsia="Times New Roman"/>
          <w:bCs/>
        </w:rPr>
        <w:t>3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Интерфейс</w:t>
      </w:r>
      <w:r w:rsidR="007400BB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Unity</w:t>
      </w:r>
      <w:proofErr w:type="spellEnd"/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Editor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открытой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сценой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«Лес»</w:t>
      </w:r>
    </w:p>
    <w:p w14:paraId="24C531E0" w14:textId="55AE2980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хранения</w:t>
      </w:r>
      <w:r w:rsidR="007400BB">
        <w:t xml:space="preserve"> </w:t>
      </w:r>
      <w:r w:rsidRPr="00B105B1">
        <w:t>данных</w:t>
      </w:r>
      <w:r w:rsidR="007400BB">
        <w:t xml:space="preserve"> </w:t>
      </w:r>
      <w:r w:rsidRPr="00B105B1">
        <w:t>игрока</w:t>
      </w:r>
      <w:r w:rsidR="007400BB">
        <w:t xml:space="preserve"> </w:t>
      </w:r>
      <w:r w:rsidRPr="00B105B1">
        <w:t>использовалась</w:t>
      </w:r>
      <w:r w:rsidR="007400BB">
        <w:t xml:space="preserve"> </w:t>
      </w:r>
      <w:r w:rsidRPr="00B105B1">
        <w:t>встроенная</w:t>
      </w:r>
      <w:r w:rsidR="007400BB">
        <w:t xml:space="preserve"> </w:t>
      </w:r>
      <w:r w:rsidRPr="00B105B1">
        <w:t>система</w:t>
      </w:r>
      <w:r w:rsidR="007400BB">
        <w:t xml:space="preserve"> </w:t>
      </w:r>
      <w:r w:rsidRPr="00B105B1">
        <w:t>сериализации</w:t>
      </w:r>
      <w:r w:rsidR="007400BB">
        <w:t xml:space="preserve"> </w:t>
      </w:r>
      <w:r w:rsidRPr="00B105B1">
        <w:t>Unity.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ней</w:t>
      </w:r>
      <w:r w:rsidR="007400BB">
        <w:t xml:space="preserve"> </w:t>
      </w:r>
      <w:r w:rsidRPr="00B105B1">
        <w:t>сохранялись</w:t>
      </w:r>
      <w:r w:rsidR="007400BB">
        <w:t xml:space="preserve"> </w:t>
      </w:r>
      <w:r w:rsidRPr="00B105B1">
        <w:t>параметры</w:t>
      </w:r>
      <w:r w:rsidR="007400BB">
        <w:t xml:space="preserve"> </w:t>
      </w:r>
      <w:r w:rsidRPr="00B105B1">
        <w:t>прогресса:</w:t>
      </w:r>
      <w:r w:rsidR="007400BB">
        <w:t xml:space="preserve"> </w:t>
      </w:r>
      <w:r w:rsidRPr="00B105B1">
        <w:t>количество</w:t>
      </w:r>
      <w:r w:rsidR="007400BB">
        <w:t xml:space="preserve"> </w:t>
      </w:r>
      <w:r w:rsidRPr="00B105B1">
        <w:t>собранного</w:t>
      </w:r>
      <w:r w:rsidR="007400BB">
        <w:t xml:space="preserve"> </w:t>
      </w:r>
      <w:r w:rsidRPr="00B105B1">
        <w:t>мусора,</w:t>
      </w:r>
      <w:r w:rsidR="007400BB">
        <w:t xml:space="preserve"> </w:t>
      </w:r>
      <w:r w:rsidRPr="00B105B1">
        <w:t>посаженные</w:t>
      </w:r>
      <w:r w:rsidR="007400BB">
        <w:t xml:space="preserve"> </w:t>
      </w:r>
      <w:r w:rsidRPr="00B105B1">
        <w:t>деревья,</w:t>
      </w:r>
      <w:r w:rsidR="007400BB">
        <w:t xml:space="preserve"> </w:t>
      </w:r>
      <w:r w:rsidRPr="00B105B1">
        <w:t>выполненные</w:t>
      </w:r>
      <w:r w:rsidR="007400BB">
        <w:t xml:space="preserve"> </w:t>
      </w:r>
      <w:r w:rsidRPr="00B105B1">
        <w:t>задания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достижения.</w:t>
      </w:r>
    </w:p>
    <w:p w14:paraId="3C1724F5" w14:textId="2BA96256" w:rsidR="0062482E" w:rsidRPr="00B105B1" w:rsidRDefault="0062482E" w:rsidP="0062482E">
      <w:r w:rsidRPr="00B105B1">
        <w:rPr>
          <w:noProof/>
        </w:rPr>
        <w:drawing>
          <wp:anchor distT="0" distB="0" distL="114300" distR="114300" simplePos="0" relativeHeight="251724800" behindDoc="0" locked="0" layoutInCell="1" allowOverlap="1" wp14:anchorId="272D3D68" wp14:editId="0D99982D">
            <wp:simplePos x="0" y="0"/>
            <wp:positionH relativeFrom="column">
              <wp:posOffset>1085941</wp:posOffset>
            </wp:positionH>
            <wp:positionV relativeFrom="paragraph">
              <wp:posOffset>915035</wp:posOffset>
            </wp:positionV>
            <wp:extent cx="4436110" cy="2612390"/>
            <wp:effectExtent l="0" t="0" r="2540" b="0"/>
            <wp:wrapTopAndBottom/>
            <wp:docPr id="17537415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15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Фундаментальные</w:t>
      </w:r>
      <w:r w:rsidR="007400BB">
        <w:t xml:space="preserve"> </w:t>
      </w:r>
      <w:r w:rsidRPr="00B105B1">
        <w:t>параметры</w:t>
      </w:r>
      <w:r w:rsidR="007400BB">
        <w:t xml:space="preserve"> </w:t>
      </w:r>
      <w:r w:rsidRPr="00B105B1">
        <w:t>работы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задавались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разделе</w:t>
      </w:r>
      <w:r w:rsidR="007400BB">
        <w:t xml:space="preserve"> </w:t>
      </w:r>
      <w:r w:rsidRPr="00B105B1">
        <w:t>Project</w:t>
      </w:r>
      <w:r w:rsidR="007400BB">
        <w:t xml:space="preserve"> </w:t>
      </w:r>
      <w:r w:rsidRPr="00B105B1">
        <w:t>Settings,</w:t>
      </w:r>
      <w:r w:rsidR="007400BB">
        <w:t xml:space="preserve"> </w:t>
      </w:r>
      <w:r w:rsidRPr="00B105B1">
        <w:t>где</w:t>
      </w:r>
      <w:r w:rsidR="007400BB">
        <w:t xml:space="preserve"> </w:t>
      </w:r>
      <w:r w:rsidRPr="00B105B1">
        <w:t>настраивались</w:t>
      </w:r>
      <w:r w:rsidR="007400BB">
        <w:t xml:space="preserve"> </w:t>
      </w:r>
      <w:r w:rsidRPr="00B105B1">
        <w:t>физика,</w:t>
      </w:r>
      <w:r w:rsidR="007400BB">
        <w:t xml:space="preserve"> </w:t>
      </w:r>
      <w:r w:rsidRPr="00B105B1">
        <w:t>графика,</w:t>
      </w:r>
      <w:r w:rsidR="007400BB">
        <w:t xml:space="preserve"> </w:t>
      </w:r>
      <w:r w:rsidRPr="00B105B1">
        <w:t>система</w:t>
      </w:r>
      <w:r w:rsidR="007400BB">
        <w:t xml:space="preserve"> </w:t>
      </w:r>
      <w:r w:rsidRPr="00B105B1">
        <w:t>ввода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параметры</w:t>
      </w:r>
      <w:r w:rsidR="007400BB">
        <w:t xml:space="preserve"> </w:t>
      </w:r>
      <w:r w:rsidRPr="00B105B1">
        <w:t>сборки.</w:t>
      </w:r>
      <w:r w:rsidR="007400BB">
        <w:t xml:space="preserve"> </w:t>
      </w:r>
      <w:r w:rsidRPr="00B105B1">
        <w:t>Итоговая</w:t>
      </w:r>
      <w:r w:rsidR="007400BB">
        <w:t xml:space="preserve"> </w:t>
      </w:r>
      <w:r w:rsidRPr="00B105B1">
        <w:t>сборка</w:t>
      </w:r>
      <w:r w:rsidR="007400BB">
        <w:t xml:space="preserve"> </w:t>
      </w:r>
      <w:r w:rsidRPr="00B105B1">
        <w:t>выполнялась</w:t>
      </w:r>
      <w:r w:rsidR="007400BB">
        <w:t xml:space="preserve"> </w:t>
      </w:r>
      <w:r w:rsidRPr="00B105B1">
        <w:t>через</w:t>
      </w:r>
      <w:r w:rsidR="007400BB">
        <w:t xml:space="preserve"> </w:t>
      </w:r>
      <w:r w:rsidRPr="00B105B1">
        <w:t>меню</w:t>
      </w:r>
      <w:r w:rsidR="007400BB">
        <w:t xml:space="preserve"> </w:t>
      </w:r>
      <w:r w:rsidRPr="00B105B1">
        <w:t>Build</w:t>
      </w:r>
      <w:r w:rsidR="007400BB">
        <w:t xml:space="preserve"> </w:t>
      </w:r>
      <w:r w:rsidRPr="00B105B1">
        <w:t>Settings,</w:t>
      </w:r>
      <w:r w:rsidR="007400BB">
        <w:t xml:space="preserve"> </w:t>
      </w:r>
      <w:r w:rsidRPr="00B105B1">
        <w:t>где</w:t>
      </w:r>
      <w:r w:rsidR="007400BB">
        <w:t xml:space="preserve"> </w:t>
      </w:r>
      <w:r w:rsidRPr="00B105B1">
        <w:t>выбиралась</w:t>
      </w:r>
      <w:r w:rsidR="007400BB">
        <w:t xml:space="preserve"> </w:t>
      </w:r>
      <w:r w:rsidRPr="00B105B1">
        <w:t>платформа</w:t>
      </w:r>
      <w:r w:rsidR="007400BB">
        <w:t xml:space="preserve"> </w:t>
      </w:r>
      <w:r w:rsidRPr="00B105B1">
        <w:t>Windows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создавался</w:t>
      </w:r>
      <w:r w:rsidR="007400BB">
        <w:t xml:space="preserve"> </w:t>
      </w:r>
      <w:r w:rsidRPr="00B105B1">
        <w:t>исполняемый</w:t>
      </w:r>
      <w:r w:rsidR="007400BB">
        <w:t xml:space="preserve"> </w:t>
      </w:r>
      <w:r w:rsidRPr="00B105B1">
        <w:t>файл</w:t>
      </w:r>
      <w:r w:rsidR="007400BB">
        <w:t xml:space="preserve"> </w:t>
      </w:r>
      <w:r w:rsidRPr="00B105B1">
        <w:t>(.</w:t>
      </w:r>
      <w:proofErr w:type="spellStart"/>
      <w:r w:rsidRPr="00B105B1">
        <w:t>exe</w:t>
      </w:r>
      <w:proofErr w:type="spellEnd"/>
      <w:r w:rsidRPr="00B105B1">
        <w:t>)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4</w:t>
      </w:r>
      <w:r>
        <w:t>).</w:t>
      </w:r>
      <w:r w:rsidR="007400BB">
        <w:t xml:space="preserve"> </w:t>
      </w:r>
    </w:p>
    <w:p w14:paraId="5EF1A8E3" w14:textId="39598C18" w:rsidR="0062482E" w:rsidRDefault="0062482E" w:rsidP="0062482E">
      <w:pPr>
        <w:ind w:firstLine="993"/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7400BB">
        <w:rPr>
          <w:rFonts w:eastAsia="Times New Roman"/>
          <w:bCs/>
        </w:rPr>
        <w:t xml:space="preserve"> </w:t>
      </w:r>
      <w:r w:rsidR="00524D66">
        <w:rPr>
          <w:rFonts w:eastAsia="Times New Roman"/>
          <w:bCs/>
        </w:rPr>
        <w:t>4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Окно</w:t>
      </w:r>
      <w:r w:rsidR="007400BB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Build</w:t>
      </w:r>
      <w:proofErr w:type="spellEnd"/>
      <w:r w:rsidR="007400BB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Settings</w:t>
      </w:r>
      <w:proofErr w:type="spellEnd"/>
      <w:r w:rsidR="007400BB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Unity</w:t>
      </w:r>
      <w:proofErr w:type="spellEnd"/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при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сборке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игры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под</w:t>
      </w:r>
      <w:r w:rsidR="007400BB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Windows</w:t>
      </w:r>
    </w:p>
    <w:p w14:paraId="77E8FD27" w14:textId="77777777" w:rsidR="0062482E" w:rsidRPr="00EF5822" w:rsidRDefault="0062482E" w:rsidP="0062482E">
      <w:pPr>
        <w:rPr>
          <w:rFonts w:eastAsia="Times New Roman"/>
          <w:bCs/>
        </w:rPr>
      </w:pPr>
    </w:p>
    <w:p w14:paraId="4044C890" w14:textId="6C184450" w:rsidR="0062482E" w:rsidRPr="00B105B1" w:rsidRDefault="0062482E" w:rsidP="0062482E">
      <w:r w:rsidRPr="00B105B1">
        <w:t>Таким</w:t>
      </w:r>
      <w:r w:rsidR="007400BB">
        <w:t xml:space="preserve"> </w:t>
      </w:r>
      <w:r w:rsidRPr="00B105B1">
        <w:t>образом,</w:t>
      </w:r>
      <w:r w:rsidR="007400BB">
        <w:t xml:space="preserve"> </w:t>
      </w:r>
      <w:r w:rsidRPr="00B105B1">
        <w:t>руководство</w:t>
      </w:r>
      <w:r w:rsidR="007400BB">
        <w:t xml:space="preserve"> </w:t>
      </w:r>
      <w:r w:rsidRPr="00B105B1">
        <w:t>программиста</w:t>
      </w:r>
      <w:r w:rsidR="007400BB">
        <w:t xml:space="preserve"> </w:t>
      </w:r>
      <w:r w:rsidRPr="00B105B1">
        <w:t>фиксирует</w:t>
      </w:r>
      <w:r w:rsidR="007400BB">
        <w:t xml:space="preserve"> </w:t>
      </w:r>
      <w:r w:rsidRPr="00B105B1">
        <w:t>основные</w:t>
      </w:r>
      <w:r w:rsidR="007400BB">
        <w:t xml:space="preserve"> </w:t>
      </w:r>
      <w:r w:rsidRPr="00B105B1">
        <w:t>шаги</w:t>
      </w:r>
      <w:r w:rsidR="007400BB">
        <w:t xml:space="preserve"> </w:t>
      </w:r>
      <w:r w:rsidRPr="00B105B1">
        <w:t>реализации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Земли»:</w:t>
      </w:r>
      <w:r w:rsidR="007400BB">
        <w:t xml:space="preserve"> </w:t>
      </w:r>
      <w:r w:rsidRPr="00B105B1">
        <w:t>настройку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Unity,</w:t>
      </w:r>
      <w:r w:rsidR="007400BB">
        <w:t xml:space="preserve"> </w:t>
      </w:r>
      <w:r w:rsidRPr="00B105B1">
        <w:t>написание</w:t>
      </w:r>
      <w:r w:rsidR="007400BB">
        <w:t xml:space="preserve"> </w:t>
      </w:r>
      <w:r w:rsidRPr="00B105B1">
        <w:t>скриптов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C#,</w:t>
      </w:r>
      <w:r w:rsidR="007400BB">
        <w:t xml:space="preserve"> </w:t>
      </w:r>
      <w:r w:rsidRPr="00B105B1">
        <w:t>создание</w:t>
      </w:r>
      <w:r w:rsidR="007400BB">
        <w:t xml:space="preserve"> </w:t>
      </w:r>
      <w:r w:rsidRPr="00B105B1">
        <w:t>графики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анимации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Krita,</w:t>
      </w:r>
      <w:r w:rsidR="007400BB">
        <w:t xml:space="preserve"> </w:t>
      </w:r>
      <w:r w:rsidRPr="00B105B1">
        <w:t>обработку</w:t>
      </w:r>
      <w:r w:rsidR="007400BB">
        <w:t xml:space="preserve"> </w:t>
      </w:r>
      <w:r w:rsidRPr="00B105B1">
        <w:t>аудио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Audacity,</w:t>
      </w:r>
      <w:r w:rsidR="007400BB">
        <w:t xml:space="preserve"> </w:t>
      </w:r>
      <w:r w:rsidRPr="00B105B1">
        <w:t>проектирование</w:t>
      </w:r>
      <w:r w:rsidR="007400BB">
        <w:t xml:space="preserve"> </w:t>
      </w:r>
      <w:r w:rsidRPr="00B105B1">
        <w:t>уровней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сохранение</w:t>
      </w:r>
      <w:r w:rsidR="007400BB">
        <w:t xml:space="preserve"> </w:t>
      </w:r>
      <w:r w:rsidRPr="00B105B1">
        <w:t>прогресса.</w:t>
      </w:r>
      <w:r w:rsidR="007400BB">
        <w:t xml:space="preserve"> </w:t>
      </w:r>
      <w:r w:rsidRPr="00B105B1">
        <w:t>Скриншоты</w:t>
      </w:r>
      <w:r w:rsidR="007400BB">
        <w:t xml:space="preserve"> </w:t>
      </w:r>
      <w:r w:rsidRPr="00B105B1">
        <w:t>(</w:t>
      </w:r>
      <w:r w:rsidR="001B3F67">
        <w:t>р</w:t>
      </w:r>
      <w:r w:rsidRPr="00B105B1">
        <w:t>ис</w:t>
      </w:r>
      <w:r w:rsidR="001B3F67">
        <w:t>унки</w:t>
      </w:r>
      <w:r w:rsidR="007400BB">
        <w:t xml:space="preserve"> </w:t>
      </w:r>
      <w:r w:rsidRPr="00B105B1">
        <w:t>1–4)</w:t>
      </w:r>
      <w:r w:rsidR="007400BB">
        <w:t xml:space="preserve"> </w:t>
      </w:r>
      <w:r w:rsidRPr="00B105B1">
        <w:t>подтверждают</w:t>
      </w:r>
      <w:r w:rsidR="007400BB">
        <w:t xml:space="preserve"> </w:t>
      </w:r>
      <w:r w:rsidRPr="00B105B1">
        <w:t>этапы</w:t>
      </w:r>
      <w:r w:rsidR="007400BB">
        <w:t xml:space="preserve"> </w:t>
      </w:r>
      <w:r w:rsidRPr="00B105B1">
        <w:t>разработки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наглядно</w:t>
      </w:r>
      <w:r w:rsidR="007400BB">
        <w:t xml:space="preserve"> </w:t>
      </w:r>
      <w:r w:rsidRPr="00B105B1">
        <w:t>демонстрируют</w:t>
      </w:r>
      <w:r w:rsidR="007400BB">
        <w:t xml:space="preserve"> </w:t>
      </w:r>
      <w:r w:rsidRPr="00B105B1">
        <w:t>процесс</w:t>
      </w:r>
      <w:r w:rsidR="007400BB">
        <w:t xml:space="preserve"> </w:t>
      </w:r>
      <w:r w:rsidRPr="00B105B1">
        <w:t>реализации</w:t>
      </w:r>
      <w:r w:rsidR="007400BB">
        <w:t xml:space="preserve"> </w:t>
      </w:r>
      <w:r w:rsidRPr="00B105B1">
        <w:t>программного</w:t>
      </w:r>
      <w:r w:rsidR="007400BB">
        <w:t xml:space="preserve"> </w:t>
      </w:r>
      <w:r w:rsidRPr="00B105B1">
        <w:t>продукта.</w:t>
      </w:r>
    </w:p>
    <w:p w14:paraId="29CF1ED8" w14:textId="77777777" w:rsidR="0062482E" w:rsidRDefault="0062482E" w:rsidP="0062482E">
      <w:pPr>
        <w:rPr>
          <w:rFonts w:eastAsia="Times New Roman"/>
          <w:bCs/>
        </w:rPr>
      </w:pPr>
    </w:p>
    <w:p w14:paraId="09DF18D7" w14:textId="5BE9BDAE" w:rsidR="0062482E" w:rsidRDefault="0062482E" w:rsidP="0062482E">
      <w:pPr>
        <w:rPr>
          <w:rFonts w:eastAsia="Times New Roman"/>
          <w:b/>
        </w:rPr>
      </w:pPr>
      <w:r w:rsidRPr="00EE2094">
        <w:rPr>
          <w:rFonts w:eastAsia="Times New Roman"/>
          <w:b/>
        </w:rPr>
        <w:t>3.2</w:t>
      </w:r>
      <w:r w:rsidR="007400BB">
        <w:rPr>
          <w:rFonts w:eastAsia="Times New Roman"/>
          <w:b/>
        </w:rPr>
        <w:t xml:space="preserve"> </w:t>
      </w:r>
      <w:r w:rsidRPr="00EE2094">
        <w:rPr>
          <w:rFonts w:eastAsia="Times New Roman"/>
          <w:b/>
        </w:rPr>
        <w:t>Структура</w:t>
      </w:r>
      <w:r w:rsidR="007400BB">
        <w:rPr>
          <w:rFonts w:eastAsia="Times New Roman"/>
          <w:b/>
        </w:rPr>
        <w:t xml:space="preserve"> </w:t>
      </w:r>
      <w:r w:rsidRPr="00EE2094">
        <w:rPr>
          <w:rFonts w:eastAsia="Times New Roman"/>
          <w:b/>
        </w:rPr>
        <w:t>программы</w:t>
      </w:r>
    </w:p>
    <w:p w14:paraId="4EC8B7D0" w14:textId="77777777" w:rsidR="0062482E" w:rsidRDefault="0062482E" w:rsidP="0062482E">
      <w:pPr>
        <w:rPr>
          <w:rFonts w:eastAsia="Times New Roman"/>
          <w:b/>
        </w:rPr>
      </w:pPr>
    </w:p>
    <w:p w14:paraId="054079E3" w14:textId="06D7C564" w:rsidR="0062482E" w:rsidRPr="00B105B1" w:rsidRDefault="0062482E" w:rsidP="0062482E">
      <w:r w:rsidRPr="00B105B1">
        <w:t>Структура</w:t>
      </w:r>
      <w:r w:rsidR="007400BB">
        <w:t xml:space="preserve"> </w:t>
      </w:r>
      <w:r w:rsidRPr="00B105B1">
        <w:t>программного</w:t>
      </w:r>
      <w:r w:rsidR="007400BB">
        <w:t xml:space="preserve"> </w:t>
      </w:r>
      <w:r w:rsidRPr="00B105B1">
        <w:t>продукта</w:t>
      </w:r>
      <w:r w:rsidR="007400BB">
        <w:t xml:space="preserve"> </w:t>
      </w:r>
      <w:r w:rsidRPr="00B105B1">
        <w:t>организована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соответствии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принципами</w:t>
      </w:r>
      <w:r w:rsidR="007400BB">
        <w:t xml:space="preserve"> </w:t>
      </w:r>
      <w:r w:rsidRPr="00B105B1">
        <w:t>модульности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объектно</w:t>
      </w:r>
      <w:r w:rsidRPr="00B105B1">
        <w:noBreakHyphen/>
        <w:t>ориентированного</w:t>
      </w:r>
      <w:r w:rsidR="007400BB">
        <w:t xml:space="preserve"> </w:t>
      </w:r>
      <w:r w:rsidRPr="00B105B1">
        <w:t>проектирования,</w:t>
      </w:r>
      <w:r w:rsidR="007400BB">
        <w:t xml:space="preserve"> </w:t>
      </w:r>
      <w:r w:rsidRPr="00B105B1">
        <w:t>что</w:t>
      </w:r>
      <w:r w:rsidR="007400BB">
        <w:t xml:space="preserve"> </w:t>
      </w:r>
      <w:r w:rsidRPr="00B105B1">
        <w:t>обеспечивает</w:t>
      </w:r>
      <w:r w:rsidR="007400BB">
        <w:t xml:space="preserve"> </w:t>
      </w:r>
      <w:r w:rsidRPr="00B105B1">
        <w:t>удобство</w:t>
      </w:r>
      <w:r w:rsidR="007400BB">
        <w:t xml:space="preserve"> </w:t>
      </w:r>
      <w:r w:rsidRPr="00B105B1">
        <w:t>сопровождения,</w:t>
      </w:r>
      <w:r w:rsidR="007400BB">
        <w:t xml:space="preserve"> </w:t>
      </w:r>
      <w:r w:rsidRPr="00B105B1">
        <w:t>расширяемость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повторное</w:t>
      </w:r>
      <w:r w:rsidR="007400BB">
        <w:t xml:space="preserve"> </w:t>
      </w:r>
      <w:r w:rsidRPr="00B105B1">
        <w:t>использование</w:t>
      </w:r>
      <w:r w:rsidR="007400BB">
        <w:t xml:space="preserve"> </w:t>
      </w:r>
      <w:r w:rsidRPr="00B105B1">
        <w:t>компонентов.</w:t>
      </w:r>
      <w:r w:rsidR="007400BB">
        <w:t xml:space="preserve"> </w:t>
      </w:r>
      <w:r w:rsidRPr="00B105B1">
        <w:t>Каждый</w:t>
      </w:r>
      <w:r w:rsidR="007400BB">
        <w:t xml:space="preserve"> </w:t>
      </w:r>
      <w:r w:rsidRPr="00B105B1">
        <w:t>элемент</w:t>
      </w:r>
      <w:r w:rsidR="007400BB">
        <w:t xml:space="preserve"> </w:t>
      </w:r>
      <w:r w:rsidRPr="00B105B1">
        <w:t>проекта</w:t>
      </w:r>
      <w:r w:rsidR="007400BB">
        <w:t xml:space="preserve"> </w:t>
      </w:r>
      <w:r w:rsidRPr="00B105B1">
        <w:t>размещён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соответствующей</w:t>
      </w:r>
      <w:r w:rsidR="007400BB">
        <w:t xml:space="preserve"> </w:t>
      </w:r>
      <w:r w:rsidRPr="00B105B1">
        <w:t>папке</w:t>
      </w:r>
      <w:r w:rsidR="007400BB">
        <w:t xml:space="preserve"> </w:t>
      </w:r>
      <w:r w:rsidRPr="00B105B1">
        <w:t>каталога</w:t>
      </w:r>
      <w:r w:rsidR="007400BB">
        <w:t xml:space="preserve"> </w:t>
      </w:r>
      <w:r w:rsidRPr="00B105B1">
        <w:t>Unity,</w:t>
      </w:r>
      <w:r w:rsidR="007400BB">
        <w:t xml:space="preserve"> </w:t>
      </w:r>
      <w:r w:rsidRPr="00B105B1">
        <w:t>что</w:t>
      </w:r>
      <w:r w:rsidR="007400BB">
        <w:t xml:space="preserve"> </w:t>
      </w:r>
      <w:r w:rsidRPr="00B105B1">
        <w:t>позволяет</w:t>
      </w:r>
      <w:r w:rsidR="007400BB">
        <w:t xml:space="preserve"> </w:t>
      </w:r>
      <w:r w:rsidRPr="00B105B1">
        <w:t>логично</w:t>
      </w:r>
      <w:r w:rsidR="007400BB">
        <w:t xml:space="preserve"> </w:t>
      </w:r>
      <w:r w:rsidRPr="00B105B1">
        <w:t>структурировать</w:t>
      </w:r>
      <w:r w:rsidR="007400BB">
        <w:t xml:space="preserve"> </w:t>
      </w:r>
      <w:r w:rsidRPr="00B105B1">
        <w:t>ресурсы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скрипты.</w:t>
      </w:r>
      <w:r w:rsidR="007400BB">
        <w:t xml:space="preserve"> </w:t>
      </w:r>
    </w:p>
    <w:p w14:paraId="1590AC58" w14:textId="67F9B482" w:rsidR="0062482E" w:rsidRPr="00B105B1" w:rsidRDefault="0062482E" w:rsidP="0062482E">
      <w:r w:rsidRPr="00B105B1">
        <w:t>Основные</w:t>
      </w:r>
      <w:r w:rsidR="007400BB">
        <w:t xml:space="preserve"> </w:t>
      </w:r>
      <w:r w:rsidRPr="00B105B1">
        <w:t>папки</w:t>
      </w:r>
      <w:r w:rsidR="007400BB">
        <w:t xml:space="preserve"> </w:t>
      </w:r>
      <w:r w:rsidRPr="00B105B1">
        <w:t>проекта:</w:t>
      </w:r>
    </w:p>
    <w:p w14:paraId="6A306C41" w14:textId="61740083" w:rsidR="0062482E" w:rsidRPr="00EE2094" w:rsidRDefault="0062482E" w:rsidP="0062482E">
      <w:pPr>
        <w:pStyle w:val="af1"/>
        <w:numPr>
          <w:ilvl w:val="0"/>
          <w:numId w:val="161"/>
        </w:numPr>
        <w:tabs>
          <w:tab w:val="clear" w:pos="720"/>
          <w:tab w:val="left" w:pos="1134"/>
        </w:tabs>
        <w:ind w:left="0" w:firstLine="851"/>
        <w:rPr>
          <w:rFonts w:eastAsia="Times New Roman"/>
          <w:color w:val="000000"/>
        </w:rPr>
      </w:pPr>
      <w:r w:rsidRPr="00EE2094">
        <w:rPr>
          <w:rFonts w:eastAsia="Times New Roman"/>
          <w:color w:val="000000"/>
        </w:rPr>
        <w:t>Animations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–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</w:t>
      </w:r>
      <w:r w:rsidRPr="00EE2094">
        <w:rPr>
          <w:rFonts w:eastAsia="Times New Roman"/>
          <w:color w:val="000000"/>
        </w:rPr>
        <w:t>одержит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анимации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персонаж</w:t>
      </w:r>
      <w:r>
        <w:rPr>
          <w:rFonts w:eastAsia="Times New Roman"/>
          <w:color w:val="000000"/>
        </w:rPr>
        <w:t>а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сущностей</w:t>
      </w:r>
      <w:r w:rsidRPr="00EE2094">
        <w:rPr>
          <w:rFonts w:eastAsia="Times New Roman"/>
          <w:color w:val="000000"/>
        </w:rPr>
        <w:t>.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Используется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для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визуализации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действий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игрока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NPC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интерактивных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объектов</w:t>
      </w:r>
      <w:r>
        <w:rPr>
          <w:rFonts w:eastAsia="Times New Roman"/>
          <w:color w:val="000000"/>
        </w:rPr>
        <w:t>;</w:t>
      </w:r>
    </w:p>
    <w:p w14:paraId="5EB5F3F8" w14:textId="2BAE727C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EE2094">
        <w:rPr>
          <w:rFonts w:eastAsia="Times New Roman"/>
          <w:bCs/>
        </w:rPr>
        <w:t>Fonts</w:t>
      </w:r>
      <w:r w:rsidR="007400BB">
        <w:rPr>
          <w:rFonts w:eastAsia="Times New Roman"/>
          <w:bCs/>
        </w:rPr>
        <w:t xml:space="preserve"> </w:t>
      </w:r>
      <w:r>
        <w:rPr>
          <w:rFonts w:eastAsia="Times New Roman"/>
          <w:bCs/>
        </w:rPr>
        <w:t>–</w:t>
      </w:r>
      <w:r w:rsidR="007400BB">
        <w:rPr>
          <w:rFonts w:eastAsia="Times New Roman"/>
          <w:bCs/>
        </w:rPr>
        <w:t xml:space="preserve"> </w:t>
      </w:r>
      <w:r w:rsidRPr="00B105B1">
        <w:t>включает</w:t>
      </w:r>
      <w:r w:rsidR="007400BB">
        <w:t xml:space="preserve"> </w:t>
      </w:r>
      <w:r w:rsidRPr="00B105B1">
        <w:t>шрифты,</w:t>
      </w:r>
      <w:r w:rsidR="007400BB">
        <w:t xml:space="preserve"> </w:t>
      </w:r>
      <w:r w:rsidRPr="00B105B1">
        <w:t>применяемые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интерфейсе,</w:t>
      </w:r>
      <w:r w:rsidR="007400BB">
        <w:t xml:space="preserve"> </w:t>
      </w:r>
      <w:r w:rsidRPr="00B105B1">
        <w:t>диалогах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обучающих</w:t>
      </w:r>
      <w:r w:rsidR="007400BB">
        <w:t xml:space="preserve"> </w:t>
      </w:r>
      <w:r w:rsidRPr="00B105B1">
        <w:t>подсказках.</w:t>
      </w:r>
      <w:r w:rsidR="007400BB">
        <w:t xml:space="preserve"> </w:t>
      </w:r>
      <w:r w:rsidRPr="00B105B1">
        <w:t>Обеспечивает</w:t>
      </w:r>
      <w:r w:rsidR="007400BB">
        <w:t xml:space="preserve"> </w:t>
      </w:r>
      <w:r w:rsidRPr="00B105B1">
        <w:t>визуальную</w:t>
      </w:r>
      <w:r w:rsidR="007400BB">
        <w:t xml:space="preserve"> </w:t>
      </w:r>
      <w:r w:rsidRPr="00B105B1">
        <w:t>стилизацию</w:t>
      </w:r>
      <w:r w:rsidR="007400BB">
        <w:t xml:space="preserve"> </w:t>
      </w:r>
      <w:r w:rsidRPr="00B105B1">
        <w:t>текста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соответствии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тематикой</w:t>
      </w:r>
      <w:r w:rsidR="007400BB">
        <w:t xml:space="preserve"> </w:t>
      </w:r>
      <w:r w:rsidRPr="00B105B1">
        <w:t>игры</w:t>
      </w:r>
      <w:r>
        <w:t>;</w:t>
      </w:r>
    </w:p>
    <w:p w14:paraId="055D62B0" w14:textId="1AF9030E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Music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хранит</w:t>
      </w:r>
      <w:r w:rsidR="007400BB">
        <w:t xml:space="preserve"> </w:t>
      </w:r>
      <w:r w:rsidRPr="00B105B1">
        <w:t>музыкальные</w:t>
      </w:r>
      <w:r w:rsidR="007400BB">
        <w:t xml:space="preserve"> </w:t>
      </w:r>
      <w:r w:rsidRPr="00B105B1">
        <w:t>композиции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фоновые</w:t>
      </w:r>
      <w:r w:rsidR="007400BB">
        <w:t xml:space="preserve"> </w:t>
      </w:r>
      <w:r w:rsidRPr="00B105B1">
        <w:t>звуки,</w:t>
      </w:r>
      <w:r w:rsidR="007400BB">
        <w:t xml:space="preserve"> </w:t>
      </w:r>
      <w:r w:rsidRPr="00B105B1">
        <w:t>сопровождающие</w:t>
      </w:r>
      <w:r w:rsidR="007400BB">
        <w:t xml:space="preserve"> </w:t>
      </w:r>
      <w:r w:rsidRPr="00B105B1">
        <w:t>игровые</w:t>
      </w:r>
      <w:r w:rsidR="007400BB">
        <w:t xml:space="preserve"> </w:t>
      </w:r>
      <w:r w:rsidRPr="00B105B1">
        <w:t>сцены</w:t>
      </w:r>
      <w:r>
        <w:t>;</w:t>
      </w:r>
    </w:p>
    <w:p w14:paraId="6A9FBB7F" w14:textId="03AD7258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NavMeshComponents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компоненты</w:t>
      </w:r>
      <w:r w:rsidR="007400BB">
        <w:t xml:space="preserve"> </w:t>
      </w:r>
      <w:r w:rsidRPr="00B105B1">
        <w:t>навигационной</w:t>
      </w:r>
      <w:r w:rsidR="007400BB">
        <w:t xml:space="preserve"> </w:t>
      </w:r>
      <w:r w:rsidRPr="00B105B1">
        <w:t>сетки</w:t>
      </w:r>
      <w:r w:rsidR="007400BB">
        <w:t xml:space="preserve"> </w:t>
      </w:r>
      <w:r w:rsidRPr="00B105B1">
        <w:t>(NavMesh),</w:t>
      </w:r>
      <w:r w:rsidR="007400BB">
        <w:t xml:space="preserve"> </w:t>
      </w:r>
      <w:r w:rsidRPr="00B105B1">
        <w:t>используемые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построения</w:t>
      </w:r>
      <w:r w:rsidR="007400BB">
        <w:t xml:space="preserve"> </w:t>
      </w:r>
      <w:r w:rsidRPr="00B105B1">
        <w:t>маршрутов</w:t>
      </w:r>
      <w:r w:rsidR="007400BB">
        <w:t xml:space="preserve"> </w:t>
      </w:r>
      <w:r w:rsidRPr="00B105B1">
        <w:t>перемещения</w:t>
      </w:r>
      <w:r w:rsidR="007400BB">
        <w:t xml:space="preserve"> </w:t>
      </w:r>
      <w:r w:rsidRPr="00B105B1">
        <w:t>NPC</w:t>
      </w:r>
      <w:r>
        <w:t>;</w:t>
      </w:r>
    </w:p>
    <w:p w14:paraId="0CE8F4DF" w14:textId="7CE85573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NPC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скрипты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настройки</w:t>
      </w:r>
      <w:r w:rsidR="007400BB">
        <w:t xml:space="preserve"> </w:t>
      </w:r>
      <w:r w:rsidRPr="00B105B1">
        <w:t>неигровых</w:t>
      </w:r>
      <w:r w:rsidR="007400BB">
        <w:t xml:space="preserve"> </w:t>
      </w:r>
      <w:r w:rsidRPr="00B105B1">
        <w:t>персонажей.</w:t>
      </w:r>
      <w:r w:rsidR="007400BB">
        <w:t xml:space="preserve"> </w:t>
      </w:r>
      <w:r w:rsidRPr="00B105B1">
        <w:t>Каждый</w:t>
      </w:r>
      <w:r w:rsidR="007400BB">
        <w:t xml:space="preserve"> </w:t>
      </w:r>
      <w:r w:rsidRPr="00B105B1">
        <w:t>NPC</w:t>
      </w:r>
      <w:r w:rsidR="007400BB">
        <w:t xml:space="preserve"> </w:t>
      </w:r>
      <w:r w:rsidRPr="00B105B1">
        <w:t>обладает</w:t>
      </w:r>
      <w:r w:rsidR="007400BB">
        <w:t xml:space="preserve"> </w:t>
      </w:r>
      <w:r w:rsidRPr="00B105B1">
        <w:t>индивидуальными</w:t>
      </w:r>
      <w:r w:rsidR="007400BB">
        <w:t xml:space="preserve"> </w:t>
      </w:r>
      <w:r w:rsidRPr="00B105B1">
        <w:t>диалогами,</w:t>
      </w:r>
      <w:r w:rsidR="007400BB">
        <w:t xml:space="preserve"> </w:t>
      </w:r>
      <w:r w:rsidRPr="00B105B1">
        <w:t>заданиями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поведением</w:t>
      </w:r>
      <w:r>
        <w:t>;</w:t>
      </w:r>
    </w:p>
    <w:p w14:paraId="6006BA8B" w14:textId="4C867746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PlayerInputActions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конфигурации</w:t>
      </w:r>
      <w:r w:rsidR="007400BB">
        <w:t xml:space="preserve"> </w:t>
      </w:r>
      <w:r w:rsidRPr="00B105B1">
        <w:t>ввода</w:t>
      </w:r>
      <w:r w:rsidR="007400BB">
        <w:t xml:space="preserve"> </w:t>
      </w:r>
      <w:r w:rsidRPr="00B105B1">
        <w:t>игрока,</w:t>
      </w:r>
      <w:r w:rsidR="007400BB">
        <w:t xml:space="preserve"> </w:t>
      </w:r>
      <w:r w:rsidRPr="00B105B1">
        <w:t>реализованные</w:t>
      </w:r>
      <w:r w:rsidR="007400BB">
        <w:t xml:space="preserve"> </w:t>
      </w:r>
      <w:r w:rsidRPr="00B105B1">
        <w:t>через</w:t>
      </w:r>
      <w:r w:rsidR="007400BB">
        <w:t xml:space="preserve"> </w:t>
      </w:r>
      <w:r w:rsidRPr="00B105B1">
        <w:t>систему</w:t>
      </w:r>
      <w:r w:rsidR="007400BB">
        <w:t xml:space="preserve"> </w:t>
      </w:r>
      <w:r w:rsidRPr="00B105B1">
        <w:t>Unity</w:t>
      </w:r>
      <w:r w:rsidR="007400BB">
        <w:t xml:space="preserve"> </w:t>
      </w:r>
      <w:r w:rsidRPr="00B105B1">
        <w:t>Input</w:t>
      </w:r>
      <w:r w:rsidR="007400BB">
        <w:t xml:space="preserve"> </w:t>
      </w:r>
      <w:r w:rsidRPr="00B105B1">
        <w:t>System.</w:t>
      </w:r>
      <w:r w:rsidR="007400BB">
        <w:t xml:space="preserve"> </w:t>
      </w:r>
      <w:r w:rsidRPr="00B105B1">
        <w:t>Поддерживает</w:t>
      </w:r>
      <w:r w:rsidR="007400BB">
        <w:t xml:space="preserve"> </w:t>
      </w:r>
      <w:r w:rsidRPr="00B105B1">
        <w:t>управление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клавиатуры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геймпада</w:t>
      </w:r>
      <w:r>
        <w:t>;</w:t>
      </w:r>
    </w:p>
    <w:p w14:paraId="7D2F54CA" w14:textId="6487D5EE" w:rsidR="0062482E" w:rsidRPr="00EE2094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Times New Roman"/>
          <w:color w:val="000000"/>
        </w:rPr>
      </w:pPr>
      <w:r w:rsidRPr="00B105B1">
        <w:t>Prefabs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шаблоны</w:t>
      </w:r>
      <w:r w:rsidR="007400BB">
        <w:t xml:space="preserve"> </w:t>
      </w:r>
      <w:r w:rsidRPr="00B105B1">
        <w:t>игровых</w:t>
      </w:r>
      <w:r w:rsidR="007400BB">
        <w:t xml:space="preserve"> </w:t>
      </w:r>
      <w:r w:rsidRPr="00B105B1">
        <w:t>объектов:</w:t>
      </w:r>
      <w:r w:rsidR="007400BB">
        <w:t xml:space="preserve"> </w:t>
      </w:r>
      <w:r w:rsidRPr="00B105B1">
        <w:t>деревья,</w:t>
      </w:r>
      <w:r w:rsidR="007400BB">
        <w:t xml:space="preserve"> </w:t>
      </w:r>
      <w:r w:rsidRPr="00B105B1">
        <w:t>мусор,</w:t>
      </w:r>
      <w:r w:rsidR="007400BB">
        <w:t xml:space="preserve"> </w:t>
      </w:r>
      <w:r w:rsidRPr="00B105B1">
        <w:t>фонари,</w:t>
      </w:r>
      <w:r w:rsidR="007400BB">
        <w:t xml:space="preserve"> </w:t>
      </w:r>
      <w:r w:rsidRPr="00B105B1">
        <w:t>персонажа.</w:t>
      </w:r>
      <w:r w:rsidR="007400BB">
        <w:t xml:space="preserve"> </w:t>
      </w:r>
      <w:r w:rsidRPr="00B105B1">
        <w:t>Используется</w:t>
      </w:r>
      <w:r w:rsidR="007400BB">
        <w:t xml:space="preserve"> </w:t>
      </w:r>
      <w:r w:rsidRPr="00EE2094">
        <w:rPr>
          <w:rFonts w:eastAsia="Times New Roman"/>
          <w:color w:val="000000"/>
        </w:rPr>
        <w:t>для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быстрого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создания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экземпляров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объектов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в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сценах</w:t>
      </w:r>
      <w:r>
        <w:rPr>
          <w:rFonts w:eastAsia="Times New Roman"/>
          <w:color w:val="000000"/>
        </w:rPr>
        <w:t>;</w:t>
      </w:r>
    </w:p>
    <w:p w14:paraId="1BD4B19C" w14:textId="19B8AB49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EE2094">
        <w:rPr>
          <w:rFonts w:eastAsia="Times New Roman"/>
          <w:color w:val="000000"/>
        </w:rPr>
        <w:t>Resources</w:t>
      </w:r>
      <w:r w:rsidR="007400BB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–</w:t>
      </w:r>
      <w:r w:rsidR="007400BB">
        <w:rPr>
          <w:rFonts w:eastAsia="Times New Roman"/>
          <w:color w:val="000000"/>
        </w:rPr>
        <w:t xml:space="preserve"> </w:t>
      </w:r>
      <w:r w:rsidRPr="00B105B1">
        <w:t>содержит</w:t>
      </w:r>
      <w:r w:rsidR="007400BB">
        <w:t xml:space="preserve"> </w:t>
      </w:r>
      <w:r w:rsidRPr="00B105B1">
        <w:t>ресурсы,</w:t>
      </w:r>
      <w:r w:rsidR="007400BB">
        <w:t xml:space="preserve"> </w:t>
      </w:r>
      <w:r w:rsidRPr="00B105B1">
        <w:t>отвечающие</w:t>
      </w:r>
      <w:r w:rsidR="007400BB">
        <w:t xml:space="preserve"> </w:t>
      </w:r>
      <w:r w:rsidRPr="00B105B1">
        <w:t>за</w:t>
      </w:r>
      <w:r w:rsidR="007400BB">
        <w:t xml:space="preserve"> </w:t>
      </w:r>
      <w:r w:rsidRPr="00B105B1">
        <w:t>структуру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параметры</w:t>
      </w:r>
      <w:r w:rsidR="007400BB">
        <w:t xml:space="preserve"> </w:t>
      </w:r>
      <w:r w:rsidRPr="00B105B1">
        <w:t>заданий</w:t>
      </w:r>
      <w:r>
        <w:t>;</w:t>
      </w:r>
    </w:p>
    <w:p w14:paraId="49AE7A9F" w14:textId="390DE223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Scenes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включает</w:t>
      </w:r>
      <w:r w:rsidR="007400BB">
        <w:t xml:space="preserve"> </w:t>
      </w:r>
      <w:r w:rsidRPr="00B105B1">
        <w:t>игровые</w:t>
      </w:r>
      <w:r w:rsidR="007400BB">
        <w:t xml:space="preserve"> </w:t>
      </w:r>
      <w:r w:rsidRPr="00B105B1">
        <w:t>сцены</w:t>
      </w:r>
      <w:r w:rsidR="007400BB">
        <w:t xml:space="preserve"> </w:t>
      </w:r>
      <w:r w:rsidRPr="00B105B1">
        <w:t>уровней.</w:t>
      </w:r>
      <w:r w:rsidR="007400BB">
        <w:t xml:space="preserve"> </w:t>
      </w:r>
      <w:r w:rsidRPr="00B105B1">
        <w:t>Каждая</w:t>
      </w:r>
      <w:r w:rsidR="007400BB">
        <w:t xml:space="preserve"> </w:t>
      </w:r>
      <w:r w:rsidRPr="00B105B1">
        <w:t>сцена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уникальную</w:t>
      </w:r>
      <w:r w:rsidR="007400BB">
        <w:t xml:space="preserve"> </w:t>
      </w:r>
      <w:r w:rsidRPr="00B105B1">
        <w:t>локацию,</w:t>
      </w:r>
      <w:r w:rsidR="007400BB">
        <w:t xml:space="preserve"> </w:t>
      </w:r>
      <w:r w:rsidRPr="00B105B1">
        <w:t>объекты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сценарии</w:t>
      </w:r>
      <w:r>
        <w:t>;</w:t>
      </w:r>
    </w:p>
    <w:p w14:paraId="45A31481" w14:textId="72D84579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Scripts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программные</w:t>
      </w:r>
      <w:r w:rsidR="007400BB">
        <w:t xml:space="preserve"> </w:t>
      </w:r>
      <w:r w:rsidRPr="00B105B1">
        <w:t>модули</w:t>
      </w:r>
      <w:r w:rsidR="007400BB">
        <w:t xml:space="preserve"> </w:t>
      </w:r>
      <w:r w:rsidRPr="00B105B1">
        <w:t>на</w:t>
      </w:r>
      <w:r w:rsidR="007400BB">
        <w:t xml:space="preserve"> </w:t>
      </w:r>
      <w:r w:rsidRPr="00B105B1">
        <w:t>языке</w:t>
      </w:r>
      <w:r w:rsidR="007400BB">
        <w:t xml:space="preserve"> </w:t>
      </w:r>
      <w:r w:rsidRPr="00B105B1">
        <w:t>C#,</w:t>
      </w:r>
      <w:r w:rsidR="007400BB">
        <w:t xml:space="preserve"> </w:t>
      </w:r>
      <w:r w:rsidRPr="00B105B1">
        <w:t>реализующие</w:t>
      </w:r>
      <w:r w:rsidR="007400BB">
        <w:t xml:space="preserve"> </w:t>
      </w:r>
      <w:r w:rsidRPr="00B105B1">
        <w:t>игровую</w:t>
      </w:r>
      <w:r w:rsidR="007400BB">
        <w:t xml:space="preserve"> </w:t>
      </w:r>
      <w:r w:rsidRPr="00B105B1">
        <w:t>логику,</w:t>
      </w:r>
      <w:r w:rsidR="007400BB">
        <w:t xml:space="preserve"> </w:t>
      </w:r>
      <w:r w:rsidRPr="00B105B1">
        <w:t>обработку</w:t>
      </w:r>
      <w:r w:rsidR="007400BB">
        <w:t xml:space="preserve"> </w:t>
      </w:r>
      <w:r w:rsidRPr="00B105B1">
        <w:t>событий,</w:t>
      </w:r>
      <w:r w:rsidR="007400BB">
        <w:t xml:space="preserve"> </w:t>
      </w:r>
      <w:r w:rsidRPr="00B105B1">
        <w:t>взаимодействие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интерфейсом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управление</w:t>
      </w:r>
      <w:r w:rsidR="007400BB">
        <w:t xml:space="preserve"> </w:t>
      </w:r>
      <w:r w:rsidRPr="00B105B1">
        <w:t>состояниями</w:t>
      </w:r>
      <w:r>
        <w:t>;</w:t>
      </w:r>
    </w:p>
    <w:p w14:paraId="1C56848A" w14:textId="2EFBD3CF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Settings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включает</w:t>
      </w:r>
      <w:r w:rsidR="007400BB">
        <w:t xml:space="preserve"> </w:t>
      </w:r>
      <w:r w:rsidRPr="00B105B1">
        <w:t>конфигурационные</w:t>
      </w:r>
      <w:r w:rsidR="007400BB">
        <w:t xml:space="preserve"> </w:t>
      </w:r>
      <w:r w:rsidRPr="00B105B1">
        <w:t>файлы</w:t>
      </w:r>
      <w:r w:rsidR="007400BB">
        <w:t xml:space="preserve"> </w:t>
      </w:r>
      <w:r w:rsidRPr="00B105B1">
        <w:t>проекта:</w:t>
      </w:r>
      <w:r w:rsidR="007400BB">
        <w:t xml:space="preserve"> </w:t>
      </w:r>
      <w:r w:rsidRPr="00B105B1">
        <w:t>параметры</w:t>
      </w:r>
      <w:r w:rsidR="007400BB">
        <w:t xml:space="preserve"> </w:t>
      </w:r>
      <w:r w:rsidRPr="00B105B1">
        <w:t>графики,</w:t>
      </w:r>
      <w:r w:rsidR="007400BB">
        <w:t xml:space="preserve"> </w:t>
      </w:r>
      <w:r w:rsidRPr="00B105B1">
        <w:t>звука,</w:t>
      </w:r>
      <w:r w:rsidR="007400BB">
        <w:t xml:space="preserve"> </w:t>
      </w:r>
      <w:r w:rsidRPr="00B105B1">
        <w:t>управления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сохранения</w:t>
      </w:r>
      <w:r w:rsidR="007400BB">
        <w:t xml:space="preserve"> </w:t>
      </w:r>
      <w:r w:rsidRPr="00B105B1">
        <w:t>прогресса</w:t>
      </w:r>
      <w:r>
        <w:t>;</w:t>
      </w:r>
    </w:p>
    <w:p w14:paraId="3E275649" w14:textId="1BB822EB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Sprites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2D</w:t>
      </w:r>
      <w:r w:rsidR="007400BB">
        <w:t xml:space="preserve"> </w:t>
      </w:r>
      <w:r w:rsidRPr="00B105B1">
        <w:t>графику:</w:t>
      </w:r>
      <w:r w:rsidR="007400BB">
        <w:t xml:space="preserve"> </w:t>
      </w:r>
      <w:r w:rsidRPr="00B105B1">
        <w:t>пиксельные</w:t>
      </w:r>
      <w:r w:rsidR="007400BB">
        <w:t xml:space="preserve"> </w:t>
      </w:r>
      <w:r w:rsidRPr="00B105B1">
        <w:t>текстуры,</w:t>
      </w:r>
      <w:r w:rsidR="007400BB">
        <w:t xml:space="preserve"> </w:t>
      </w:r>
      <w:r w:rsidRPr="00B105B1">
        <w:t>изображения</w:t>
      </w:r>
      <w:r w:rsidR="007400BB">
        <w:t xml:space="preserve"> </w:t>
      </w:r>
      <w:r w:rsidRPr="00B105B1">
        <w:t>объектов,</w:t>
      </w:r>
      <w:r w:rsidR="007400BB">
        <w:t xml:space="preserve"> </w:t>
      </w:r>
      <w:r w:rsidRPr="00B105B1">
        <w:t>элементов</w:t>
      </w:r>
      <w:r w:rsidR="007400BB">
        <w:t xml:space="preserve"> </w:t>
      </w:r>
      <w:r w:rsidRPr="00B105B1">
        <w:t>интерфейса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окружения</w:t>
      </w:r>
      <w:r>
        <w:t>;</w:t>
      </w:r>
    </w:p>
    <w:p w14:paraId="0625F22F" w14:textId="252A316D" w:rsidR="0062482E" w:rsidRPr="00B105B1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TextMesh</w:t>
      </w:r>
      <w:r w:rsidR="007400BB">
        <w:t xml:space="preserve"> </w:t>
      </w:r>
      <w:r w:rsidRPr="00B105B1">
        <w:t>Pro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включает</w:t>
      </w:r>
      <w:r w:rsidR="007400BB">
        <w:t xml:space="preserve"> </w:t>
      </w:r>
      <w:r w:rsidRPr="00B105B1">
        <w:t>ресурсы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настройки</w:t>
      </w:r>
      <w:r w:rsidR="007400BB">
        <w:t xml:space="preserve"> </w:t>
      </w:r>
      <w:r w:rsidRPr="00B105B1">
        <w:t>пакета</w:t>
      </w:r>
      <w:r w:rsidR="007400BB">
        <w:t xml:space="preserve"> </w:t>
      </w:r>
      <w:r w:rsidRPr="00B105B1">
        <w:t>TextMeshPro,</w:t>
      </w:r>
      <w:r w:rsidR="007400BB">
        <w:t xml:space="preserve"> </w:t>
      </w:r>
      <w:r w:rsidRPr="00B105B1">
        <w:t>используемого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отображения</w:t>
      </w:r>
      <w:r w:rsidR="007400BB">
        <w:t xml:space="preserve"> </w:t>
      </w:r>
      <w:r w:rsidRPr="00B105B1">
        <w:t>текста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расширенными</w:t>
      </w:r>
      <w:r w:rsidR="007400BB">
        <w:t xml:space="preserve"> </w:t>
      </w:r>
      <w:r w:rsidRPr="00B105B1">
        <w:t>возможностями</w:t>
      </w:r>
      <w:r w:rsidR="007400BB">
        <w:t xml:space="preserve"> </w:t>
      </w:r>
      <w:r w:rsidRPr="00B105B1">
        <w:t>форматирования</w:t>
      </w:r>
      <w:r>
        <w:t>;</w:t>
      </w:r>
    </w:p>
    <w:p w14:paraId="78C8A95F" w14:textId="319DAD95" w:rsidR="0062482E" w:rsidRPr="00EE2094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Times New Roman"/>
          <w:bCs/>
        </w:rPr>
      </w:pPr>
      <w:r w:rsidRPr="00B105B1">
        <w:t>Tilemap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содержит</w:t>
      </w:r>
      <w:r w:rsidR="007400BB">
        <w:t xml:space="preserve"> </w:t>
      </w:r>
      <w:r w:rsidRPr="00B105B1">
        <w:t>карты</w:t>
      </w:r>
      <w:r w:rsidR="007400BB">
        <w:t xml:space="preserve"> </w:t>
      </w:r>
      <w:r w:rsidRPr="00B105B1">
        <w:t>тайлов,</w:t>
      </w:r>
      <w:r w:rsidR="007400BB">
        <w:t xml:space="preserve"> </w:t>
      </w:r>
      <w:r w:rsidRPr="00B105B1">
        <w:t>используемые</w:t>
      </w:r>
      <w:r w:rsidR="007400BB">
        <w:t xml:space="preserve"> </w:t>
      </w:r>
      <w:r w:rsidRPr="00B105B1">
        <w:t>для</w:t>
      </w:r>
      <w:r w:rsidR="007400BB">
        <w:t xml:space="preserve"> </w:t>
      </w:r>
      <w:r w:rsidRPr="00B105B1">
        <w:t>построения</w:t>
      </w:r>
      <w:r w:rsidR="007400BB">
        <w:t xml:space="preserve"> </w:t>
      </w:r>
      <w:r w:rsidRPr="00B105B1">
        <w:t>уровней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ландшафта.</w:t>
      </w:r>
      <w:r w:rsidR="007400BB">
        <w:t xml:space="preserve"> </w:t>
      </w:r>
      <w:r w:rsidRPr="00B105B1">
        <w:t>Обеспечивает</w:t>
      </w:r>
      <w:r w:rsidR="007400BB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визуальное</w:t>
      </w:r>
      <w:r w:rsidR="007400BB">
        <w:rPr>
          <w:rFonts w:eastAsia="Times New Roman"/>
          <w:bCs/>
        </w:rPr>
        <w:t xml:space="preserve"> </w:t>
      </w:r>
      <w:r w:rsidRPr="00EE2094">
        <w:rPr>
          <w:rFonts w:eastAsia="Times New Roman"/>
          <w:bCs/>
        </w:rPr>
        <w:t>оформление</w:t>
      </w:r>
      <w:r w:rsidR="007400BB">
        <w:rPr>
          <w:rFonts w:eastAsia="Times New Roman"/>
          <w:bCs/>
        </w:rPr>
        <w:t xml:space="preserve"> </w:t>
      </w:r>
      <w:r w:rsidRPr="00EE2094">
        <w:rPr>
          <w:rFonts w:eastAsia="Times New Roman"/>
          <w:bCs/>
        </w:rPr>
        <w:t>локаций.</w:t>
      </w:r>
    </w:p>
    <w:p w14:paraId="45169979" w14:textId="77777777" w:rsidR="0062482E" w:rsidRDefault="0062482E" w:rsidP="0062482E">
      <w:pPr>
        <w:rPr>
          <w:rFonts w:eastAsia="Times New Roman"/>
          <w:bCs/>
        </w:rPr>
      </w:pPr>
    </w:p>
    <w:p w14:paraId="0F0A8975" w14:textId="690ACE85" w:rsidR="0062482E" w:rsidRDefault="0062482E" w:rsidP="0062482E">
      <w:pPr>
        <w:rPr>
          <w:rFonts w:eastAsia="Times New Roman"/>
          <w:b/>
          <w:bCs/>
        </w:rPr>
      </w:pPr>
      <w:r w:rsidRPr="0022674D">
        <w:rPr>
          <w:rFonts w:eastAsia="Times New Roman"/>
          <w:b/>
          <w:bCs/>
        </w:rPr>
        <w:t>3.2.</w:t>
      </w:r>
      <w:r>
        <w:rPr>
          <w:rFonts w:eastAsia="Times New Roman"/>
          <w:b/>
          <w:bCs/>
        </w:rPr>
        <w:t>1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Структура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и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описание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разработанных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процедур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и</w:t>
      </w:r>
      <w:r w:rsidR="007400BB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функций</w:t>
      </w:r>
    </w:p>
    <w:p w14:paraId="22480075" w14:textId="77777777" w:rsidR="0062482E" w:rsidRDefault="0062482E" w:rsidP="0062482E">
      <w:pPr>
        <w:rPr>
          <w:rFonts w:eastAsia="Times New Roman"/>
          <w:b/>
          <w:bCs/>
        </w:rPr>
      </w:pPr>
    </w:p>
    <w:p w14:paraId="3F464FC3" w14:textId="14CF023B" w:rsidR="0062482E" w:rsidRPr="00B105B1" w:rsidRDefault="0062482E" w:rsidP="0062482E">
      <w:r w:rsidRPr="00B105B1">
        <w:t>Описание</w:t>
      </w:r>
      <w:r w:rsidR="007400BB">
        <w:t xml:space="preserve"> </w:t>
      </w:r>
      <w:r w:rsidRPr="00B105B1">
        <w:t>разработанн</w:t>
      </w:r>
      <w:r w:rsidR="00A750B9">
        <w:t>ы</w:t>
      </w:r>
      <w:r w:rsidRPr="00B105B1">
        <w:t>х</w:t>
      </w:r>
      <w:r w:rsidR="007400BB">
        <w:t xml:space="preserve"> </w:t>
      </w:r>
      <w:r w:rsidRPr="00B105B1">
        <w:t>процедур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функций</w:t>
      </w:r>
      <w:r w:rsidR="007400BB">
        <w:t xml:space="preserve"> </w:t>
      </w:r>
      <w:r w:rsidRPr="00B105B1">
        <w:t>проводится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>
        <w:t>6</w:t>
      </w:r>
    </w:p>
    <w:p w14:paraId="076EBBB8" w14:textId="77777777" w:rsidR="0062482E" w:rsidRPr="00B105B1" w:rsidRDefault="0062482E" w:rsidP="0062482E"/>
    <w:p w14:paraId="3E242715" w14:textId="77777777" w:rsidR="0062482E" w:rsidRDefault="0062482E" w:rsidP="0062482E">
      <w:r>
        <w:br w:type="page"/>
      </w:r>
    </w:p>
    <w:p w14:paraId="0BFC3509" w14:textId="705C25D9" w:rsidR="0062482E" w:rsidRPr="00B10436" w:rsidRDefault="0062482E" w:rsidP="0062482E">
      <w:pPr>
        <w:ind w:firstLine="0"/>
      </w:pPr>
      <w:r w:rsidRPr="00B105B1">
        <w:t>Таблица</w:t>
      </w:r>
      <w:r w:rsidR="007400BB">
        <w:t xml:space="preserve"> </w:t>
      </w:r>
      <w:r>
        <w:t>6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Структура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описание</w:t>
      </w:r>
      <w:r w:rsidR="007400BB">
        <w:t xml:space="preserve"> </w:t>
      </w:r>
      <w:r w:rsidRPr="00B105B1">
        <w:t>разработанных</w:t>
      </w:r>
      <w:r w:rsidR="007400BB">
        <w:t xml:space="preserve"> </w:t>
      </w:r>
      <w:r w:rsidRPr="00B105B1">
        <w:t>процедур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функций</w:t>
      </w:r>
    </w:p>
    <w:tbl>
      <w:tblPr>
        <w:tblStyle w:val="a8"/>
        <w:tblW w:w="99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2693"/>
        <w:gridCol w:w="2551"/>
        <w:gridCol w:w="2406"/>
      </w:tblGrid>
      <w:tr w:rsidR="0062482E" w:rsidRPr="00F20948" w14:paraId="5AE23FE8" w14:textId="77777777" w:rsidTr="00FE7EC8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8B5D07" w14:textId="15D6785A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Имя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процедуры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(функции)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7CCFAD" w14:textId="15B28709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В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каком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модуле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находится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37FC8A" w14:textId="33306499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За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каким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элементом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управления</w:t>
            </w:r>
            <w:r w:rsidR="007400BB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закреплена</w:t>
            </w:r>
          </w:p>
        </w:tc>
        <w:tc>
          <w:tcPr>
            <w:tcW w:w="2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DFE1B2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2482E" w:rsidRPr="00F20948" w14:paraId="39E8A3FF" w14:textId="77777777" w:rsidTr="00FE7EC8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BA83BE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5CEF68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594B62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ADF04D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62482E" w:rsidRPr="00F20948" w14:paraId="23E2005C" w14:textId="77777777" w:rsidTr="00FE7EC8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E8484D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ChangeScene()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2A839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ButtonScript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064A77" w14:textId="4DB24D5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UI</w:t>
            </w:r>
          </w:p>
        </w:tc>
        <w:tc>
          <w:tcPr>
            <w:tcW w:w="240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636336" w14:textId="477243B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Переход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сцену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«4lvl»</w:t>
            </w:r>
          </w:p>
        </w:tc>
      </w:tr>
      <w:tr w:rsidR="0062482E" w:rsidRPr="00F20948" w14:paraId="756E0315" w14:textId="77777777" w:rsidTr="00FE7EC8">
        <w:tc>
          <w:tcPr>
            <w:tcW w:w="22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0349912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Collect()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E12499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Collectible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45F25A" w14:textId="2B35B77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/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взаимодействие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6F2868" w14:textId="5D616C75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Сбор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скрытие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62482E" w:rsidRPr="00F20948" w14:paraId="4B8503D5" w14:textId="77777777" w:rsidTr="00FE7EC8">
        <w:tc>
          <w:tcPr>
            <w:tcW w:w="22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8792CA6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ShowDialogueUI()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B2A50F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73189A" w14:textId="4C33CD4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D839201" w14:textId="12E4DD8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Отображение/скрытие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окна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62482E" w:rsidRPr="00F20948" w14:paraId="1468601A" w14:textId="77777777" w:rsidTr="00FE7EC8">
        <w:tc>
          <w:tcPr>
            <w:tcW w:w="225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48F0E98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SetNPCInfo()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D3CCAF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0446D63" w14:textId="190F4529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C250CC9" w14:textId="72E7FE5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Установка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имени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портрета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</w:tr>
      <w:tr w:rsidR="0062482E" w:rsidRPr="00F20948" w14:paraId="51CB47C9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033B8896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SetDialogueText()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DF38C6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235D2D53" w14:textId="307B27E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48A08997" w14:textId="640FA38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Вывод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текста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62482E" w:rsidRPr="00F20948" w14:paraId="4FB34894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7E8DD35D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ClearChoices()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21F2A5D3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74D0600C" w14:textId="1C74B8F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7901A8BD" w14:textId="2911E650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Очистка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кнопок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</w:p>
        </w:tc>
      </w:tr>
      <w:tr w:rsidR="0062482E" w:rsidRPr="00F20948" w14:paraId="418071CD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2BF44197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CreateChoiceButton()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484FFF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0D5BA256" w14:textId="2FEF3075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0F6F724B" w14:textId="3CFAEB0D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Создание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кнопки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варианта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62482E" w:rsidRPr="00F20948" w14:paraId="6FDCC5BB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779A950B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Close()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054C375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4EDB07BD" w14:textId="19236FC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«Закрыть»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43C4CC42" w14:textId="0242022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62482E" w:rsidRPr="00F20948" w14:paraId="755FAD0B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039A9B43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Update()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D43046C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DoorInteract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6F0D8E14" w14:textId="4D56D421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76109637" w14:textId="6C6AC3E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дверью</w:t>
            </w:r>
          </w:p>
        </w:tc>
      </w:tr>
      <w:tr w:rsidR="0062482E" w:rsidRPr="00F20948" w14:paraId="03A756C1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727E82F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OnTriggerEnter2D()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7A7252C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DoorInteract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0EDFA166" w14:textId="73837553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343F8392" w14:textId="67F5095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входа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зону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</w:tr>
      <w:tr w:rsidR="0062482E" w:rsidRPr="00F20948" w14:paraId="4948FB39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45B7CE0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OnTriggerExit2D()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766D66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DoorInteract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7F3CFA2C" w14:textId="0A5A226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61565D5F" w14:textId="7AD3A2E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выхода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из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зоны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</w:tr>
      <w:tr w:rsidR="0062482E" w:rsidRPr="00F20948" w14:paraId="179E0C86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0FDAA143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GetMovementVector()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1693BDD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GameInput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4D2A73C9" w14:textId="2D256DB9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WASD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70A8D270" w14:textId="23690C18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Получение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вектора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движения</w:t>
            </w:r>
          </w:p>
        </w:tc>
      </w:tr>
      <w:tr w:rsidR="0062482E" w:rsidRPr="00F20948" w14:paraId="0ED859C7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255331A5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GetMousePosition()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3A44CE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GameInput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5127EC99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Мышь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03AC94E2" w14:textId="116FADC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Получение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позиции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курсора</w:t>
            </w:r>
          </w:p>
        </w:tc>
      </w:tr>
      <w:tr w:rsidR="0062482E" w:rsidRPr="00F20948" w14:paraId="0F7281C9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1CF8D933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GenerateUniqueID()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1B12BF5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GlobalHelper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54F012D8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190FD531" w14:textId="10D6F503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Генерация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уникального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ID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62482E" w:rsidRPr="00F20948" w14:paraId="7BB558E1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36E9AC59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Interact()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D85B23E" w14:textId="4465E36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IInteractable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/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4D13BB2E" w14:textId="0FB5D17D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0900B891" w14:textId="0AB32E73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Взаимодействие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объектом</w:t>
            </w:r>
          </w:p>
        </w:tc>
      </w:tr>
      <w:tr w:rsidR="0062482E" w:rsidRPr="00F20948" w14:paraId="3B584B9D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771FB78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CanInteract()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6CFD52A" w14:textId="4E941A2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IInteractable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/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3E31652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080177A9" w14:textId="2672E84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доступности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62482E" w:rsidRPr="00F20948" w14:paraId="46F0AE4B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455988DF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OnInteract()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6E4ADC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InteractionDetector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5DEA7750" w14:textId="046109B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06F02CBB" w14:textId="3A17D2F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Вызов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объектом</w:t>
            </w:r>
          </w:p>
        </w:tc>
      </w:tr>
      <w:tr w:rsidR="0062482E" w:rsidRPr="00F20948" w14:paraId="67D82F19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1A5B3B1B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OnTriggerEnter2D()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8F735B4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InteractionDetector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7ED40B62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27C5BC5E" w14:textId="67E4E0B9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интерактивного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рядом</w:t>
            </w:r>
          </w:p>
        </w:tc>
      </w:tr>
      <w:tr w:rsidR="0062482E" w:rsidRPr="00F20948" w14:paraId="1920C036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6B93C0D3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OnTriggerExit2D()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E594A54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InteractionDetector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62852CBD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2A123FA7" w14:textId="18112084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Сброс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интерактивного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62482E" w:rsidRPr="00F20948" w14:paraId="230CEC7A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187AA997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GoToMainMenu()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4C8D4C2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MenuButtons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1796D438" w14:textId="154CBB3D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«Главное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меню»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10583599" w14:textId="305D989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Переход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главное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62482E" w:rsidRPr="00F20948" w14:paraId="0B0494E4" w14:textId="77777777" w:rsidTr="00FE7EC8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41D8B925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QuitGame()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2439C74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MenuButtons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66D5EA13" w14:textId="44A1FE25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«Выход»</w:t>
            </w:r>
          </w:p>
        </w:tc>
        <w:tc>
          <w:tcPr>
            <w:tcW w:w="2406" w:type="dxa"/>
            <w:tcBorders>
              <w:left w:val="single" w:sz="12" w:space="0" w:color="auto"/>
              <w:right w:val="single" w:sz="12" w:space="0" w:color="auto"/>
            </w:tcBorders>
          </w:tcPr>
          <w:p w14:paraId="3781D63C" w14:textId="274D13E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игры</w:t>
            </w:r>
          </w:p>
        </w:tc>
      </w:tr>
      <w:tr w:rsidR="0062482E" w:rsidRPr="00F20948" w14:paraId="324993EB" w14:textId="77777777" w:rsidTr="005C43F6">
        <w:tc>
          <w:tcPr>
            <w:tcW w:w="22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D0A12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Update()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C43DF2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MenuController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895DC1" w14:textId="0C9F0CA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Tab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DEA416" w14:textId="7967B2C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Включение/выключение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62482E" w:rsidRPr="00F20948" w14:paraId="4E3F5AC9" w14:textId="77777777" w:rsidTr="005C43F6">
        <w:tc>
          <w:tcPr>
            <w:tcW w:w="2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C737E" w14:textId="126D5D34" w:rsidR="0062482E" w:rsidRPr="00F20948" w:rsidRDefault="0062482E" w:rsidP="00CF60F6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A78071" w14:textId="5A127DB5" w:rsidR="0062482E" w:rsidRPr="00F20948" w:rsidRDefault="0062482E" w:rsidP="00CF60F6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F73676" w14:textId="7DB66A21" w:rsidR="0062482E" w:rsidRPr="00F20948" w:rsidRDefault="0062482E" w:rsidP="00CF60F6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F10451" w14:textId="5B6CF316" w:rsidR="0062482E" w:rsidRPr="00F20948" w:rsidRDefault="0062482E" w:rsidP="00CF60F6">
            <w:pPr>
              <w:ind w:firstLine="0"/>
              <w:rPr>
                <w:sz w:val="24"/>
                <w:szCs w:val="24"/>
              </w:rPr>
            </w:pPr>
          </w:p>
        </w:tc>
      </w:tr>
      <w:tr w:rsidR="0062482E" w:rsidRPr="00F20948" w14:paraId="6F5D864A" w14:textId="77777777" w:rsidTr="005C43F6">
        <w:tc>
          <w:tcPr>
            <w:tcW w:w="990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B5B79D4" w14:textId="70D4A52F" w:rsidR="0062482E" w:rsidRPr="00F20948" w:rsidRDefault="0062482E" w:rsidP="00CF60F6">
            <w:pPr>
              <w:ind w:firstLine="0"/>
              <w:rPr>
                <w:sz w:val="24"/>
                <w:szCs w:val="24"/>
              </w:rPr>
            </w:pPr>
            <w:r w:rsidRPr="004D317D">
              <w:rPr>
                <w:sz w:val="28"/>
                <w:szCs w:val="28"/>
              </w:rPr>
              <w:t>Продолжение</w:t>
            </w:r>
            <w:r w:rsidR="007400BB">
              <w:rPr>
                <w:sz w:val="28"/>
                <w:szCs w:val="28"/>
              </w:rPr>
              <w:t xml:space="preserve"> </w:t>
            </w:r>
            <w:r w:rsidRPr="004D317D">
              <w:rPr>
                <w:sz w:val="28"/>
                <w:szCs w:val="28"/>
              </w:rPr>
              <w:t>таблицы</w:t>
            </w:r>
            <w:r w:rsidR="007400BB">
              <w:rPr>
                <w:sz w:val="28"/>
                <w:szCs w:val="28"/>
              </w:rPr>
              <w:t xml:space="preserve"> </w:t>
            </w:r>
            <w:r w:rsidRPr="004D317D">
              <w:rPr>
                <w:sz w:val="28"/>
                <w:szCs w:val="28"/>
              </w:rPr>
              <w:t>6</w:t>
            </w:r>
          </w:p>
        </w:tc>
      </w:tr>
      <w:tr w:rsidR="0062482E" w:rsidRPr="00F20948" w14:paraId="0AB4F6BA" w14:textId="77777777" w:rsidTr="005C43F6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F5C1A3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1274AF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13621F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A8258A" w14:textId="77777777" w:rsidR="0062482E" w:rsidRPr="002B7201" w:rsidRDefault="0062482E" w:rsidP="00CF60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5C43F6" w:rsidRPr="00F20948" w14:paraId="7A75AA3C" w14:textId="77777777" w:rsidTr="005C43F6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510F66" w14:textId="7F0EA08D" w:rsidR="005C43F6" w:rsidRPr="002B7201" w:rsidRDefault="005C43F6" w:rsidP="005C43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OpenSetting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C8A51B" w14:textId="6F324AF0" w:rsidR="005C43F6" w:rsidRPr="002B7201" w:rsidRDefault="005C43F6" w:rsidP="005C43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MenuManager</w:t>
            </w:r>
            <w:proofErr w:type="spellEnd"/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72C99D" w14:textId="7771D3FE" w:rsidR="005C43F6" w:rsidRPr="002B7201" w:rsidRDefault="005C43F6" w:rsidP="005C43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«Настройки»</w:t>
            </w:r>
          </w:p>
        </w:tc>
        <w:tc>
          <w:tcPr>
            <w:tcW w:w="240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AD467C" w14:textId="64DEAC62" w:rsidR="005C43F6" w:rsidRPr="002B7201" w:rsidRDefault="005C43F6" w:rsidP="005C43F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Открытие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панели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настроек</w:t>
            </w:r>
          </w:p>
        </w:tc>
      </w:tr>
      <w:tr w:rsidR="005C43F6" w:rsidRPr="00F20948" w14:paraId="23FF7868" w14:textId="77777777" w:rsidTr="005C43F6">
        <w:tc>
          <w:tcPr>
            <w:tcW w:w="2258" w:type="dxa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B69FE02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OpenAbout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C4274A9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MenuManager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C823A61" w14:textId="64122844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«О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программе»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B0683E9" w14:textId="4CF104A3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Открытие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панели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информации</w:t>
            </w:r>
          </w:p>
        </w:tc>
      </w:tr>
      <w:tr w:rsidR="005C43F6" w:rsidRPr="00F20948" w14:paraId="0C6B98B1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ABB03C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BackToMenu()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38D9708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MenuManager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9E7D34A" w14:textId="562B700F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«Назад»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DA19F5E" w14:textId="57045491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Возврат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главное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5C43F6" w:rsidRPr="00F20948" w14:paraId="1542B912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6CD72F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ExitGame()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2C0AEE5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MenuManager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5026B60" w14:textId="4BEC70C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«Выход»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8DDEFBC" w14:textId="08B969AF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игры</w:t>
            </w:r>
          </w:p>
        </w:tc>
      </w:tr>
      <w:tr w:rsidR="005C43F6" w:rsidRPr="00F20948" w14:paraId="1186D274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BC29CB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CheckScene()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403D727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MenuMusic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261BA81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A3C9757" w14:textId="20E71904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сцены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воспроизведения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музыки</w:t>
            </w:r>
          </w:p>
        </w:tc>
      </w:tr>
      <w:tr w:rsidR="005C43F6" w:rsidRPr="00F20948" w14:paraId="7119C490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C446A8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StartDialogue()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7B8AF30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325A9F7" w14:textId="06FD420B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6F6474A" w14:textId="466B8BA1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Запуск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5C43F6" w:rsidRPr="00F20948" w14:paraId="67EB723B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496AA9F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NextLine()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31C553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0FE6625" w14:textId="56FBBC7C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AA14547" w14:textId="005195E9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Переход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следующей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реплике</w:t>
            </w:r>
          </w:p>
        </w:tc>
      </w:tr>
      <w:tr w:rsidR="005C43F6" w:rsidRPr="00F20948" w14:paraId="73E4EB70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E8A3F8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DisplayChoices()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8B45F82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AC0D7EB" w14:textId="31B5E763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328161B" w14:textId="225AA15E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Отображение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вариантов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5C43F6" w:rsidRPr="00F20948" w14:paraId="10686C5D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0291B87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ChooseOption()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411DCF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C57B2AC" w14:textId="717E59FB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B6E4561" w14:textId="6F2E8C01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Выбор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варианта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5C43F6" w:rsidRPr="00F20948" w14:paraId="1BC41008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111E243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EndDialogue()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621D9D6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BAEDB1C" w14:textId="7AE35AFB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«Закрыть»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E187818" w14:textId="7A140E0E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5C43F6" w:rsidRPr="00F20948" w14:paraId="2AF8B36F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BA7B82E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UpdateVisual()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C519C2B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NpcVisual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1E10731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0DDE075" w14:textId="29BC7F4D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Обновление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анимации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</w:tr>
      <w:tr w:rsidR="005C43F6" w:rsidRPr="00F20948" w14:paraId="7CB27E17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2087561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ChangeFacingDirection()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98BCBB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NpcVisual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3136EF8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B94F61C" w14:textId="4E61C5BC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Поворот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сторону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движения</w:t>
            </w:r>
          </w:p>
        </w:tc>
      </w:tr>
      <w:tr w:rsidR="005C43F6" w:rsidRPr="00F20948" w14:paraId="7712F91C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69C241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SetPause()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F21DB15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PauseController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0DE5BBE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D725AD3" w14:textId="1640474E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Установка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состояния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паузы</w:t>
            </w:r>
          </w:p>
        </w:tc>
      </w:tr>
      <w:tr w:rsidR="005C43F6" w:rsidRPr="00F20948" w14:paraId="3100E883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DEBAAAC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StartPlanting()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4FF59EE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PlantGrowth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329EA50" w14:textId="79CD3A03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A0EB34A" w14:textId="72790252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Начало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посадки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семян</w:t>
            </w:r>
          </w:p>
        </w:tc>
      </w:tr>
      <w:tr w:rsidR="005C43F6" w:rsidRPr="00F20948" w14:paraId="60D41944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AE4C023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GrowRoutine()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4ABAA54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PlantGrowth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8B2010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FDF33D3" w14:textId="766970F1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Процесс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роста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растения</w:t>
            </w:r>
          </w:p>
        </w:tc>
      </w:tr>
      <w:tr w:rsidR="005C43F6" w:rsidRPr="00F20948" w14:paraId="26EEC3D7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3DA2A08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HandleMovement()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38B5710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397D8B4" w14:textId="23DFB848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WASD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3614DB3" w14:textId="01B27BEB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движением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</w:p>
        </w:tc>
      </w:tr>
      <w:tr w:rsidR="005C43F6" w:rsidRPr="00F20948" w14:paraId="64C7161A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0DBD397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StartFootsteps()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C512271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FA33A0B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Автоматически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3F68E8A" w14:textId="1270FD28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Запуск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звуков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шагов</w:t>
            </w:r>
          </w:p>
        </w:tc>
      </w:tr>
      <w:tr w:rsidR="005C43F6" w:rsidRPr="00F20948" w14:paraId="4A04FF38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4A7D8B5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StopFootsteps()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6317BDB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369742C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Автоматически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F9AA050" w14:textId="539EC014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Остановка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звуков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шагов</w:t>
            </w:r>
          </w:p>
        </w:tc>
      </w:tr>
      <w:tr w:rsidR="005C43F6" w:rsidRPr="00F20948" w14:paraId="659F2F9F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CBFDF3C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PlayFootstep()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7E3DD1C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BA64C9E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Автоматически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5D6343F" w14:textId="68C87E79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Воспроизведение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звука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шагов</w:t>
            </w:r>
          </w:p>
        </w:tc>
      </w:tr>
      <w:tr w:rsidR="005C43F6" w:rsidRPr="00F20948" w14:paraId="3941F214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6F2E5B1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IsRunning()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F62859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1AC37AB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6E062FB" w14:textId="25F6AC70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состояния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бега</w:t>
            </w:r>
          </w:p>
        </w:tc>
      </w:tr>
      <w:tr w:rsidR="005C43F6" w:rsidRPr="00F20948" w14:paraId="2F230F12" w14:textId="77777777" w:rsidTr="00FE7EC8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1F0BA44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GetPlayerScreenPosition()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B2683BD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F98DCFA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40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6622B46" w14:textId="3D34CDE9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Получение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позиции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экране</w:t>
            </w:r>
          </w:p>
        </w:tc>
      </w:tr>
      <w:tr w:rsidR="005C43F6" w:rsidRPr="00F20948" w14:paraId="1B81A370" w14:textId="77777777" w:rsidTr="00FE7EC8">
        <w:tc>
          <w:tcPr>
            <w:tcW w:w="2258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05FC14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Collect()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A48399" w14:textId="77777777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PlayerCollector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5979FE" w14:textId="0C65D1FE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406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A9F751" w14:textId="0E2A301D" w:rsidR="005C43F6" w:rsidRPr="00F20948" w:rsidRDefault="005C43F6" w:rsidP="005C43F6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Сбор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подсчёт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количества</w:t>
            </w:r>
          </w:p>
        </w:tc>
      </w:tr>
    </w:tbl>
    <w:p w14:paraId="32D7DC8F" w14:textId="77777777" w:rsidR="0062482E" w:rsidRPr="002B7201" w:rsidRDefault="0062482E" w:rsidP="0062482E">
      <w:r>
        <w:br w:type="page"/>
      </w:r>
    </w:p>
    <w:p w14:paraId="1E3539A3" w14:textId="5181C359" w:rsidR="0062482E" w:rsidRDefault="0062482E" w:rsidP="0062482E">
      <w:pPr>
        <w:rPr>
          <w:rFonts w:eastAsia="Times New Roman"/>
          <w:b/>
          <w:bCs/>
        </w:rPr>
      </w:pPr>
      <w:r w:rsidRPr="00F20948">
        <w:rPr>
          <w:rFonts w:eastAsia="Times New Roman"/>
          <w:b/>
          <w:bCs/>
        </w:rPr>
        <w:t>3.2.</w:t>
      </w:r>
      <w:r>
        <w:rPr>
          <w:rFonts w:eastAsia="Times New Roman"/>
          <w:b/>
          <w:bCs/>
        </w:rPr>
        <w:t>2</w:t>
      </w:r>
      <w:r w:rsidR="007400BB">
        <w:rPr>
          <w:rFonts w:eastAsia="Times New Roman"/>
          <w:b/>
          <w:bCs/>
        </w:rPr>
        <w:t xml:space="preserve"> </w:t>
      </w:r>
      <w:r w:rsidRPr="00F20948">
        <w:rPr>
          <w:rFonts w:eastAsia="Times New Roman"/>
          <w:b/>
          <w:bCs/>
        </w:rPr>
        <w:t>Описание</w:t>
      </w:r>
      <w:r w:rsidR="007400BB">
        <w:rPr>
          <w:rFonts w:eastAsia="Times New Roman"/>
          <w:b/>
          <w:bCs/>
        </w:rPr>
        <w:t xml:space="preserve"> </w:t>
      </w:r>
      <w:r w:rsidRPr="00F20948">
        <w:rPr>
          <w:rFonts w:eastAsia="Times New Roman"/>
          <w:b/>
          <w:bCs/>
        </w:rPr>
        <w:t>использованных</w:t>
      </w:r>
      <w:r w:rsidR="007400BB">
        <w:rPr>
          <w:rFonts w:eastAsia="Times New Roman"/>
          <w:b/>
          <w:bCs/>
        </w:rPr>
        <w:t xml:space="preserve"> </w:t>
      </w:r>
      <w:r w:rsidRPr="00F20948">
        <w:rPr>
          <w:rFonts w:eastAsia="Times New Roman"/>
          <w:b/>
          <w:bCs/>
        </w:rPr>
        <w:t>компонентов</w:t>
      </w:r>
    </w:p>
    <w:p w14:paraId="7AF0D3F7" w14:textId="77777777" w:rsidR="0062482E" w:rsidRDefault="0062482E" w:rsidP="0062482E">
      <w:pPr>
        <w:rPr>
          <w:rFonts w:eastAsia="Times New Roman"/>
          <w:b/>
          <w:bCs/>
        </w:rPr>
      </w:pPr>
    </w:p>
    <w:p w14:paraId="04009BF3" w14:textId="5F35110D" w:rsidR="0062482E" w:rsidRPr="00B105B1" w:rsidRDefault="0062482E" w:rsidP="0062482E">
      <w:r w:rsidRPr="00B105B1">
        <w:t>Описание</w:t>
      </w:r>
      <w:r w:rsidR="007400BB">
        <w:t xml:space="preserve"> </w:t>
      </w:r>
      <w:r w:rsidRPr="00B105B1">
        <w:t>использованных</w:t>
      </w:r>
      <w:r w:rsidR="007400BB">
        <w:t xml:space="preserve"> </w:t>
      </w:r>
      <w:r w:rsidRPr="00B105B1">
        <w:t>при</w:t>
      </w:r>
      <w:r w:rsidR="007400BB">
        <w:t xml:space="preserve"> </w:t>
      </w:r>
      <w:r w:rsidRPr="00B105B1">
        <w:t>разработке</w:t>
      </w:r>
      <w:r w:rsidR="007400BB">
        <w:t xml:space="preserve"> </w:t>
      </w:r>
      <w:r w:rsidRPr="00B105B1">
        <w:t>приложения</w:t>
      </w:r>
      <w:r w:rsidR="007400BB">
        <w:t xml:space="preserve"> </w:t>
      </w:r>
      <w:r w:rsidRPr="00B105B1">
        <w:t>компонентов</w:t>
      </w:r>
      <w:r w:rsidR="007400BB">
        <w:t xml:space="preserve"> </w:t>
      </w:r>
      <w:r w:rsidRPr="00B105B1">
        <w:t>производится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>
        <w:t>7</w:t>
      </w:r>
    </w:p>
    <w:p w14:paraId="266B7E70" w14:textId="77777777" w:rsidR="0062482E" w:rsidRPr="005E3CF6" w:rsidRDefault="0062482E" w:rsidP="0062482E">
      <w:pPr>
        <w:ind w:firstLine="0"/>
        <w:rPr>
          <w:rFonts w:eastAsia="Times New Roman"/>
        </w:rPr>
      </w:pPr>
    </w:p>
    <w:p w14:paraId="04DE5B45" w14:textId="3876CFEA" w:rsidR="0062482E" w:rsidRPr="000F78D7" w:rsidRDefault="0062482E" w:rsidP="0062482E">
      <w:pPr>
        <w:ind w:firstLine="0"/>
      </w:pPr>
      <w:r w:rsidRPr="000F78D7">
        <w:t>Таблица</w:t>
      </w:r>
      <w:r w:rsidR="007400BB">
        <w:t xml:space="preserve"> </w:t>
      </w:r>
      <w:r>
        <w:t>7</w:t>
      </w:r>
      <w:r w:rsidR="007400BB">
        <w:t xml:space="preserve"> </w:t>
      </w:r>
      <w:r w:rsidRPr="000F78D7">
        <w:t>–</w:t>
      </w:r>
      <w:r w:rsidR="007400BB">
        <w:t xml:space="preserve"> </w:t>
      </w:r>
      <w:r w:rsidRPr="000F78D7">
        <w:t>Описание</w:t>
      </w:r>
      <w:r w:rsidR="007400BB">
        <w:t xml:space="preserve"> </w:t>
      </w:r>
      <w:r w:rsidRPr="000F78D7">
        <w:t>использованных</w:t>
      </w:r>
      <w:r w:rsidR="007400BB">
        <w:t xml:space="preserve"> </w:t>
      </w:r>
      <w:r w:rsidRPr="000F78D7">
        <w:t>компонентов</w:t>
      </w:r>
    </w:p>
    <w:tbl>
      <w:tblPr>
        <w:tblStyle w:val="a8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3"/>
        <w:gridCol w:w="3686"/>
        <w:gridCol w:w="3959"/>
      </w:tblGrid>
      <w:tr w:rsidR="0062482E" w:rsidRPr="00F20948" w14:paraId="7D210D99" w14:textId="77777777" w:rsidTr="00FE7EC8">
        <w:tc>
          <w:tcPr>
            <w:tcW w:w="22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600B9B" w14:textId="77777777" w:rsidR="0062482E" w:rsidRPr="00FE7EC8" w:rsidRDefault="0062482E" w:rsidP="00FE7EC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0560D2" w14:textId="77777777" w:rsidR="00FE7EC8" w:rsidRDefault="0062482E" w:rsidP="00FE7EC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На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  <w:r w:rsidRPr="00FE7EC8">
              <w:rPr>
                <w:b/>
                <w:bCs/>
                <w:sz w:val="24"/>
                <w:szCs w:val="24"/>
              </w:rPr>
              <w:t>какой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  <w:r w:rsidRPr="00FE7EC8">
              <w:rPr>
                <w:b/>
                <w:bCs/>
                <w:sz w:val="24"/>
                <w:szCs w:val="24"/>
              </w:rPr>
              <w:t>форме/сцене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CAA1339" w14:textId="4F0BF00F" w:rsidR="0062482E" w:rsidRPr="00FE7EC8" w:rsidRDefault="0062482E" w:rsidP="00FE7EC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расположен</w:t>
            </w:r>
          </w:p>
        </w:tc>
        <w:tc>
          <w:tcPr>
            <w:tcW w:w="3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B04A58" w14:textId="77777777" w:rsidR="0062482E" w:rsidRPr="00FE7EC8" w:rsidRDefault="0062482E" w:rsidP="00FE7EC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2482E" w:rsidRPr="00F20948" w14:paraId="6C19D0DF" w14:textId="77777777" w:rsidTr="00FE7EC8">
        <w:tc>
          <w:tcPr>
            <w:tcW w:w="2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139B8B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43122B" w14:textId="5A38361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(уровни: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лес,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река,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город)</w:t>
            </w:r>
          </w:p>
        </w:tc>
        <w:tc>
          <w:tcPr>
            <w:tcW w:w="3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F1CBA09" w14:textId="7D5074D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персонажем: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движение,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здоровье,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атаки,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окружением</w:t>
            </w:r>
          </w:p>
        </w:tc>
      </w:tr>
      <w:tr w:rsidR="0062482E" w:rsidRPr="00F20948" w14:paraId="1016FD89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356EE08A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79A8ECC4" w14:textId="0458EFF9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(город,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лес)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609004DA" w14:textId="1D56230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Взаимодействие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игроком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через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диалоги,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выдача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заданий,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обучение</w:t>
            </w:r>
          </w:p>
        </w:tc>
      </w:tr>
      <w:tr w:rsidR="0062482E" w:rsidRPr="00F20948" w14:paraId="0C9AB830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5D09182E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DialogueController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40F18B61" w14:textId="7FE6454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(Canvas)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0D7CECF2" w14:textId="1983770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Отображение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текста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портрета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кнопок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62482E" w:rsidRPr="00F20948" w14:paraId="4F83D6F4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2698CCBA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MenuController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4EF2B364" w14:textId="7334A8D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(Canvas)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4FD8E988" w14:textId="6FF5DB1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Включение/выключение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клавише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Tab</w:t>
            </w:r>
          </w:p>
        </w:tc>
      </w:tr>
      <w:tr w:rsidR="0062482E" w:rsidRPr="00F20948" w14:paraId="73AF6960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0FDA3299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MenuManager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40D3D6E6" w14:textId="54E0B08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Главное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(Canvas)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19E7FBB1" w14:textId="2B3FE06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разделами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меню: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настройки,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информация,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выход</w:t>
            </w:r>
          </w:p>
        </w:tc>
      </w:tr>
      <w:tr w:rsidR="0062482E" w:rsidRPr="00F20948" w14:paraId="5BA478E5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2B6A6AEF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MenuButtons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2C950B66" w14:textId="15648E4D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Главное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(Canvas)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6CE300D9" w14:textId="4EF78634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«Главное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меню»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«Выход»</w:t>
            </w:r>
          </w:p>
        </w:tc>
      </w:tr>
      <w:tr w:rsidR="0062482E" w:rsidRPr="00F20948" w14:paraId="724F9078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4FBED0F7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MenuMusic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66638385" w14:textId="3B017933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SampleScene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12B985D2" w14:textId="6ED1ACE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Воспроизведение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фоновой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музыки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62482E" w:rsidRPr="00F20948" w14:paraId="06729299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71663ADC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DoorInteract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79ED0015" w14:textId="228C283E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(город,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переходы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между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уровнями)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142910B4" w14:textId="0D4F2D8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Взаимодействие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дверями,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переход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следующую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сцену</w:t>
            </w:r>
          </w:p>
        </w:tc>
      </w:tr>
      <w:tr w:rsidR="0062482E" w:rsidRPr="00F20948" w14:paraId="51006AD2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746EBCD0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Collectible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574E7178" w14:textId="4DC2851F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(лес,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река,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город)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7763F6CF" w14:textId="5DF2524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Объекты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которые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можно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собирать</w:t>
            </w:r>
          </w:p>
        </w:tc>
      </w:tr>
      <w:tr w:rsidR="0062482E" w:rsidRPr="00F20948" w14:paraId="48CFD0B9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180ECB70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PlayerCollector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A9F56AA" w14:textId="06EFC35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(лес,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река)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1DCC7C78" w14:textId="13894115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Сбор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игроком,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подсчёт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количества</w:t>
            </w:r>
          </w:p>
        </w:tc>
      </w:tr>
      <w:tr w:rsidR="0062482E" w:rsidRPr="00F20948" w14:paraId="3D036809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67872DD5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PlantGrowth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47F64268" w14:textId="62CB340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(лес)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4D5E7D8D" w14:textId="18605E2D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Процесс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роста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растений: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земля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→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семя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→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росток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→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дерево</w:t>
            </w:r>
          </w:p>
        </w:tc>
      </w:tr>
      <w:tr w:rsidR="0062482E" w:rsidRPr="00F20948" w14:paraId="36A80651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46BAE4A1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InteractionDetector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AE1D9A5" w14:textId="18C73AE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(рядом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интерактивными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объектами)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15674AAA" w14:textId="2B9671F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объектов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для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взаимодействия,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отображение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иконки</w:t>
            </w:r>
          </w:p>
        </w:tc>
      </w:tr>
      <w:tr w:rsidR="0062482E" w:rsidRPr="00F20948" w14:paraId="6E65C5C5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670731DB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GameInput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1A1095FF" w14:textId="00F8410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(глобально)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09571FA5" w14:textId="168DF94B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Обработка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ввода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клавиатуры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мыши</w:t>
            </w:r>
          </w:p>
        </w:tc>
      </w:tr>
      <w:tr w:rsidR="0062482E" w:rsidRPr="00F20948" w14:paraId="458A911C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516105AF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LevelState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1223F2CD" w14:textId="6D96C9F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(глобально)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08266F5A" w14:textId="0733551A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Сохранение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состояния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квестов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доступа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локациям</w:t>
            </w:r>
          </w:p>
        </w:tc>
      </w:tr>
      <w:tr w:rsidR="0062482E" w:rsidRPr="00F20948" w14:paraId="0D8F7421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6FEDA899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NpcIA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B69F616" w14:textId="0A91F511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(город)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7B12713F" w14:textId="6DD536A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Логика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передвижения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навигационной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сетке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(брожение)</w:t>
            </w:r>
          </w:p>
        </w:tc>
      </w:tr>
      <w:tr w:rsidR="0062482E" w:rsidRPr="00F20948" w14:paraId="799E3CCD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5366BB60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NpcVisual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272F4438" w14:textId="0BB5DB02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(NPC)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5B58D2DD" w14:textId="31700BE6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анимацией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(Idle/Roaming),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разворот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направлению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движения</w:t>
            </w:r>
          </w:p>
        </w:tc>
      </w:tr>
      <w:tr w:rsidR="0062482E" w:rsidRPr="00F20948" w14:paraId="02CDD985" w14:textId="77777777" w:rsidTr="00FE7EC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468F807B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PauseController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A40B9D7" w14:textId="6496D51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(глобально)</w:t>
            </w:r>
          </w:p>
        </w:tc>
        <w:tc>
          <w:tcPr>
            <w:tcW w:w="3959" w:type="dxa"/>
            <w:tcBorders>
              <w:left w:val="single" w:sz="12" w:space="0" w:color="auto"/>
              <w:right w:val="single" w:sz="12" w:space="0" w:color="auto"/>
            </w:tcBorders>
          </w:tcPr>
          <w:p w14:paraId="702627B2" w14:textId="71D8D045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паузой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игры</w:t>
            </w:r>
          </w:p>
        </w:tc>
      </w:tr>
      <w:tr w:rsidR="0062482E" w:rsidRPr="00F20948" w14:paraId="0F8D2790" w14:textId="77777777" w:rsidTr="00FE7EC8">
        <w:tc>
          <w:tcPr>
            <w:tcW w:w="2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1E6E8D" w14:textId="77777777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ButtonScript</w:t>
            </w:r>
          </w:p>
        </w:tc>
        <w:tc>
          <w:tcPr>
            <w:tcW w:w="368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83E9A5" w14:textId="07660CF0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(Canvas)</w:t>
            </w:r>
          </w:p>
        </w:tc>
        <w:tc>
          <w:tcPr>
            <w:tcW w:w="3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A7484A" w14:textId="65DBCCAC" w:rsidR="0062482E" w:rsidRPr="00F20948" w:rsidRDefault="0062482E" w:rsidP="00CF60F6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для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перехода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сцену</w:t>
            </w:r>
            <w:r w:rsidR="007400BB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«4lvl»</w:t>
            </w:r>
          </w:p>
        </w:tc>
      </w:tr>
    </w:tbl>
    <w:p w14:paraId="57567382" w14:textId="77777777" w:rsidR="00213A11" w:rsidRPr="008A3E08" w:rsidRDefault="00213A11" w:rsidP="0062482E">
      <w:pPr>
        <w:spacing w:line="240" w:lineRule="auto"/>
        <w:rPr>
          <w:rFonts w:eastAsia="Times New Roman"/>
          <w:b/>
          <w:bCs/>
        </w:rPr>
      </w:pPr>
    </w:p>
    <w:p w14:paraId="35336946" w14:textId="57BAAC16" w:rsidR="0062482E" w:rsidRDefault="00A750B9" w:rsidP="0062482E">
      <w:pPr>
        <w:spacing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3.3</w:t>
      </w:r>
      <w:r w:rsidR="007400BB"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</w:rPr>
        <w:t>Спецификация</w:t>
      </w:r>
      <w:r w:rsidR="007400BB"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</w:rPr>
        <w:t>проекта</w:t>
      </w:r>
    </w:p>
    <w:p w14:paraId="6C755E2F" w14:textId="03AA0A09" w:rsidR="00213A11" w:rsidRDefault="00213A11" w:rsidP="00F323A5">
      <w:pPr>
        <w:rPr>
          <w:rFonts w:eastAsia="Times New Roman"/>
          <w:lang w:val="ru-BY"/>
        </w:rPr>
      </w:pPr>
      <w:r w:rsidRPr="00213A11">
        <w:rPr>
          <w:rFonts w:eastAsia="Times New Roman"/>
          <w:lang w:val="ru-BY"/>
        </w:rPr>
        <w:t>Для обеспечения структурированного представления программного продукта приводится спецификация проекта, отражающая состав его основных файлов и папок. Данный перечень демонстрирует архитектуру игры «Хранитель Земли» и позволяет понять назначение каждого элемента: от скриптов, реализующих игровую механику, до графических и аудиоресурсов, используемых при создании уровней.</w:t>
      </w:r>
      <w:r>
        <w:rPr>
          <w:rFonts w:eastAsia="Times New Roman"/>
          <w:lang w:val="ru-BY"/>
        </w:rPr>
        <w:t xml:space="preserve"> </w:t>
      </w:r>
      <w:r w:rsidRPr="00213A11">
        <w:rPr>
          <w:rFonts w:eastAsia="Times New Roman"/>
          <w:lang w:val="ru-BY"/>
        </w:rPr>
        <w:t xml:space="preserve">Полный список файлов и папок проекта представлен в приложении </w:t>
      </w:r>
      <w:r w:rsidR="00CF60F6">
        <w:rPr>
          <w:rFonts w:eastAsia="Times New Roman"/>
        </w:rPr>
        <w:t>И</w:t>
      </w:r>
      <w:r w:rsidRPr="00213A11">
        <w:rPr>
          <w:rFonts w:eastAsia="Times New Roman"/>
          <w:lang w:val="ru-BY"/>
        </w:rPr>
        <w:t xml:space="preserve"> (таблица </w:t>
      </w:r>
      <w:r w:rsidR="00CF60F6">
        <w:rPr>
          <w:rFonts w:eastAsia="Times New Roman"/>
          <w:lang w:val="ru-BY"/>
        </w:rPr>
        <w:t>И</w:t>
      </w:r>
      <w:r w:rsidRPr="00213A11">
        <w:rPr>
          <w:rFonts w:eastAsia="Times New Roman"/>
          <w:lang w:val="ru-BY"/>
        </w:rPr>
        <w:t>.1).</w:t>
      </w:r>
    </w:p>
    <w:p w14:paraId="59AAEB10" w14:textId="588E9E96" w:rsidR="00EE7ED6" w:rsidRPr="00213A11" w:rsidRDefault="00EE7ED6" w:rsidP="00F323A5">
      <w:pPr>
        <w:rPr>
          <w:rFonts w:eastAsia="Times New Roman"/>
          <w:lang w:val="ru-BY"/>
        </w:rPr>
      </w:pPr>
      <w:r>
        <w:rPr>
          <w:rFonts w:eastAsia="Times New Roman"/>
          <w:lang w:val="ru-BY"/>
        </w:rPr>
        <w:t>Листинг программного продукта предоставлен в приложении Й.</w:t>
      </w:r>
    </w:p>
    <w:p w14:paraId="105A717B" w14:textId="1BB67F10" w:rsidR="0062482E" w:rsidRPr="00BD6114" w:rsidRDefault="0062482E" w:rsidP="0062482E">
      <w:pPr>
        <w:rPr>
          <w:rFonts w:eastAsia="Times New Roman"/>
          <w:b/>
          <w:bCs/>
          <w:color w:val="000000"/>
        </w:rPr>
      </w:pPr>
      <w:r>
        <w:rPr>
          <w:rFonts w:eastAsia="Times New Roman"/>
          <w:bCs/>
        </w:rPr>
        <w:br w:type="page"/>
      </w:r>
      <w:r w:rsidRPr="00BD6114">
        <w:rPr>
          <w:rFonts w:eastAsia="Times New Roman"/>
          <w:b/>
          <w:bCs/>
          <w:color w:val="000000"/>
        </w:rPr>
        <w:t>4</w:t>
      </w:r>
      <w:r w:rsidR="007400BB">
        <w:rPr>
          <w:rFonts w:eastAsia="Times New Roman"/>
          <w:b/>
          <w:bCs/>
          <w:color w:val="000000"/>
        </w:rPr>
        <w:t xml:space="preserve">    </w:t>
      </w:r>
      <w:r w:rsidRPr="00BD6114">
        <w:rPr>
          <w:rFonts w:eastAsia="Times New Roman"/>
          <w:b/>
          <w:bCs/>
          <w:color w:val="000000"/>
        </w:rPr>
        <w:t>Тестирование</w:t>
      </w:r>
    </w:p>
    <w:p w14:paraId="78C0475C" w14:textId="5D1C5E3A" w:rsidR="0062482E" w:rsidRPr="00A57DFC" w:rsidRDefault="0062482E" w:rsidP="0062482E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4.1</w:t>
      </w:r>
      <w:r w:rsidR="007400BB">
        <w:rPr>
          <w:rFonts w:eastAsia="Times New Roman"/>
          <w:b/>
          <w:bCs/>
          <w:color w:val="000000"/>
        </w:rPr>
        <w:t xml:space="preserve"> </w:t>
      </w:r>
      <w:r>
        <w:rPr>
          <w:rFonts w:eastAsia="Times New Roman"/>
          <w:b/>
          <w:bCs/>
          <w:color w:val="000000"/>
        </w:rPr>
        <w:t>Отчёт</w:t>
      </w:r>
      <w:r w:rsidR="007400BB">
        <w:rPr>
          <w:rFonts w:eastAsia="Times New Roman"/>
          <w:b/>
          <w:bCs/>
          <w:color w:val="000000"/>
        </w:rPr>
        <w:t xml:space="preserve"> </w:t>
      </w:r>
      <w:r>
        <w:rPr>
          <w:rFonts w:eastAsia="Times New Roman"/>
          <w:b/>
          <w:bCs/>
          <w:color w:val="000000"/>
        </w:rPr>
        <w:t>о</w:t>
      </w:r>
      <w:r w:rsidR="007400BB">
        <w:rPr>
          <w:rFonts w:eastAsia="Times New Roman"/>
          <w:b/>
          <w:bCs/>
          <w:color w:val="000000"/>
        </w:rPr>
        <w:t xml:space="preserve"> </w:t>
      </w:r>
      <w:r>
        <w:rPr>
          <w:rFonts w:eastAsia="Times New Roman"/>
          <w:b/>
          <w:bCs/>
          <w:color w:val="000000"/>
        </w:rPr>
        <w:t>результатах</w:t>
      </w:r>
      <w:r w:rsidR="007400BB">
        <w:rPr>
          <w:rFonts w:eastAsia="Times New Roman"/>
          <w:b/>
          <w:bCs/>
          <w:color w:val="000000"/>
        </w:rPr>
        <w:t xml:space="preserve"> </w:t>
      </w:r>
      <w:r>
        <w:rPr>
          <w:rFonts w:eastAsia="Times New Roman"/>
          <w:b/>
          <w:bCs/>
          <w:color w:val="000000"/>
        </w:rPr>
        <w:t>тестирования</w:t>
      </w:r>
    </w:p>
    <w:p w14:paraId="037E7FCC" w14:textId="77777777" w:rsidR="0062482E" w:rsidRPr="00BD6114" w:rsidRDefault="0062482E" w:rsidP="0062482E">
      <w:pPr>
        <w:tabs>
          <w:tab w:val="left" w:pos="1134"/>
        </w:tabs>
        <w:rPr>
          <w:rFonts w:eastAsia="Times New Roman"/>
          <w:b/>
          <w:bCs/>
          <w:color w:val="000000"/>
        </w:rPr>
      </w:pPr>
    </w:p>
    <w:p w14:paraId="26F973D4" w14:textId="3EDF7366" w:rsidR="0062482E" w:rsidRPr="00B105B1" w:rsidRDefault="0062482E" w:rsidP="0062482E">
      <w:r w:rsidRPr="00B105B1">
        <w:t>В</w:t>
      </w:r>
      <w:r w:rsidR="007400BB">
        <w:t xml:space="preserve"> </w:t>
      </w:r>
      <w:r w:rsidRPr="00B105B1">
        <w:t>период</w:t>
      </w:r>
      <w:r w:rsidR="007400BB">
        <w:t xml:space="preserve"> </w:t>
      </w:r>
      <w:r w:rsidRPr="00B105B1">
        <w:t>с</w:t>
      </w:r>
      <w:r w:rsidR="007400BB">
        <w:t xml:space="preserve"> </w:t>
      </w:r>
      <w:r w:rsidRPr="00B105B1">
        <w:t>21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23</w:t>
      </w:r>
      <w:r w:rsidR="007400BB">
        <w:t xml:space="preserve"> </w:t>
      </w:r>
      <w:r w:rsidRPr="00B105B1">
        <w:t>декабря</w:t>
      </w:r>
      <w:r w:rsidR="007400BB">
        <w:t xml:space="preserve"> </w:t>
      </w:r>
      <w:r w:rsidRPr="00B105B1">
        <w:t>происходил</w:t>
      </w:r>
      <w:r w:rsidR="007400BB">
        <w:t xml:space="preserve"> </w:t>
      </w:r>
      <w:r w:rsidRPr="00B105B1">
        <w:t>процесс</w:t>
      </w:r>
      <w:r w:rsidR="007400BB">
        <w:t xml:space="preserve"> </w:t>
      </w:r>
      <w:r w:rsidRPr="00B105B1">
        <w:t>тестирования</w:t>
      </w:r>
      <w:r w:rsidR="007400BB">
        <w:t xml:space="preserve"> </w:t>
      </w:r>
      <w:r w:rsidRPr="00B105B1">
        <w:t>игры</w:t>
      </w:r>
      <w:r w:rsidR="007400BB">
        <w:t xml:space="preserve"> </w:t>
      </w:r>
      <w:r w:rsidRPr="00B105B1">
        <w:t>«Хранитель</w:t>
      </w:r>
      <w:r w:rsidR="007400BB">
        <w:t xml:space="preserve"> </w:t>
      </w:r>
      <w:r w:rsidRPr="00B105B1">
        <w:t>Земли».</w:t>
      </w:r>
      <w:r w:rsidR="007400BB">
        <w:t xml:space="preserve"> </w:t>
      </w:r>
      <w:r w:rsidRPr="00B105B1">
        <w:t>Успешно</w:t>
      </w:r>
      <w:r w:rsidR="007400BB">
        <w:t xml:space="preserve"> </w:t>
      </w:r>
      <w:r w:rsidRPr="00B105B1">
        <w:t>было</w:t>
      </w:r>
      <w:r w:rsidR="007400BB">
        <w:t xml:space="preserve"> </w:t>
      </w:r>
      <w:r w:rsidRPr="00B105B1">
        <w:t>пройдено</w:t>
      </w:r>
      <w:r w:rsidR="007400BB">
        <w:t xml:space="preserve"> </w:t>
      </w:r>
      <w:r w:rsidRPr="00B105B1">
        <w:t>60%</w:t>
      </w:r>
      <w:r w:rsidR="007400BB">
        <w:t xml:space="preserve"> </w:t>
      </w:r>
      <w:r w:rsidRPr="00B105B1">
        <w:t>тест-кейсов</w:t>
      </w:r>
      <w:r w:rsidR="007400BB">
        <w:t xml:space="preserve"> </w:t>
      </w:r>
      <w:r w:rsidRPr="00B105B1">
        <w:t>крайне</w:t>
      </w:r>
      <w:r w:rsidR="007400BB">
        <w:t xml:space="preserve"> </w:t>
      </w:r>
      <w:r w:rsidRPr="00B105B1">
        <w:t>высокого</w:t>
      </w:r>
      <w:r w:rsidR="007400BB">
        <w:t xml:space="preserve"> </w:t>
      </w:r>
      <w:r w:rsidRPr="00B105B1">
        <w:t>приоритета,</w:t>
      </w:r>
      <w:r w:rsidR="007400BB">
        <w:t xml:space="preserve"> </w:t>
      </w:r>
      <w:r w:rsidRPr="00B105B1">
        <w:t>95%</w:t>
      </w:r>
      <w:r w:rsidR="007400BB">
        <w:t xml:space="preserve"> </w:t>
      </w:r>
      <w:r w:rsidRPr="00B105B1">
        <w:t>тест-кейсов</w:t>
      </w:r>
      <w:r w:rsidR="007400BB">
        <w:t xml:space="preserve"> </w:t>
      </w:r>
      <w:r w:rsidRPr="00B105B1">
        <w:t>высокого</w:t>
      </w:r>
      <w:r w:rsidR="007400BB">
        <w:t xml:space="preserve"> </w:t>
      </w:r>
      <w:r w:rsidRPr="00B105B1">
        <w:t>приоритета,</w:t>
      </w:r>
      <w:r w:rsidR="007400BB">
        <w:t xml:space="preserve"> </w:t>
      </w:r>
      <w:r w:rsidRPr="00B105B1">
        <w:t>100%</w:t>
      </w:r>
      <w:r w:rsidR="007400BB">
        <w:t xml:space="preserve"> </w:t>
      </w:r>
      <w:r w:rsidRPr="00B105B1">
        <w:t>тест-кейсов</w:t>
      </w:r>
      <w:r w:rsidR="007400BB">
        <w:t xml:space="preserve"> </w:t>
      </w:r>
      <w:r w:rsidRPr="00B105B1">
        <w:t>среднего</w:t>
      </w:r>
      <w:r w:rsidR="007400BB">
        <w:t xml:space="preserve"> </w:t>
      </w:r>
      <w:r w:rsidRPr="00B105B1">
        <w:t>приоритета,</w:t>
      </w:r>
      <w:r w:rsidR="007400BB">
        <w:t xml:space="preserve"> </w:t>
      </w:r>
      <w:r w:rsidRPr="00B105B1">
        <w:t>0%</w:t>
      </w:r>
      <w:r w:rsidR="007400BB">
        <w:t xml:space="preserve"> </w:t>
      </w:r>
      <w:r w:rsidRPr="00B105B1">
        <w:t>тест-кейсов</w:t>
      </w:r>
      <w:r w:rsidR="007400BB">
        <w:t xml:space="preserve"> </w:t>
      </w:r>
      <w:r w:rsidRPr="00B105B1">
        <w:t>низкого</w:t>
      </w:r>
      <w:r w:rsidR="007400BB">
        <w:t xml:space="preserve"> </w:t>
      </w:r>
      <w:r w:rsidRPr="00B105B1">
        <w:t>приоритета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0%</w:t>
      </w:r>
      <w:r w:rsidR="007400BB">
        <w:t xml:space="preserve"> </w:t>
      </w:r>
      <w:r w:rsidRPr="00B105B1">
        <w:t>тест-кейсов</w:t>
      </w:r>
      <w:r w:rsidR="007400BB">
        <w:t xml:space="preserve"> </w:t>
      </w:r>
      <w:r w:rsidRPr="00B105B1">
        <w:t>крайне</w:t>
      </w:r>
      <w:r w:rsidR="007400BB">
        <w:t xml:space="preserve"> </w:t>
      </w:r>
      <w:r w:rsidRPr="00B105B1">
        <w:t>низкого</w:t>
      </w:r>
      <w:r w:rsidR="007400BB">
        <w:t xml:space="preserve"> </w:t>
      </w:r>
      <w:r w:rsidRPr="00B105B1">
        <w:t>приоритета.</w:t>
      </w:r>
      <w:r w:rsidR="007400BB">
        <w:t xml:space="preserve"> </w:t>
      </w:r>
      <w:r w:rsidRPr="00B105B1">
        <w:t>Многие</w:t>
      </w:r>
      <w:r w:rsidR="007400BB">
        <w:t xml:space="preserve"> </w:t>
      </w:r>
      <w:r w:rsidRPr="00B105B1">
        <w:t>ошибки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недоработки</w:t>
      </w:r>
      <w:r w:rsidR="007400BB">
        <w:t xml:space="preserve"> </w:t>
      </w:r>
      <w:r w:rsidRPr="00B105B1">
        <w:t>были</w:t>
      </w:r>
      <w:r w:rsidR="007400BB">
        <w:t xml:space="preserve"> </w:t>
      </w:r>
      <w:r w:rsidRPr="00B105B1">
        <w:t>выявлены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устранены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мере</w:t>
      </w:r>
      <w:r w:rsidR="007400BB">
        <w:t xml:space="preserve"> </w:t>
      </w:r>
      <w:r w:rsidRPr="00B105B1">
        <w:t>разработки.</w:t>
      </w:r>
    </w:p>
    <w:p w14:paraId="4ADD40C4" w14:textId="0D4446AD" w:rsidR="0062482E" w:rsidRDefault="0062482E" w:rsidP="0062482E">
      <w:r w:rsidRPr="00B105B1">
        <w:t>Команда</w:t>
      </w:r>
      <w:r w:rsidR="007400BB">
        <w:t xml:space="preserve"> </w:t>
      </w:r>
      <w:r w:rsidRPr="00B105B1">
        <w:t>тестировщиков</w:t>
      </w:r>
      <w:r w:rsidR="007400BB">
        <w:t xml:space="preserve"> </w:t>
      </w:r>
      <w:r w:rsidRPr="00B105B1">
        <w:t>описана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>
        <w:t>8</w:t>
      </w:r>
    </w:p>
    <w:p w14:paraId="250A7440" w14:textId="77777777" w:rsidR="0062482E" w:rsidRPr="00B105B1" w:rsidRDefault="0062482E" w:rsidP="0062482E"/>
    <w:p w14:paraId="1D1A74F2" w14:textId="592A2235" w:rsidR="0062482E" w:rsidRPr="00BD6114" w:rsidRDefault="0062482E" w:rsidP="0062482E">
      <w:pPr>
        <w:ind w:firstLine="0"/>
        <w:rPr>
          <w:rFonts w:eastAsia="Times New Roman"/>
        </w:rPr>
      </w:pPr>
      <w:r w:rsidRPr="00BD6114">
        <w:rPr>
          <w:rFonts w:eastAsia="Times New Roman"/>
        </w:rPr>
        <w:t>Таблица</w:t>
      </w:r>
      <w:r w:rsidR="007400BB">
        <w:rPr>
          <w:rFonts w:eastAsia="Times New Roman"/>
        </w:rPr>
        <w:t xml:space="preserve"> </w:t>
      </w:r>
      <w:r>
        <w:rPr>
          <w:rFonts w:eastAsia="Times New Roman"/>
        </w:rPr>
        <w:t>8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–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Команда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тестировщиков</w:t>
      </w:r>
    </w:p>
    <w:tbl>
      <w:tblPr>
        <w:tblStyle w:val="a8"/>
        <w:tblW w:w="9923" w:type="dxa"/>
        <w:tblInd w:w="-15" w:type="dxa"/>
        <w:tblLook w:val="04A0" w:firstRow="1" w:lastRow="0" w:firstColumn="1" w:lastColumn="0" w:noHBand="0" w:noVBand="1"/>
      </w:tblPr>
      <w:tblGrid>
        <w:gridCol w:w="2729"/>
        <w:gridCol w:w="3257"/>
        <w:gridCol w:w="3937"/>
      </w:tblGrid>
      <w:tr w:rsidR="0062482E" w:rsidRPr="00BD6114" w14:paraId="4FDB5E2D" w14:textId="77777777" w:rsidTr="00CF60F6">
        <w:tc>
          <w:tcPr>
            <w:tcW w:w="27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053C83" w14:textId="77777777" w:rsidR="0062482E" w:rsidRPr="00FE7EC8" w:rsidRDefault="0062482E" w:rsidP="00CF60F6">
            <w:pPr>
              <w:tabs>
                <w:tab w:val="left" w:pos="9356"/>
              </w:tabs>
              <w:ind w:hanging="83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32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EF23D7" w14:textId="77777777" w:rsidR="0062482E" w:rsidRPr="00FE7EC8" w:rsidRDefault="0062482E" w:rsidP="00CF60F6">
            <w:pPr>
              <w:tabs>
                <w:tab w:val="left" w:pos="9356"/>
              </w:tabs>
              <w:ind w:hanging="12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3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3EB611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62482E" w:rsidRPr="00BD6114" w14:paraId="73DFD89E" w14:textId="77777777" w:rsidTr="00CF60F6">
        <w:tc>
          <w:tcPr>
            <w:tcW w:w="27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B8C070" w14:textId="083A1315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Перепелица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Ульяна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Игоревна</w:t>
            </w:r>
          </w:p>
        </w:tc>
        <w:tc>
          <w:tcPr>
            <w:tcW w:w="32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BB453B" w14:textId="4CED9A60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Разработчик,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тестировщик</w:t>
            </w:r>
          </w:p>
        </w:tc>
        <w:tc>
          <w:tcPr>
            <w:tcW w:w="3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5BB948" w14:textId="27C27AC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Ответственный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за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тестирование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приложения</w:t>
            </w:r>
          </w:p>
        </w:tc>
      </w:tr>
      <w:tr w:rsidR="000B3DA3" w:rsidRPr="00BD6114" w14:paraId="183EE4CC" w14:textId="77777777" w:rsidTr="00CF60F6">
        <w:tc>
          <w:tcPr>
            <w:tcW w:w="27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2D0F94" w14:textId="6B8A479B" w:rsidR="000B3DA3" w:rsidRDefault="000B3DA3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Жук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Анастасия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32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BB7F41" w14:textId="56134DA6" w:rsidR="000B3DA3" w:rsidRPr="00BD6114" w:rsidRDefault="000B3DA3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Разработчик,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тестировщик</w:t>
            </w:r>
          </w:p>
        </w:tc>
        <w:tc>
          <w:tcPr>
            <w:tcW w:w="3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0D95F7" w14:textId="5A022BD7" w:rsidR="000B3DA3" w:rsidRPr="00BD6114" w:rsidRDefault="000B3DA3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Ответственный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за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тестирование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приложения</w:t>
            </w:r>
          </w:p>
        </w:tc>
      </w:tr>
    </w:tbl>
    <w:p w14:paraId="6D8620F4" w14:textId="77777777" w:rsidR="0062482E" w:rsidRDefault="0062482E" w:rsidP="0062482E">
      <w:pPr>
        <w:tabs>
          <w:tab w:val="left" w:pos="9356"/>
        </w:tabs>
        <w:rPr>
          <w:rFonts w:eastAsia="Times New Roman"/>
        </w:rPr>
      </w:pPr>
    </w:p>
    <w:p w14:paraId="4DAB1EB6" w14:textId="4660352D" w:rsidR="0062482E" w:rsidRPr="00B105B1" w:rsidRDefault="0062482E" w:rsidP="0062482E">
      <w:r w:rsidRPr="00B105B1">
        <w:t>Тестирование</w:t>
      </w:r>
      <w:r w:rsidR="007400BB">
        <w:t xml:space="preserve"> </w:t>
      </w:r>
      <w:r w:rsidRPr="00B105B1">
        <w:t>производилось</w:t>
      </w:r>
      <w:r w:rsidR="007400BB">
        <w:t xml:space="preserve"> </w:t>
      </w:r>
      <w:r w:rsidRPr="00B105B1">
        <w:t>под</w:t>
      </w:r>
      <w:r w:rsidR="007400BB">
        <w:t xml:space="preserve"> </w:t>
      </w:r>
      <w:r w:rsidRPr="00B105B1">
        <w:t>ОС</w:t>
      </w:r>
      <w:r w:rsidR="007400BB">
        <w:t xml:space="preserve"> </w:t>
      </w:r>
      <w:r w:rsidRPr="00B105B1">
        <w:t>Windows</w:t>
      </w:r>
      <w:r w:rsidR="007400BB">
        <w:t xml:space="preserve"> </w:t>
      </w:r>
      <w:r w:rsidRPr="00B105B1">
        <w:t>11</w:t>
      </w:r>
      <w:r w:rsidR="007400BB">
        <w:t xml:space="preserve"> </w:t>
      </w:r>
      <w:r w:rsidRPr="00B105B1">
        <w:t>x64.</w:t>
      </w:r>
      <w:r w:rsidR="007400BB">
        <w:t xml:space="preserve"> </w:t>
      </w:r>
      <w:r w:rsidRPr="00B105B1">
        <w:t>Все</w:t>
      </w:r>
      <w:r w:rsidR="007400BB">
        <w:t xml:space="preserve"> </w:t>
      </w:r>
      <w:r w:rsidRPr="00B105B1">
        <w:t>тест-кейсы</w:t>
      </w:r>
      <w:r w:rsidR="007400BB">
        <w:t xml:space="preserve"> </w:t>
      </w:r>
      <w:r w:rsidRPr="00B105B1">
        <w:t>выполнялись</w:t>
      </w:r>
      <w:r w:rsidR="007400BB">
        <w:t xml:space="preserve"> </w:t>
      </w:r>
      <w:r w:rsidRPr="00B105B1">
        <w:t>вручную.</w:t>
      </w:r>
      <w:r w:rsidR="007400BB">
        <w:t xml:space="preserve"> </w:t>
      </w:r>
      <w:r w:rsidRPr="00B105B1">
        <w:t>Тестирование</w:t>
      </w:r>
      <w:r w:rsidR="007400BB">
        <w:t xml:space="preserve"> </w:t>
      </w:r>
      <w:r w:rsidRPr="00B105B1">
        <w:t>показало</w:t>
      </w:r>
      <w:r w:rsidR="007400BB">
        <w:t xml:space="preserve"> </w:t>
      </w:r>
      <w:r w:rsidRPr="00B105B1">
        <w:t>среднюю</w:t>
      </w:r>
      <w:r w:rsidR="007400BB">
        <w:t xml:space="preserve"> </w:t>
      </w:r>
      <w:r w:rsidRPr="00B105B1">
        <w:t>стабильность</w:t>
      </w:r>
      <w:r w:rsidR="007400BB">
        <w:t xml:space="preserve"> </w:t>
      </w:r>
      <w:r w:rsidRPr="00B105B1">
        <w:t>функциональности.</w:t>
      </w:r>
      <w:r w:rsidR="007400BB">
        <w:t xml:space="preserve"> </w:t>
      </w:r>
      <w:r w:rsidRPr="00B105B1">
        <w:t>Расписание</w:t>
      </w:r>
      <w:r w:rsidR="007400BB">
        <w:t xml:space="preserve"> </w:t>
      </w:r>
      <w:r w:rsidRPr="00B105B1">
        <w:t>проведения</w:t>
      </w:r>
      <w:r w:rsidR="007400BB">
        <w:t xml:space="preserve"> </w:t>
      </w:r>
      <w:r w:rsidRPr="00B105B1">
        <w:t>работ</w:t>
      </w:r>
      <w:r w:rsidR="007400BB">
        <w:t xml:space="preserve"> </w:t>
      </w:r>
      <w:r w:rsidRPr="00B105B1">
        <w:t>над</w:t>
      </w:r>
      <w:r w:rsidR="007400BB">
        <w:t xml:space="preserve"> </w:t>
      </w:r>
      <w:r w:rsidRPr="00B105B1">
        <w:t>проектом</w:t>
      </w:r>
      <w:r w:rsidR="007400BB">
        <w:t xml:space="preserve"> </w:t>
      </w:r>
      <w:r w:rsidRPr="00B105B1">
        <w:t>представлено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>
        <w:t>9</w:t>
      </w:r>
      <w:r w:rsidRPr="00B105B1">
        <w:t>.</w:t>
      </w:r>
    </w:p>
    <w:p w14:paraId="38C5FF83" w14:textId="77777777" w:rsidR="0062482E" w:rsidRDefault="0062482E" w:rsidP="0062482E">
      <w:pPr>
        <w:tabs>
          <w:tab w:val="left" w:pos="9356"/>
        </w:tabs>
        <w:rPr>
          <w:rFonts w:eastAsia="Times New Roman"/>
        </w:rPr>
      </w:pPr>
    </w:p>
    <w:p w14:paraId="1EE824CD" w14:textId="12458743" w:rsidR="0062482E" w:rsidRPr="00BD6114" w:rsidRDefault="0062482E" w:rsidP="0062482E">
      <w:pPr>
        <w:tabs>
          <w:tab w:val="left" w:pos="9356"/>
        </w:tabs>
        <w:ind w:firstLine="0"/>
        <w:rPr>
          <w:rFonts w:eastAsia="Times New Roman"/>
        </w:rPr>
      </w:pPr>
      <w:r w:rsidRPr="000F78D7">
        <w:t>Таблица</w:t>
      </w:r>
      <w:r w:rsidR="007400BB">
        <w:t xml:space="preserve"> </w:t>
      </w:r>
      <w:r>
        <w:t>9</w:t>
      </w:r>
      <w:r w:rsidR="007400BB">
        <w:t xml:space="preserve"> </w:t>
      </w:r>
      <w:r w:rsidRPr="000F78D7">
        <w:t>–</w:t>
      </w:r>
      <w:r w:rsidR="007400BB">
        <w:t xml:space="preserve"> </w:t>
      </w:r>
      <w:r w:rsidRPr="000F78D7">
        <w:t>Расписание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проведения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работ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над</w:t>
      </w:r>
      <w:r w:rsidR="007400BB">
        <w:rPr>
          <w:rFonts w:eastAsia="Times New Roman"/>
        </w:rPr>
        <w:t xml:space="preserve"> </w:t>
      </w:r>
      <w:r w:rsidRPr="00BD6114">
        <w:rPr>
          <w:rFonts w:eastAsia="Times New Roman"/>
        </w:rPr>
        <w:t>проектом</w:t>
      </w:r>
    </w:p>
    <w:tbl>
      <w:tblPr>
        <w:tblStyle w:val="a8"/>
        <w:tblW w:w="0" w:type="auto"/>
        <w:tblInd w:w="-15" w:type="dxa"/>
        <w:tblLayout w:type="fixed"/>
        <w:tblLook w:val="04A0" w:firstRow="1" w:lastRow="0" w:firstColumn="1" w:lastColumn="0" w:noHBand="0" w:noVBand="1"/>
      </w:tblPr>
      <w:tblGrid>
        <w:gridCol w:w="2410"/>
        <w:gridCol w:w="1559"/>
        <w:gridCol w:w="3402"/>
        <w:gridCol w:w="2536"/>
      </w:tblGrid>
      <w:tr w:rsidR="0062482E" w:rsidRPr="00BD6114" w14:paraId="1753FFC3" w14:textId="77777777" w:rsidTr="00FE7EC8"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D888A4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FECFF2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7C64FC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Деятельность</w:t>
            </w:r>
          </w:p>
        </w:tc>
        <w:tc>
          <w:tcPr>
            <w:tcW w:w="25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3AEAF1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Продолжительность</w:t>
            </w:r>
          </w:p>
        </w:tc>
      </w:tr>
      <w:tr w:rsidR="0062482E" w:rsidRPr="00BD6114" w14:paraId="112B7DA2" w14:textId="77777777" w:rsidTr="00FE7EC8"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879803" w14:textId="1A910E81" w:rsidR="0062482E" w:rsidRPr="00BD6114" w:rsidRDefault="0062482E" w:rsidP="00CF60F6">
            <w:pPr>
              <w:tabs>
                <w:tab w:val="left" w:pos="9356"/>
              </w:tabs>
              <w:ind w:right="1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Перепелица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Ульяна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Игоревна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DF5918" w14:textId="38AEBEC4" w:rsidR="0062482E" w:rsidRPr="00BD6114" w:rsidRDefault="007A3848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  <w:r w:rsidR="0062482E" w:rsidRPr="00BD6114">
              <w:rPr>
                <w:sz w:val="24"/>
                <w:szCs w:val="24"/>
              </w:rPr>
              <w:t>.1</w:t>
            </w:r>
            <w:r w:rsidR="0062482E">
              <w:rPr>
                <w:sz w:val="24"/>
                <w:szCs w:val="24"/>
              </w:rPr>
              <w:t>2</w:t>
            </w:r>
            <w:r w:rsidR="0062482E" w:rsidRPr="00BD6114">
              <w:rPr>
                <w:sz w:val="24"/>
                <w:szCs w:val="24"/>
              </w:rPr>
              <w:t>.2025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B69DBCA" w14:textId="1D71868D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2F4C24">
              <w:rPr>
                <w:sz w:val="24"/>
                <w:szCs w:val="24"/>
              </w:rPr>
              <w:t>Проектирование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структуры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уровней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игры,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создание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карты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локации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«Река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в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лесу»,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разработка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механики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сбора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мусора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посадки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деревьев</w:t>
            </w:r>
          </w:p>
        </w:tc>
        <w:tc>
          <w:tcPr>
            <w:tcW w:w="25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721A7B3" w14:textId="68386DD0" w:rsidR="0062482E" w:rsidRPr="00BD6114" w:rsidRDefault="0062482E" w:rsidP="00CF60F6">
            <w:pPr>
              <w:tabs>
                <w:tab w:val="left" w:pos="9356"/>
              </w:tabs>
              <w:ind w:firstLine="742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3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ч</w:t>
            </w:r>
          </w:p>
        </w:tc>
      </w:tr>
      <w:tr w:rsidR="0062482E" w:rsidRPr="00BD6114" w14:paraId="373B0E60" w14:textId="77777777" w:rsidTr="00FE7EC8"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7F7024" w14:textId="7A80335A" w:rsidR="0062482E" w:rsidRPr="00BD6114" w:rsidRDefault="00437949" w:rsidP="00CF60F6">
            <w:pPr>
              <w:tabs>
                <w:tab w:val="left" w:pos="9356"/>
              </w:tabs>
              <w:ind w:right="1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Жук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Анастасия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FDE912" w14:textId="6E8DF272" w:rsidR="0062482E" w:rsidRPr="00BD6114" w:rsidRDefault="007A3848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  <w:r w:rsidR="0062482E" w:rsidRPr="00BD6114">
              <w:rPr>
                <w:sz w:val="24"/>
                <w:szCs w:val="24"/>
              </w:rPr>
              <w:t>.1</w:t>
            </w:r>
            <w:r w:rsidR="0062482E">
              <w:rPr>
                <w:sz w:val="24"/>
                <w:szCs w:val="24"/>
              </w:rPr>
              <w:t>2</w:t>
            </w:r>
            <w:r w:rsidR="0062482E" w:rsidRPr="00BD6114">
              <w:rPr>
                <w:sz w:val="24"/>
                <w:szCs w:val="24"/>
              </w:rPr>
              <w:t>.2025</w:t>
            </w:r>
          </w:p>
        </w:tc>
        <w:tc>
          <w:tcPr>
            <w:tcW w:w="340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E34921" w14:textId="40B332C9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2F4C24">
              <w:rPr>
                <w:sz w:val="24"/>
                <w:szCs w:val="24"/>
              </w:rPr>
              <w:t>Наполнение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игры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условно-постоянной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информацией: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классификаторы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объектов,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диалоги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NPC,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справочники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заданий;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настройка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визуальных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индикаторов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прогресса</w:t>
            </w:r>
          </w:p>
        </w:tc>
        <w:tc>
          <w:tcPr>
            <w:tcW w:w="253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795EEA" w14:textId="3FC35447" w:rsidR="0062482E" w:rsidRPr="00BD6114" w:rsidRDefault="0062482E" w:rsidP="00CF60F6">
            <w:pPr>
              <w:tabs>
                <w:tab w:val="left" w:pos="9356"/>
              </w:tabs>
              <w:ind w:firstLine="742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3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ч</w:t>
            </w:r>
          </w:p>
        </w:tc>
      </w:tr>
      <w:tr w:rsidR="0062482E" w:rsidRPr="00BD6114" w14:paraId="16B949FD" w14:textId="77777777" w:rsidTr="00FE7EC8"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34AC5" w14:textId="7D0613BE" w:rsidR="0062482E" w:rsidRPr="00BD6114" w:rsidRDefault="00437949" w:rsidP="00CF60F6">
            <w:pPr>
              <w:tabs>
                <w:tab w:val="left" w:pos="9356"/>
              </w:tabs>
              <w:ind w:right="1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Жук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Анастасия</w:t>
            </w:r>
            <w:r w:rsidR="007400B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855DC" w14:textId="08C52224" w:rsidR="0062482E" w:rsidRPr="00BD6114" w:rsidRDefault="007A3848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  <w:r w:rsidR="0062482E" w:rsidRPr="00BD6114">
              <w:rPr>
                <w:sz w:val="24"/>
                <w:szCs w:val="24"/>
              </w:rPr>
              <w:t>.1</w:t>
            </w:r>
            <w:r w:rsidR="0062482E">
              <w:rPr>
                <w:sz w:val="24"/>
                <w:szCs w:val="24"/>
              </w:rPr>
              <w:t>2</w:t>
            </w:r>
            <w:r w:rsidR="0062482E" w:rsidRPr="00BD6114">
              <w:rPr>
                <w:sz w:val="24"/>
                <w:szCs w:val="24"/>
              </w:rPr>
              <w:t>.2025</w:t>
            </w:r>
          </w:p>
        </w:tc>
        <w:tc>
          <w:tcPr>
            <w:tcW w:w="34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82C126" w14:textId="25421CF6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2F4C24">
              <w:rPr>
                <w:sz w:val="24"/>
                <w:szCs w:val="24"/>
              </w:rPr>
              <w:t>Реализация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функций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взаимодействия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NPC,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настройка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сценария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уровня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«Город»,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разработка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механики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энергосбережения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переходов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между</w:t>
            </w:r>
            <w:r w:rsidR="007400BB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уровнями</w:t>
            </w:r>
          </w:p>
        </w:tc>
        <w:tc>
          <w:tcPr>
            <w:tcW w:w="25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389BAF" w14:textId="4E2D7918" w:rsidR="0062482E" w:rsidRPr="00BD6114" w:rsidRDefault="0062482E" w:rsidP="00CF60F6">
            <w:pPr>
              <w:tabs>
                <w:tab w:val="left" w:pos="9356"/>
              </w:tabs>
              <w:ind w:firstLine="742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5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ч</w:t>
            </w:r>
          </w:p>
        </w:tc>
      </w:tr>
    </w:tbl>
    <w:p w14:paraId="5D583857" w14:textId="77777777" w:rsidR="0062482E" w:rsidRPr="00BD6114" w:rsidRDefault="0062482E" w:rsidP="0062482E"/>
    <w:p w14:paraId="1C764A1D" w14:textId="328840A3" w:rsidR="0062482E" w:rsidRPr="00B105B1" w:rsidRDefault="0062482E" w:rsidP="0062482E">
      <w:r w:rsidRPr="00B105B1">
        <w:t>Разработанные</w:t>
      </w:r>
      <w:r w:rsidR="007400BB">
        <w:t xml:space="preserve"> </w:t>
      </w:r>
      <w:r w:rsidRPr="00B105B1">
        <w:t>тест-кейсы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результаты</w:t>
      </w:r>
      <w:r w:rsidR="007400BB">
        <w:t xml:space="preserve"> </w:t>
      </w:r>
      <w:r w:rsidRPr="00B105B1">
        <w:t>тестирования</w:t>
      </w:r>
      <w:r w:rsidR="007400BB">
        <w:t xml:space="preserve"> </w:t>
      </w:r>
      <w:r w:rsidRPr="00B105B1">
        <w:t>представлены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приложении</w:t>
      </w:r>
      <w:r w:rsidR="007400BB">
        <w:t xml:space="preserve"> </w:t>
      </w:r>
      <w:r w:rsidR="00F323A5">
        <w:t>З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 w:rsidR="00F323A5">
        <w:t>З</w:t>
      </w:r>
      <w:r w:rsidRPr="00B105B1">
        <w:t>.1.</w:t>
      </w:r>
      <w:r w:rsidR="007400BB">
        <w:t xml:space="preserve"> </w:t>
      </w:r>
      <w:r w:rsidRPr="00B105B1">
        <w:t>Статистика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разработанным</w:t>
      </w:r>
      <w:r w:rsidR="007400BB">
        <w:t xml:space="preserve"> </w:t>
      </w:r>
      <w:r w:rsidRPr="00B105B1">
        <w:t>тест-кейсам</w:t>
      </w:r>
      <w:r w:rsidR="007400BB">
        <w:t xml:space="preserve"> </w:t>
      </w:r>
      <w:r w:rsidRPr="00B105B1">
        <w:t>представлена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>
        <w:t>10.</w:t>
      </w:r>
    </w:p>
    <w:p w14:paraId="010604CB" w14:textId="77777777" w:rsidR="0062482E" w:rsidRDefault="0062482E" w:rsidP="0062482E">
      <w:pPr>
        <w:ind w:firstLine="0"/>
      </w:pPr>
    </w:p>
    <w:p w14:paraId="5EF29372" w14:textId="17316EB7" w:rsidR="0062482E" w:rsidRPr="000F78D7" w:rsidRDefault="0062482E" w:rsidP="0062482E">
      <w:pPr>
        <w:ind w:firstLine="0"/>
      </w:pPr>
      <w:r w:rsidRPr="000F78D7">
        <w:t>Таблица</w:t>
      </w:r>
      <w:r w:rsidR="007400BB">
        <w:t xml:space="preserve"> </w:t>
      </w:r>
      <w:r>
        <w:t>10</w:t>
      </w:r>
      <w:r w:rsidR="007400BB">
        <w:t xml:space="preserve"> </w:t>
      </w:r>
      <w:r w:rsidRPr="000F78D7">
        <w:t>–</w:t>
      </w:r>
      <w:r w:rsidR="007400BB">
        <w:t xml:space="preserve"> </w:t>
      </w:r>
      <w:r w:rsidRPr="000F78D7">
        <w:t>Статистика</w:t>
      </w:r>
      <w:r w:rsidR="007400BB">
        <w:t xml:space="preserve"> </w:t>
      </w:r>
      <w:r w:rsidRPr="000F78D7">
        <w:t>по</w:t>
      </w:r>
      <w:r w:rsidR="007400BB">
        <w:t xml:space="preserve"> </w:t>
      </w:r>
      <w:r w:rsidRPr="000F78D7">
        <w:t>разработанным</w:t>
      </w:r>
      <w:r w:rsidR="007400BB">
        <w:t xml:space="preserve"> </w:t>
      </w:r>
      <w:r w:rsidRPr="000F78D7">
        <w:t>тест-кейсам</w:t>
      </w:r>
    </w:p>
    <w:tbl>
      <w:tblPr>
        <w:tblStyle w:val="a8"/>
        <w:tblW w:w="9923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185"/>
        <w:gridCol w:w="1298"/>
        <w:gridCol w:w="1299"/>
        <w:gridCol w:w="1298"/>
        <w:gridCol w:w="1299"/>
      </w:tblGrid>
      <w:tr w:rsidR="0062482E" w:rsidRPr="00BD6114" w14:paraId="4398D484" w14:textId="77777777" w:rsidTr="00CF60F6">
        <w:tc>
          <w:tcPr>
            <w:tcW w:w="19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B0F62FF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5582C4" w14:textId="35ABAF6C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Количество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3866089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тест-кейсов</w:t>
            </w:r>
          </w:p>
        </w:tc>
        <w:tc>
          <w:tcPr>
            <w:tcW w:w="637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323E9D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62482E" w:rsidRPr="00BD6114" w14:paraId="06F90AD6" w14:textId="77777777" w:rsidTr="00CF60F6"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1DB0BB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11DB89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1FFC4C" w14:textId="39FCAA8C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Крайне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  <w:r w:rsidRPr="00FE7EC8">
              <w:rPr>
                <w:b/>
                <w:bCs/>
                <w:sz w:val="24"/>
                <w:szCs w:val="24"/>
              </w:rPr>
              <w:t>низкий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1ECE2B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Низкий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D82A4D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Средний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DBAE48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B9BFA0" w14:textId="62CA42D4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Крайне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  <w:r w:rsidRPr="00FE7EC8">
              <w:rPr>
                <w:b/>
                <w:bCs/>
                <w:sz w:val="24"/>
                <w:szCs w:val="24"/>
              </w:rPr>
              <w:t>высокий</w:t>
            </w:r>
          </w:p>
        </w:tc>
      </w:tr>
      <w:tr w:rsidR="0062482E" w:rsidRPr="00BD6114" w14:paraId="14E1A740" w14:textId="77777777" w:rsidTr="00CF60F6"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B215F94" w14:textId="3BEBB4E5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Пройдено</w:t>
            </w:r>
            <w:r w:rsidR="007400BB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A5C6E3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FCBEFE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380B03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0B4BEE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6CBB23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853E0BF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3</w:t>
            </w:r>
          </w:p>
        </w:tc>
      </w:tr>
      <w:tr w:rsidR="0062482E" w:rsidRPr="00BD6114" w14:paraId="1EC300A4" w14:textId="77777777" w:rsidTr="00CF60F6"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14:paraId="2FDA0E01" w14:textId="55F1A9D0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Не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пройдено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580857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44D27D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4BD9ED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F4551B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71B7F7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AB395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  <w:tr w:rsidR="0062482E" w:rsidRPr="00BD6114" w14:paraId="4E1D31B8" w14:textId="77777777" w:rsidTr="00CF60F6">
        <w:tc>
          <w:tcPr>
            <w:tcW w:w="19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9FC651A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Заблокировано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BF61E6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1B8B06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B1302E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924E19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CAD27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F8568D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  <w:tr w:rsidR="0062482E" w:rsidRPr="00BD6114" w14:paraId="29912F4D" w14:textId="77777777" w:rsidTr="00CF60F6">
        <w:tc>
          <w:tcPr>
            <w:tcW w:w="1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093928" w14:textId="7F211A2A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Не</w:t>
            </w:r>
            <w:r w:rsidR="007400BB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протестировано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E2A126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4D250B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92E299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0BEBFC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690BAC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F19942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41D06AE6" w14:textId="77777777" w:rsidR="0062482E" w:rsidRPr="00BD6114" w:rsidRDefault="0062482E" w:rsidP="0062482E">
      <w:pPr>
        <w:tabs>
          <w:tab w:val="left" w:pos="9356"/>
        </w:tabs>
        <w:ind w:firstLine="0"/>
        <w:rPr>
          <w:rFonts w:eastAsia="Times New Roman"/>
        </w:rPr>
      </w:pPr>
    </w:p>
    <w:p w14:paraId="73A1CFCB" w14:textId="5FCB3E7E" w:rsidR="0062482E" w:rsidRPr="00B105B1" w:rsidRDefault="0062482E" w:rsidP="0062482E">
      <w:r w:rsidRPr="00B105B1">
        <w:t>Для</w:t>
      </w:r>
      <w:r w:rsidR="007400BB">
        <w:t xml:space="preserve"> </w:t>
      </w:r>
      <w:r w:rsidRPr="00B105B1">
        <w:t>анализа</w:t>
      </w:r>
      <w:r w:rsidR="007400BB">
        <w:t xml:space="preserve"> </w:t>
      </w:r>
      <w:r w:rsidRPr="00B105B1">
        <w:t>эффективности</w:t>
      </w:r>
      <w:r w:rsidR="007400BB">
        <w:t xml:space="preserve"> </w:t>
      </w:r>
      <w:r w:rsidRPr="00B105B1">
        <w:t>процесса</w:t>
      </w:r>
      <w:r w:rsidR="007400BB">
        <w:t xml:space="preserve"> </w:t>
      </w:r>
      <w:r w:rsidRPr="00B105B1">
        <w:t>тестирования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текущего</w:t>
      </w:r>
      <w:r w:rsidR="007400BB">
        <w:t xml:space="preserve"> </w:t>
      </w:r>
      <w:r w:rsidRPr="00B105B1">
        <w:t>состояния</w:t>
      </w:r>
      <w:r w:rsidR="007400BB">
        <w:t xml:space="preserve"> </w:t>
      </w:r>
      <w:r w:rsidRPr="00B105B1">
        <w:t>дефектов</w:t>
      </w:r>
      <w:r w:rsidR="007400BB">
        <w:t xml:space="preserve"> </w:t>
      </w:r>
      <w:r w:rsidRPr="00B105B1">
        <w:t>используется</w:t>
      </w:r>
      <w:r w:rsidR="007400BB">
        <w:t xml:space="preserve"> </w:t>
      </w:r>
      <w:r w:rsidRPr="00B105B1">
        <w:t>сводная</w:t>
      </w:r>
      <w:r w:rsidR="007400BB">
        <w:t xml:space="preserve"> </w:t>
      </w:r>
      <w:r w:rsidRPr="00B105B1">
        <w:t>статистика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выявленным</w:t>
      </w:r>
      <w:r w:rsidR="007400BB">
        <w:t xml:space="preserve"> </w:t>
      </w:r>
      <w:r w:rsidRPr="00B105B1">
        <w:t>ошибкам.</w:t>
      </w:r>
      <w:r w:rsidR="007400BB">
        <w:t xml:space="preserve"> </w:t>
      </w:r>
      <w:r w:rsidRPr="00B105B1">
        <w:t>В</w:t>
      </w:r>
      <w:r w:rsidR="007400BB">
        <w:t xml:space="preserve"> </w:t>
      </w:r>
      <w:r w:rsidRPr="00B105B1">
        <w:t>таблице</w:t>
      </w:r>
      <w:r w:rsidR="007400BB">
        <w:t xml:space="preserve"> </w:t>
      </w:r>
      <w:r w:rsidRPr="00B105B1">
        <w:t>6.4</w:t>
      </w:r>
      <w:r w:rsidR="007400BB">
        <w:t xml:space="preserve"> </w:t>
      </w:r>
      <w:r w:rsidRPr="00B105B1">
        <w:t>представлена</w:t>
      </w:r>
      <w:r w:rsidR="007400BB">
        <w:t xml:space="preserve"> </w:t>
      </w:r>
      <w:r w:rsidRPr="00B105B1">
        <w:t>статистика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всем</w:t>
      </w:r>
      <w:r w:rsidR="007400BB">
        <w:t xml:space="preserve"> </w:t>
      </w:r>
      <w:r w:rsidRPr="00B105B1">
        <w:t>дефектам.</w:t>
      </w:r>
    </w:p>
    <w:p w14:paraId="21ADA193" w14:textId="77777777" w:rsidR="0062482E" w:rsidRPr="00BD6114" w:rsidRDefault="0062482E" w:rsidP="0062482E">
      <w:pPr>
        <w:tabs>
          <w:tab w:val="left" w:pos="9356"/>
        </w:tabs>
        <w:rPr>
          <w:rFonts w:eastAsia="Times New Roman"/>
        </w:rPr>
      </w:pPr>
    </w:p>
    <w:p w14:paraId="1D1C3D93" w14:textId="0418E593" w:rsidR="0062482E" w:rsidRPr="000F78D7" w:rsidRDefault="0062482E" w:rsidP="0062482E">
      <w:pPr>
        <w:ind w:firstLine="0"/>
      </w:pPr>
      <w:r w:rsidRPr="000F78D7">
        <w:t>Таблица</w:t>
      </w:r>
      <w:r w:rsidR="007400BB">
        <w:t xml:space="preserve"> </w:t>
      </w:r>
      <w:r>
        <w:t>11</w:t>
      </w:r>
      <w:r w:rsidR="007400BB">
        <w:t xml:space="preserve"> </w:t>
      </w:r>
      <w:r w:rsidRPr="000F78D7">
        <w:t>–</w:t>
      </w:r>
      <w:r w:rsidR="007400BB">
        <w:t xml:space="preserve"> </w:t>
      </w:r>
      <w:r w:rsidRPr="000F78D7">
        <w:t>Статистика</w:t>
      </w:r>
      <w:r w:rsidR="007400BB">
        <w:t xml:space="preserve"> </w:t>
      </w:r>
      <w:r w:rsidRPr="000F78D7">
        <w:t>по</w:t>
      </w:r>
      <w:r w:rsidR="007400BB">
        <w:t xml:space="preserve"> </w:t>
      </w:r>
      <w:r w:rsidRPr="000F78D7">
        <w:t>выявленным</w:t>
      </w:r>
      <w:r w:rsidR="007400BB">
        <w:t xml:space="preserve"> </w:t>
      </w:r>
      <w:r w:rsidRPr="000F78D7">
        <w:t>ошибкам</w:t>
      </w:r>
    </w:p>
    <w:tbl>
      <w:tblPr>
        <w:tblStyle w:val="a8"/>
        <w:tblW w:w="9923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1630"/>
        <w:gridCol w:w="1630"/>
        <w:gridCol w:w="1630"/>
        <w:gridCol w:w="1631"/>
      </w:tblGrid>
      <w:tr w:rsidR="0062482E" w:rsidRPr="00BD6114" w14:paraId="23CEC932" w14:textId="77777777" w:rsidTr="00CF60F6">
        <w:tc>
          <w:tcPr>
            <w:tcW w:w="15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72FA94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8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03F939" w14:textId="11780EC0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Количество</w:t>
            </w:r>
            <w:r w:rsidR="007400BB" w:rsidRPr="00FE7EC8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87CEA69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ошибок</w:t>
            </w:r>
          </w:p>
        </w:tc>
        <w:tc>
          <w:tcPr>
            <w:tcW w:w="652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39646F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62482E" w:rsidRPr="00BD6114" w14:paraId="02FF38CA" w14:textId="77777777" w:rsidTr="00CF60F6">
        <w:tc>
          <w:tcPr>
            <w:tcW w:w="15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958F5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A68805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BCF98F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Низкая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BEE9AC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1735BD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Высокая</w:t>
            </w:r>
          </w:p>
        </w:tc>
        <w:tc>
          <w:tcPr>
            <w:tcW w:w="16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56DBA" w14:textId="77777777" w:rsidR="0062482E" w:rsidRPr="00FE7EC8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E7EC8">
              <w:rPr>
                <w:b/>
                <w:bCs/>
                <w:sz w:val="24"/>
                <w:szCs w:val="24"/>
              </w:rPr>
              <w:t>Критическая</w:t>
            </w:r>
          </w:p>
        </w:tc>
      </w:tr>
      <w:tr w:rsidR="0062482E" w:rsidRPr="00BD6114" w14:paraId="14C1999A" w14:textId="77777777" w:rsidTr="00CF60F6">
        <w:tc>
          <w:tcPr>
            <w:tcW w:w="1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32440C" w14:textId="6E28450E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Найдено</w:t>
            </w:r>
            <w:r w:rsidR="007400BB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7694FB5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1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23D14F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219585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1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71F6A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0FDDEC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62482E" w:rsidRPr="00BD6114" w14:paraId="028572F1" w14:textId="77777777" w:rsidTr="00CF60F6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14:paraId="622E6DF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Исправлено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3D0EA5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67A417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0EB928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E21337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07FD19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62482E" w:rsidRPr="00BD6114" w14:paraId="529ED76D" w14:textId="77777777" w:rsidTr="00CF60F6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14:paraId="54972645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Проверено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A4110A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2E93A9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E38ADF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5343A3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5687A7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62482E" w:rsidRPr="00BD6114" w14:paraId="7430D34B" w14:textId="77777777" w:rsidTr="00CF60F6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14:paraId="32BB4E8F" w14:textId="6199C20A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Открыто</w:t>
            </w:r>
            <w:r w:rsidR="007400BB">
              <w:rPr>
                <w:sz w:val="24"/>
                <w:szCs w:val="24"/>
              </w:rPr>
              <w:t xml:space="preserve"> </w:t>
            </w:r>
          </w:p>
          <w:p w14:paraId="56C1953F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заново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876ECC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B26AF0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BD696E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827EB1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43556C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62482E" w:rsidRPr="00BD6114" w14:paraId="7CDE6B27" w14:textId="77777777" w:rsidTr="00CF60F6"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26D3E4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Отклонено</w:t>
            </w:r>
          </w:p>
        </w:tc>
        <w:tc>
          <w:tcPr>
            <w:tcW w:w="18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B9E2E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02813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DE20D1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9DC971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45D3E2" w14:textId="77777777" w:rsidR="0062482E" w:rsidRPr="00BD6114" w:rsidRDefault="0062482E" w:rsidP="00CF60F6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</w:tbl>
    <w:p w14:paraId="7BC1A024" w14:textId="77777777" w:rsidR="0062482E" w:rsidRDefault="0062482E" w:rsidP="0062482E"/>
    <w:p w14:paraId="4E297159" w14:textId="23F2B39B" w:rsidR="0062482E" w:rsidRDefault="0062482E" w:rsidP="0062482E">
      <w:r w:rsidRPr="00870677">
        <w:t>К</w:t>
      </w:r>
      <w:r w:rsidR="007400BB">
        <w:t xml:space="preserve"> </w:t>
      </w:r>
      <w:r w:rsidRPr="00870677">
        <w:t>ошибкам</w:t>
      </w:r>
      <w:r w:rsidR="007400BB">
        <w:t xml:space="preserve"> </w:t>
      </w:r>
      <w:r w:rsidRPr="00870677">
        <w:t>среднего</w:t>
      </w:r>
      <w:r w:rsidR="007400BB">
        <w:t xml:space="preserve"> </w:t>
      </w:r>
      <w:r w:rsidRPr="00870677">
        <w:t>уровня</w:t>
      </w:r>
      <w:r w:rsidR="007400BB">
        <w:t xml:space="preserve"> </w:t>
      </w:r>
      <w:r w:rsidRPr="00870677">
        <w:t>относится</w:t>
      </w:r>
      <w:r w:rsidR="007400BB">
        <w:t xml:space="preserve"> </w:t>
      </w:r>
      <w:r w:rsidRPr="00870677">
        <w:t>периодическое</w:t>
      </w:r>
      <w:r w:rsidR="007400BB">
        <w:t xml:space="preserve"> </w:t>
      </w:r>
      <w:r w:rsidRPr="00870677">
        <w:t>зависание</w:t>
      </w:r>
      <w:r w:rsidR="007400BB">
        <w:t xml:space="preserve"> </w:t>
      </w:r>
      <w:r w:rsidRPr="00870677">
        <w:t>анимации</w:t>
      </w:r>
      <w:r w:rsidR="007400BB">
        <w:t xml:space="preserve"> </w:t>
      </w:r>
      <w:r w:rsidRPr="00870677">
        <w:t>ходьбы</w:t>
      </w:r>
      <w:r w:rsidR="007400BB">
        <w:t xml:space="preserve"> </w:t>
      </w:r>
      <w:r w:rsidRPr="00870677">
        <w:t>персонажа,</w:t>
      </w:r>
      <w:r w:rsidR="007400BB">
        <w:t xml:space="preserve"> </w:t>
      </w:r>
      <w:r w:rsidRPr="00870677">
        <w:t>которое</w:t>
      </w:r>
      <w:r w:rsidR="007400BB">
        <w:t xml:space="preserve"> </w:t>
      </w:r>
      <w:r w:rsidRPr="00870677">
        <w:t>не</w:t>
      </w:r>
      <w:r w:rsidR="007400BB">
        <w:t xml:space="preserve"> </w:t>
      </w:r>
      <w:r w:rsidRPr="00870677">
        <w:t>препятствует</w:t>
      </w:r>
      <w:r w:rsidR="007400BB">
        <w:t xml:space="preserve"> </w:t>
      </w:r>
      <w:r w:rsidRPr="00870677">
        <w:t>выполнению</w:t>
      </w:r>
      <w:r w:rsidR="007400BB">
        <w:t xml:space="preserve"> </w:t>
      </w:r>
      <w:r w:rsidRPr="00870677">
        <w:t>игровых</w:t>
      </w:r>
      <w:r w:rsidR="007400BB">
        <w:t xml:space="preserve"> </w:t>
      </w:r>
      <w:r w:rsidRPr="00870677">
        <w:t>действий,</w:t>
      </w:r>
      <w:r w:rsidR="007400BB">
        <w:t xml:space="preserve"> </w:t>
      </w:r>
      <w:r w:rsidRPr="00870677">
        <w:t>но</w:t>
      </w:r>
      <w:r w:rsidR="007400BB">
        <w:t xml:space="preserve"> </w:t>
      </w:r>
      <w:r w:rsidRPr="00870677">
        <w:t>снижает</w:t>
      </w:r>
      <w:r w:rsidR="007400BB">
        <w:t xml:space="preserve"> </w:t>
      </w:r>
      <w:r w:rsidRPr="00870677">
        <w:t>визуальное</w:t>
      </w:r>
      <w:r w:rsidR="007400BB">
        <w:t xml:space="preserve"> </w:t>
      </w:r>
      <w:r w:rsidRPr="00870677">
        <w:t>качество</w:t>
      </w:r>
      <w:r w:rsidR="007400BB">
        <w:t xml:space="preserve"> </w:t>
      </w:r>
      <w:r w:rsidRPr="00870677">
        <w:t>и</w:t>
      </w:r>
      <w:r w:rsidR="007400BB">
        <w:t xml:space="preserve"> </w:t>
      </w:r>
      <w:r w:rsidRPr="00870677">
        <w:t>комфорт</w:t>
      </w:r>
      <w:r w:rsidR="007400BB">
        <w:t xml:space="preserve"> </w:t>
      </w:r>
      <w:r w:rsidRPr="00870677">
        <w:t>игрового</w:t>
      </w:r>
      <w:r w:rsidR="007400BB">
        <w:t xml:space="preserve"> </w:t>
      </w:r>
      <w:r w:rsidRPr="00870677">
        <w:t>процесса.</w:t>
      </w:r>
    </w:p>
    <w:p w14:paraId="26EE4F4E" w14:textId="77777777" w:rsidR="0062482E" w:rsidRDefault="0062482E" w:rsidP="0062482E">
      <w:r>
        <w:br w:type="page"/>
      </w:r>
    </w:p>
    <w:bookmarkEnd w:id="3"/>
    <w:p w14:paraId="63924C8D" w14:textId="0F4B1792" w:rsidR="0062482E" w:rsidRPr="00BD6114" w:rsidRDefault="0062482E" w:rsidP="0062482E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5</w:t>
      </w:r>
      <w:r w:rsidR="007400BB">
        <w:rPr>
          <w:rFonts w:eastAsia="Times New Roman"/>
          <w:b/>
          <w:bCs/>
          <w:color w:val="000000"/>
        </w:rPr>
        <w:t xml:space="preserve">    </w:t>
      </w:r>
      <w:r w:rsidRPr="00BD6114">
        <w:rPr>
          <w:rFonts w:eastAsia="Times New Roman"/>
          <w:b/>
          <w:bCs/>
          <w:color w:val="000000"/>
        </w:rPr>
        <w:t>Руководство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пользователя</w:t>
      </w:r>
    </w:p>
    <w:p w14:paraId="7E8F9B7B" w14:textId="5AD2A7F8" w:rsidR="0062482E" w:rsidRDefault="0062482E" w:rsidP="0062482E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5.1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Общие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сведения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о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программном</w:t>
      </w:r>
      <w:r w:rsidR="007400BB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продукте</w:t>
      </w:r>
    </w:p>
    <w:p w14:paraId="664CC1DB" w14:textId="77777777" w:rsidR="0062482E" w:rsidRDefault="0062482E" w:rsidP="0062482E">
      <w:pPr>
        <w:tabs>
          <w:tab w:val="left" w:pos="1134"/>
        </w:tabs>
      </w:pPr>
    </w:p>
    <w:p w14:paraId="29B5D849" w14:textId="174A140D" w:rsidR="0062482E" w:rsidRPr="002E5772" w:rsidRDefault="0062482E" w:rsidP="0062482E">
      <w:r w:rsidRPr="002E5772">
        <w:t>Программный</w:t>
      </w:r>
      <w:r w:rsidR="007400BB">
        <w:t xml:space="preserve"> </w:t>
      </w:r>
      <w:r w:rsidRPr="002E5772">
        <w:t>продукт</w:t>
      </w:r>
      <w:r w:rsidR="007400BB">
        <w:t xml:space="preserve"> </w:t>
      </w:r>
      <w:r w:rsidRPr="002E5772">
        <w:t>«Хранитель</w:t>
      </w:r>
      <w:r w:rsidR="007400BB">
        <w:t xml:space="preserve"> </w:t>
      </w:r>
      <w:r w:rsidRPr="002E5772">
        <w:t>Земли»</w:t>
      </w:r>
      <w:r w:rsidR="007400BB">
        <w:t xml:space="preserve"> </w:t>
      </w:r>
      <w:r w:rsidRPr="002E5772">
        <w:t>предназначен</w:t>
      </w:r>
      <w:r w:rsidR="007400BB">
        <w:t xml:space="preserve"> </w:t>
      </w:r>
      <w:r w:rsidRPr="002E5772">
        <w:t>для</w:t>
      </w:r>
      <w:r w:rsidR="007400BB">
        <w:t xml:space="preserve"> </w:t>
      </w:r>
      <w:r w:rsidRPr="002E5772">
        <w:t>организации</w:t>
      </w:r>
      <w:r w:rsidR="007400BB">
        <w:t xml:space="preserve"> </w:t>
      </w:r>
      <w:r w:rsidRPr="002E5772">
        <w:t>эффективного</w:t>
      </w:r>
      <w:r w:rsidR="007400BB">
        <w:t xml:space="preserve"> </w:t>
      </w:r>
      <w:r w:rsidRPr="002E5772">
        <w:t>взаимодействия</w:t>
      </w:r>
      <w:r w:rsidR="007400BB">
        <w:t xml:space="preserve"> </w:t>
      </w:r>
      <w:r w:rsidRPr="002E5772">
        <w:t>между</w:t>
      </w:r>
      <w:r w:rsidR="007400BB">
        <w:t xml:space="preserve"> </w:t>
      </w:r>
      <w:r w:rsidRPr="002E5772">
        <w:t>пользователем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виртуальной</w:t>
      </w:r>
      <w:r w:rsidR="007400BB">
        <w:t xml:space="preserve"> </w:t>
      </w:r>
      <w:r w:rsidRPr="002E5772">
        <w:t>средой,</w:t>
      </w:r>
      <w:r w:rsidR="007400BB">
        <w:t xml:space="preserve"> </w:t>
      </w:r>
      <w:r w:rsidRPr="002E5772">
        <w:t>в</w:t>
      </w:r>
      <w:r w:rsidR="007400BB">
        <w:t xml:space="preserve"> </w:t>
      </w:r>
      <w:r w:rsidRPr="002E5772">
        <w:t>которой</w:t>
      </w:r>
      <w:r w:rsidR="007400BB">
        <w:t xml:space="preserve"> </w:t>
      </w:r>
      <w:r w:rsidRPr="002E5772">
        <w:t>отражаются</w:t>
      </w:r>
      <w:r w:rsidR="007400BB">
        <w:t xml:space="preserve"> </w:t>
      </w:r>
      <w:r w:rsidRPr="002E5772">
        <w:t>актуальные</w:t>
      </w:r>
      <w:r w:rsidR="007400BB">
        <w:t xml:space="preserve"> </w:t>
      </w:r>
      <w:r w:rsidRPr="002E5772">
        <w:t>экологические</w:t>
      </w:r>
      <w:r w:rsidR="007400BB">
        <w:t xml:space="preserve"> </w:t>
      </w:r>
      <w:r w:rsidRPr="002E5772">
        <w:t>проблемы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предлагаются</w:t>
      </w:r>
      <w:r w:rsidR="007400BB">
        <w:t xml:space="preserve"> </w:t>
      </w:r>
      <w:r w:rsidRPr="002E5772">
        <w:t>пути</w:t>
      </w:r>
      <w:r w:rsidR="007400BB">
        <w:t xml:space="preserve"> </w:t>
      </w:r>
      <w:r w:rsidRPr="002E5772">
        <w:t>их</w:t>
      </w:r>
      <w:r w:rsidR="007400BB">
        <w:t xml:space="preserve"> </w:t>
      </w:r>
      <w:r w:rsidRPr="002E5772">
        <w:t>решения.</w:t>
      </w:r>
      <w:r w:rsidR="007400BB">
        <w:t xml:space="preserve"> </w:t>
      </w:r>
      <w:r w:rsidRPr="002E5772">
        <w:t>Основная</w:t>
      </w:r>
      <w:r w:rsidR="007400BB">
        <w:t xml:space="preserve"> </w:t>
      </w:r>
      <w:r w:rsidRPr="002E5772">
        <w:t>цель</w:t>
      </w:r>
      <w:r w:rsidR="007400BB">
        <w:t xml:space="preserve"> </w:t>
      </w:r>
      <w:r w:rsidRPr="002E5772">
        <w:t>игры</w:t>
      </w:r>
      <w:r w:rsidR="007400BB">
        <w:t xml:space="preserve"> </w:t>
      </w:r>
      <w:r w:rsidRPr="002E5772">
        <w:t>заключается</w:t>
      </w:r>
      <w:r w:rsidR="007400BB">
        <w:t xml:space="preserve"> </w:t>
      </w:r>
      <w:r w:rsidRPr="002E5772">
        <w:t>в</w:t>
      </w:r>
      <w:r w:rsidR="007400BB">
        <w:t xml:space="preserve"> </w:t>
      </w:r>
      <w:r w:rsidRPr="002E5772">
        <w:t>предоставлении</w:t>
      </w:r>
      <w:r w:rsidR="007400BB">
        <w:t xml:space="preserve"> </w:t>
      </w:r>
      <w:r w:rsidRPr="002E5772">
        <w:t>игрокам</w:t>
      </w:r>
      <w:r w:rsidR="007400BB">
        <w:t xml:space="preserve"> </w:t>
      </w:r>
      <w:r w:rsidRPr="002E5772">
        <w:t>увлекательного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структурированного</w:t>
      </w:r>
      <w:r w:rsidR="007400BB">
        <w:t xml:space="preserve"> </w:t>
      </w:r>
      <w:r w:rsidRPr="002E5772">
        <w:t>доступа</w:t>
      </w:r>
      <w:r w:rsidR="007400BB">
        <w:t xml:space="preserve"> </w:t>
      </w:r>
      <w:r w:rsidRPr="002E5772">
        <w:t>к</w:t>
      </w:r>
      <w:r w:rsidR="007400BB">
        <w:t xml:space="preserve"> </w:t>
      </w:r>
      <w:r w:rsidRPr="002E5772">
        <w:t>сюжетным</w:t>
      </w:r>
      <w:r w:rsidR="007400BB">
        <w:t xml:space="preserve"> </w:t>
      </w:r>
      <w:r w:rsidRPr="002E5772">
        <w:t>заданиям,</w:t>
      </w:r>
      <w:r w:rsidR="007400BB">
        <w:t xml:space="preserve"> </w:t>
      </w:r>
      <w:r w:rsidRPr="002E5772">
        <w:t>образовательным</w:t>
      </w:r>
      <w:r w:rsidR="007400BB">
        <w:t xml:space="preserve"> </w:t>
      </w:r>
      <w:r w:rsidRPr="002E5772">
        <w:t>элементам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интерактивным</w:t>
      </w:r>
      <w:r w:rsidR="007400BB">
        <w:t xml:space="preserve"> </w:t>
      </w:r>
      <w:r w:rsidRPr="002E5772">
        <w:t>механикам,</w:t>
      </w:r>
      <w:r w:rsidR="007400BB">
        <w:t xml:space="preserve"> </w:t>
      </w:r>
      <w:r w:rsidRPr="002E5772">
        <w:t>направленным</w:t>
      </w:r>
      <w:r w:rsidR="007400BB">
        <w:t xml:space="preserve"> </w:t>
      </w:r>
      <w:r w:rsidRPr="002E5772">
        <w:t>на</w:t>
      </w:r>
      <w:r w:rsidR="007400BB">
        <w:t xml:space="preserve"> </w:t>
      </w:r>
      <w:r w:rsidRPr="002E5772">
        <w:t>формирование</w:t>
      </w:r>
      <w:r w:rsidR="007400BB">
        <w:t xml:space="preserve"> </w:t>
      </w:r>
      <w:r w:rsidRPr="002E5772">
        <w:t>экологической</w:t>
      </w:r>
      <w:r w:rsidR="007400BB">
        <w:t xml:space="preserve"> </w:t>
      </w:r>
      <w:r w:rsidRPr="002E5772">
        <w:t>культуры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развитие</w:t>
      </w:r>
      <w:r w:rsidR="007400BB">
        <w:t xml:space="preserve"> </w:t>
      </w:r>
      <w:r w:rsidRPr="002E5772">
        <w:t>навыков</w:t>
      </w:r>
      <w:r w:rsidR="007400BB">
        <w:t xml:space="preserve"> </w:t>
      </w:r>
      <w:r w:rsidRPr="002E5772">
        <w:t>энергосбережения.</w:t>
      </w:r>
    </w:p>
    <w:p w14:paraId="4037274F" w14:textId="64CFD5B0" w:rsidR="0062482E" w:rsidRPr="002E5772" w:rsidRDefault="0062482E" w:rsidP="0062482E">
      <w:r w:rsidRPr="002E5772">
        <w:t>Функциональные</w:t>
      </w:r>
      <w:r w:rsidR="007400BB">
        <w:t xml:space="preserve"> </w:t>
      </w:r>
      <w:r w:rsidRPr="002E5772">
        <w:t>возможности</w:t>
      </w:r>
      <w:r w:rsidR="007400BB">
        <w:t xml:space="preserve"> </w:t>
      </w:r>
      <w:r w:rsidRPr="002E5772">
        <w:t>игры</w:t>
      </w:r>
      <w:r w:rsidR="007400BB">
        <w:t xml:space="preserve"> </w:t>
      </w:r>
      <w:r w:rsidRPr="002E5772">
        <w:t>включают:</w:t>
      </w:r>
    </w:p>
    <w:p w14:paraId="1EEBE3C8" w14:textId="5E0B20C3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исследование</w:t>
      </w:r>
      <w:r w:rsidR="007400BB">
        <w:t xml:space="preserve"> </w:t>
      </w:r>
      <w:r w:rsidRPr="002E5772">
        <w:t>игровых</w:t>
      </w:r>
      <w:r w:rsidR="007400BB">
        <w:t xml:space="preserve"> </w:t>
      </w:r>
      <w:r w:rsidRPr="002E5772">
        <w:t>локаций</w:t>
      </w:r>
      <w:r w:rsidR="007400BB">
        <w:t xml:space="preserve"> </w:t>
      </w:r>
      <w:r w:rsidRPr="002E5772">
        <w:t>(лес,</w:t>
      </w:r>
      <w:r w:rsidR="007400BB">
        <w:t xml:space="preserve"> </w:t>
      </w:r>
      <w:r w:rsidRPr="002E5772">
        <w:t>река,</w:t>
      </w:r>
      <w:r w:rsidR="007400BB">
        <w:t xml:space="preserve"> </w:t>
      </w:r>
      <w:r w:rsidRPr="002E5772">
        <w:t>город,</w:t>
      </w:r>
      <w:r w:rsidR="007400BB">
        <w:t xml:space="preserve"> </w:t>
      </w:r>
      <w:r w:rsidRPr="002E5772">
        <w:t>убежище</w:t>
      </w:r>
      <w:r w:rsidR="007400BB">
        <w:t xml:space="preserve"> </w:t>
      </w:r>
      <w:r w:rsidRPr="002E5772">
        <w:t>босса);</w:t>
      </w:r>
    </w:p>
    <w:p w14:paraId="5A8E4094" w14:textId="5847E874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выполнение</w:t>
      </w:r>
      <w:r w:rsidR="007400BB">
        <w:t xml:space="preserve"> </w:t>
      </w:r>
      <w:r w:rsidRPr="002E5772">
        <w:t>сюжетных</w:t>
      </w:r>
      <w:r w:rsidR="007400BB">
        <w:t xml:space="preserve"> </w:t>
      </w:r>
      <w:r w:rsidRPr="002E5772">
        <w:t>задач</w:t>
      </w:r>
      <w:r w:rsidR="007400BB">
        <w:t xml:space="preserve"> </w:t>
      </w:r>
      <w:r w:rsidRPr="002E5772">
        <w:t>по</w:t>
      </w:r>
      <w:r w:rsidR="007400BB">
        <w:t xml:space="preserve"> </w:t>
      </w:r>
      <w:r w:rsidRPr="002E5772">
        <w:t>очистке</w:t>
      </w:r>
      <w:r w:rsidR="007400BB">
        <w:t xml:space="preserve"> </w:t>
      </w:r>
      <w:r w:rsidRPr="002E5772">
        <w:t>загрязнённых</w:t>
      </w:r>
      <w:r w:rsidR="007400BB">
        <w:t xml:space="preserve"> </w:t>
      </w:r>
      <w:r w:rsidRPr="002E5772">
        <w:t>территорий,</w:t>
      </w:r>
      <w:r w:rsidR="007400BB">
        <w:t xml:space="preserve"> </w:t>
      </w:r>
      <w:r w:rsidRPr="002E5772">
        <w:t>посадке</w:t>
      </w:r>
      <w:r w:rsidR="007400BB">
        <w:t xml:space="preserve"> </w:t>
      </w:r>
      <w:r w:rsidRPr="002E5772">
        <w:t>деревьев,</w:t>
      </w:r>
      <w:r w:rsidR="007400BB">
        <w:t xml:space="preserve"> </w:t>
      </w:r>
      <w:r w:rsidRPr="002E5772">
        <w:t>спасению</w:t>
      </w:r>
      <w:r w:rsidR="007400BB">
        <w:t xml:space="preserve"> </w:t>
      </w:r>
      <w:r w:rsidRPr="002E5772">
        <w:t>животных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рациональному</w:t>
      </w:r>
      <w:r w:rsidR="007400BB">
        <w:t xml:space="preserve"> </w:t>
      </w:r>
      <w:r w:rsidRPr="002E5772">
        <w:t>использованию</w:t>
      </w:r>
      <w:r w:rsidR="007400BB">
        <w:t xml:space="preserve"> </w:t>
      </w:r>
      <w:r w:rsidRPr="002E5772">
        <w:t>ресурсов;</w:t>
      </w:r>
    </w:p>
    <w:p w14:paraId="1E504E33" w14:textId="2777D309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взаимодействие</w:t>
      </w:r>
      <w:r w:rsidR="007400BB">
        <w:t xml:space="preserve"> </w:t>
      </w:r>
      <w:r w:rsidRPr="002E5772">
        <w:t>с</w:t>
      </w:r>
      <w:r w:rsidR="007400BB">
        <w:t xml:space="preserve"> </w:t>
      </w:r>
      <w:r w:rsidRPr="002E5772">
        <w:t>NPC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получение</w:t>
      </w:r>
      <w:r w:rsidR="007400BB">
        <w:t xml:space="preserve"> </w:t>
      </w:r>
      <w:r w:rsidRPr="002E5772">
        <w:t>заданий,</w:t>
      </w:r>
      <w:r w:rsidR="007400BB">
        <w:t xml:space="preserve"> </w:t>
      </w:r>
      <w:r w:rsidRPr="002E5772">
        <w:t>подсказок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дополнительных</w:t>
      </w:r>
      <w:r w:rsidR="007400BB">
        <w:t xml:space="preserve"> </w:t>
      </w:r>
      <w:r w:rsidRPr="002E5772">
        <w:t>сведений;</w:t>
      </w:r>
    </w:p>
    <w:p w14:paraId="09D4CB9A" w14:textId="1842F421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участие</w:t>
      </w:r>
      <w:r w:rsidR="007400BB">
        <w:t xml:space="preserve"> </w:t>
      </w:r>
      <w:r w:rsidRPr="002E5772">
        <w:t>в</w:t>
      </w:r>
      <w:r w:rsidR="007400BB">
        <w:t xml:space="preserve"> </w:t>
      </w:r>
      <w:r w:rsidRPr="002E5772">
        <w:t>мини</w:t>
      </w:r>
      <w:r w:rsidRPr="002E5772">
        <w:noBreakHyphen/>
        <w:t>играх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решении</w:t>
      </w:r>
      <w:r w:rsidR="007400BB">
        <w:t xml:space="preserve"> </w:t>
      </w:r>
      <w:r w:rsidRPr="002E5772">
        <w:t>логических</w:t>
      </w:r>
      <w:r w:rsidR="007400BB">
        <w:t xml:space="preserve"> </w:t>
      </w:r>
      <w:r w:rsidRPr="002E5772">
        <w:t>задач;</w:t>
      </w:r>
    </w:p>
    <w:p w14:paraId="43939AF4" w14:textId="6564616F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использование</w:t>
      </w:r>
      <w:r w:rsidR="007400BB">
        <w:t xml:space="preserve"> </w:t>
      </w:r>
      <w:r w:rsidRPr="002E5772">
        <w:t>системы</w:t>
      </w:r>
      <w:r w:rsidR="007400BB">
        <w:t xml:space="preserve"> </w:t>
      </w:r>
      <w:r w:rsidRPr="002E5772">
        <w:t>инвентаря,</w:t>
      </w:r>
      <w:r w:rsidR="007400BB">
        <w:t xml:space="preserve"> </w:t>
      </w:r>
      <w:r w:rsidRPr="002E5772">
        <w:t>статистики,</w:t>
      </w:r>
      <w:r w:rsidR="007400BB">
        <w:t xml:space="preserve"> </w:t>
      </w:r>
      <w:r w:rsidRPr="002E5772">
        <w:t>начисления</w:t>
      </w:r>
      <w:r w:rsidR="007400BB">
        <w:t xml:space="preserve"> </w:t>
      </w:r>
      <w:r w:rsidRPr="002E5772">
        <w:t>очков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штрафов;</w:t>
      </w:r>
    </w:p>
    <w:p w14:paraId="10AC4B79" w14:textId="6A3D916C" w:rsidR="0062482E" w:rsidRPr="002E577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доступ</w:t>
      </w:r>
      <w:r w:rsidR="007400BB">
        <w:t xml:space="preserve"> </w:t>
      </w:r>
      <w:r w:rsidRPr="002E5772">
        <w:t>к</w:t>
      </w:r>
      <w:r w:rsidR="007400BB">
        <w:t xml:space="preserve"> </w:t>
      </w:r>
      <w:r w:rsidRPr="002E5772">
        <w:t>встроенному</w:t>
      </w:r>
      <w:r w:rsidR="007400BB">
        <w:t xml:space="preserve"> </w:t>
      </w:r>
      <w:r w:rsidRPr="002E5772">
        <w:t>магазину</w:t>
      </w:r>
      <w:r w:rsidR="007400BB">
        <w:t xml:space="preserve"> </w:t>
      </w:r>
      <w:r w:rsidRPr="002E5772">
        <w:t>улучшений</w:t>
      </w:r>
      <w:r w:rsidR="007400BB">
        <w:t xml:space="preserve"> </w:t>
      </w:r>
      <w:r w:rsidRPr="002E5772">
        <w:t>для</w:t>
      </w:r>
      <w:r w:rsidR="007400BB">
        <w:t xml:space="preserve"> </w:t>
      </w:r>
      <w:r w:rsidRPr="002E5772">
        <w:t>расширения</w:t>
      </w:r>
      <w:r w:rsidR="007400BB">
        <w:t xml:space="preserve"> </w:t>
      </w:r>
      <w:r w:rsidRPr="002E5772">
        <w:t>игровых</w:t>
      </w:r>
      <w:r w:rsidR="007400BB">
        <w:t xml:space="preserve"> </w:t>
      </w:r>
      <w:r w:rsidRPr="002E5772">
        <w:t>возможностей.</w:t>
      </w:r>
    </w:p>
    <w:p w14:paraId="3CD829B7" w14:textId="0B4C9388" w:rsidR="0062482E" w:rsidRPr="001826E4" w:rsidRDefault="0062482E" w:rsidP="0062482E">
      <w:r w:rsidRPr="002E5772">
        <w:t>Программный</w:t>
      </w:r>
      <w:r w:rsidR="007400BB">
        <w:t xml:space="preserve"> </w:t>
      </w:r>
      <w:r w:rsidRPr="002E5772">
        <w:t>продукт</w:t>
      </w:r>
      <w:r w:rsidR="007400BB">
        <w:t xml:space="preserve"> </w:t>
      </w:r>
      <w:r w:rsidRPr="002E5772">
        <w:t>доступен</w:t>
      </w:r>
      <w:r w:rsidR="007400BB">
        <w:t xml:space="preserve"> </w:t>
      </w:r>
      <w:r w:rsidRPr="002E5772">
        <w:t>для</w:t>
      </w:r>
      <w:r w:rsidR="007400BB">
        <w:t xml:space="preserve"> </w:t>
      </w:r>
      <w:r w:rsidRPr="002E5772">
        <w:t>запуска</w:t>
      </w:r>
      <w:r w:rsidR="007400BB">
        <w:t xml:space="preserve"> </w:t>
      </w:r>
      <w:r w:rsidRPr="002E5772">
        <w:t>на</w:t>
      </w:r>
      <w:r w:rsidR="007400BB">
        <w:t xml:space="preserve"> </w:t>
      </w:r>
      <w:r w:rsidRPr="002E5772">
        <w:t>персональных</w:t>
      </w:r>
      <w:r w:rsidR="007400BB">
        <w:t xml:space="preserve"> </w:t>
      </w:r>
      <w:r w:rsidRPr="002E5772">
        <w:t>компьютерах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ноутбуках,</w:t>
      </w:r>
      <w:r w:rsidR="007400BB">
        <w:t xml:space="preserve"> </w:t>
      </w:r>
      <w:r w:rsidRPr="002E5772">
        <w:t>не</w:t>
      </w:r>
      <w:r w:rsidR="007400BB">
        <w:t xml:space="preserve"> </w:t>
      </w:r>
      <w:r w:rsidRPr="002E5772">
        <w:t>требует</w:t>
      </w:r>
      <w:r w:rsidR="007400BB">
        <w:t xml:space="preserve"> </w:t>
      </w:r>
      <w:r w:rsidRPr="002E5772">
        <w:t>постоянного</w:t>
      </w:r>
      <w:r w:rsidR="007400BB">
        <w:t xml:space="preserve"> </w:t>
      </w:r>
      <w:r w:rsidRPr="002E5772">
        <w:t>подключения</w:t>
      </w:r>
      <w:r w:rsidR="007400BB">
        <w:t xml:space="preserve"> </w:t>
      </w:r>
      <w:r w:rsidRPr="002E5772">
        <w:t>к</w:t>
      </w:r>
      <w:r w:rsidR="007400BB">
        <w:t xml:space="preserve"> </w:t>
      </w:r>
      <w:r w:rsidRPr="002E5772">
        <w:t>сети</w:t>
      </w:r>
      <w:r w:rsidR="007400BB">
        <w:t xml:space="preserve"> </w:t>
      </w:r>
      <w:r w:rsidRPr="002E5772">
        <w:t>Интернет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может</w:t>
      </w:r>
      <w:r w:rsidR="007400BB">
        <w:t xml:space="preserve"> </w:t>
      </w:r>
      <w:r w:rsidRPr="002E5772">
        <w:t>использоваться</w:t>
      </w:r>
      <w:r w:rsidR="007400BB">
        <w:t xml:space="preserve"> </w:t>
      </w:r>
      <w:r w:rsidRPr="002E5772">
        <w:t>как</w:t>
      </w:r>
      <w:r w:rsidR="007400BB">
        <w:t xml:space="preserve"> </w:t>
      </w:r>
      <w:r w:rsidRPr="002E5772">
        <w:t>для</w:t>
      </w:r>
      <w:r w:rsidR="007400BB">
        <w:t xml:space="preserve"> </w:t>
      </w:r>
      <w:r w:rsidRPr="002E5772">
        <w:t>индивидуального</w:t>
      </w:r>
      <w:r w:rsidR="007400BB">
        <w:t xml:space="preserve"> </w:t>
      </w:r>
      <w:r w:rsidRPr="002E5772">
        <w:t>прохождения</w:t>
      </w:r>
      <w:r w:rsidR="007400BB">
        <w:t xml:space="preserve"> </w:t>
      </w:r>
      <w:r w:rsidRPr="002E5772">
        <w:t>сюжетных</w:t>
      </w:r>
      <w:r w:rsidR="007400BB">
        <w:t xml:space="preserve"> </w:t>
      </w:r>
      <w:r w:rsidRPr="002E5772">
        <w:t>уровней,</w:t>
      </w:r>
      <w:r w:rsidR="007400BB">
        <w:t xml:space="preserve"> </w:t>
      </w:r>
      <w:r w:rsidRPr="002E5772">
        <w:t>так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в</w:t>
      </w:r>
      <w:r w:rsidR="007400BB">
        <w:t xml:space="preserve"> </w:t>
      </w:r>
      <w:r w:rsidRPr="002E5772">
        <w:t>рамках</w:t>
      </w:r>
      <w:r w:rsidR="007400BB">
        <w:t xml:space="preserve"> </w:t>
      </w:r>
      <w:r w:rsidRPr="002E5772">
        <w:t>образовательных</w:t>
      </w:r>
      <w:r w:rsidR="007400BB">
        <w:t xml:space="preserve"> </w:t>
      </w:r>
      <w:r w:rsidRPr="002E5772">
        <w:t>мероприятий.</w:t>
      </w:r>
      <w:r w:rsidR="007400BB">
        <w:t xml:space="preserve"> </w:t>
      </w:r>
      <w:r w:rsidRPr="002E5772">
        <w:t>Игра</w:t>
      </w:r>
      <w:r w:rsidR="007400BB">
        <w:t xml:space="preserve"> </w:t>
      </w:r>
      <w:r w:rsidRPr="002E5772">
        <w:t>обеспечивает</w:t>
      </w:r>
      <w:r w:rsidR="007400BB">
        <w:t xml:space="preserve"> </w:t>
      </w:r>
      <w:r w:rsidRPr="002E5772">
        <w:t>закрепление</w:t>
      </w:r>
      <w:r w:rsidR="007400BB">
        <w:t xml:space="preserve"> </w:t>
      </w:r>
      <w:r w:rsidRPr="002E5772">
        <w:t>знаний</w:t>
      </w:r>
      <w:r w:rsidR="007400BB">
        <w:t xml:space="preserve"> </w:t>
      </w:r>
      <w:r w:rsidRPr="002E5772">
        <w:t>об</w:t>
      </w:r>
      <w:r w:rsidR="007400BB">
        <w:t xml:space="preserve"> </w:t>
      </w:r>
      <w:r w:rsidRPr="002E5772">
        <w:t>экологии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энергосбережении,</w:t>
      </w:r>
      <w:r w:rsidR="007400BB">
        <w:t xml:space="preserve"> </w:t>
      </w:r>
      <w:r w:rsidRPr="002E5772">
        <w:t>способствует</w:t>
      </w:r>
      <w:r w:rsidR="007400BB">
        <w:t xml:space="preserve"> </w:t>
      </w:r>
      <w:r w:rsidRPr="002E5772">
        <w:t>формированию</w:t>
      </w:r>
      <w:r w:rsidR="007400BB">
        <w:t xml:space="preserve"> </w:t>
      </w:r>
      <w:r w:rsidRPr="002E5772">
        <w:t>мотивации</w:t>
      </w:r>
      <w:r w:rsidR="007400BB">
        <w:t xml:space="preserve"> </w:t>
      </w:r>
      <w:r w:rsidRPr="002E5772">
        <w:t>и</w:t>
      </w:r>
      <w:r w:rsidR="007400BB">
        <w:t xml:space="preserve"> </w:t>
      </w:r>
      <w:r w:rsidRPr="002E5772">
        <w:t>повышению</w:t>
      </w:r>
      <w:r w:rsidR="007400BB">
        <w:t xml:space="preserve"> </w:t>
      </w:r>
      <w:r w:rsidRPr="002E5772">
        <w:t>интереса</w:t>
      </w:r>
      <w:r w:rsidR="007400BB">
        <w:t xml:space="preserve"> </w:t>
      </w:r>
      <w:r w:rsidRPr="002E5772">
        <w:t>к</w:t>
      </w:r>
      <w:r w:rsidR="007400BB">
        <w:t xml:space="preserve"> </w:t>
      </w:r>
      <w:r w:rsidRPr="002E5772">
        <w:t>теме</w:t>
      </w:r>
      <w:r w:rsidR="007400BB">
        <w:t xml:space="preserve"> </w:t>
      </w:r>
      <w:r w:rsidRPr="002E5772">
        <w:t>защиты</w:t>
      </w:r>
      <w:r w:rsidR="007400BB">
        <w:t xml:space="preserve"> </w:t>
      </w:r>
      <w:r w:rsidRPr="002E5772">
        <w:t>окружающей</w:t>
      </w:r>
      <w:r w:rsidR="007400BB">
        <w:t xml:space="preserve"> </w:t>
      </w:r>
      <w:r w:rsidRPr="002E5772">
        <w:t>среды.</w:t>
      </w:r>
    </w:p>
    <w:p w14:paraId="4BC51344" w14:textId="1CED4E1E" w:rsidR="0062482E" w:rsidRDefault="0062482E" w:rsidP="0062482E">
      <w:r w:rsidRPr="00164A9C">
        <w:t>Запуск</w:t>
      </w:r>
      <w:r w:rsidR="007400BB">
        <w:t xml:space="preserve"> </w:t>
      </w:r>
      <w:r w:rsidRPr="00164A9C">
        <w:t>игры</w:t>
      </w:r>
      <w:r w:rsidR="007400BB">
        <w:t xml:space="preserve"> </w:t>
      </w:r>
      <w:r w:rsidRPr="00164A9C">
        <w:t>осуществляется</w:t>
      </w:r>
      <w:r w:rsidR="007400BB">
        <w:t xml:space="preserve"> </w:t>
      </w:r>
      <w:r w:rsidRPr="00164A9C">
        <w:t>через</w:t>
      </w:r>
      <w:r w:rsidR="007400BB">
        <w:t xml:space="preserve"> </w:t>
      </w:r>
      <w:r w:rsidRPr="00164A9C">
        <w:t>ярлык</w:t>
      </w:r>
      <w:r w:rsidR="007400BB">
        <w:t xml:space="preserve"> </w:t>
      </w:r>
      <w:r w:rsidRPr="00164A9C">
        <w:t>«Хранитель</w:t>
      </w:r>
      <w:r w:rsidR="007400BB">
        <w:t xml:space="preserve"> </w:t>
      </w:r>
      <w:r w:rsidRPr="00164A9C">
        <w:t>Земли»</w:t>
      </w:r>
      <w:r w:rsidR="007400BB">
        <w:t xml:space="preserve"> </w:t>
      </w:r>
      <w:r w:rsidRPr="00164A9C">
        <w:t>на</w:t>
      </w:r>
      <w:r w:rsidR="007400BB">
        <w:t xml:space="preserve"> </w:t>
      </w:r>
      <w:r w:rsidRPr="00164A9C">
        <w:t>рабочем</w:t>
      </w:r>
      <w:r w:rsidR="007400BB">
        <w:t xml:space="preserve"> </w:t>
      </w:r>
      <w:r w:rsidRPr="00164A9C">
        <w:t>столе</w:t>
      </w:r>
      <w:r w:rsidR="007400BB">
        <w:t xml:space="preserve"> </w:t>
      </w:r>
      <w:r w:rsidRPr="00164A9C">
        <w:t>или</w:t>
      </w:r>
      <w:r w:rsidR="007400BB">
        <w:t xml:space="preserve"> </w:t>
      </w:r>
      <w:r w:rsidRPr="00164A9C">
        <w:t>в</w:t>
      </w:r>
      <w:r w:rsidR="007400BB">
        <w:t xml:space="preserve"> </w:t>
      </w:r>
      <w:r w:rsidRPr="00164A9C">
        <w:t>меню</w:t>
      </w:r>
      <w:r w:rsidR="007400BB">
        <w:t xml:space="preserve"> </w:t>
      </w:r>
      <w:r w:rsidRPr="00164A9C">
        <w:t>«Пуск»</w:t>
      </w:r>
      <w:r w:rsidR="007400BB">
        <w:t xml:space="preserve"> </w:t>
      </w:r>
      <w:r w:rsidRPr="00164A9C">
        <w:t>после</w:t>
      </w:r>
      <w:r w:rsidR="007400BB">
        <w:t xml:space="preserve"> </w:t>
      </w:r>
      <w:r w:rsidRPr="00164A9C">
        <w:t>установки.</w:t>
      </w:r>
      <w:r w:rsidR="007400BB">
        <w:t xml:space="preserve"> </w:t>
      </w:r>
      <w:r w:rsidRPr="00164A9C">
        <w:t>После</w:t>
      </w:r>
      <w:r w:rsidR="007400BB">
        <w:t xml:space="preserve"> </w:t>
      </w:r>
      <w:r w:rsidRPr="00164A9C">
        <w:t>открытия</w:t>
      </w:r>
      <w:r w:rsidR="007400BB">
        <w:t xml:space="preserve"> </w:t>
      </w:r>
      <w:r w:rsidRPr="00164A9C">
        <w:t>программного</w:t>
      </w:r>
      <w:r w:rsidR="007400BB">
        <w:t xml:space="preserve"> </w:t>
      </w:r>
      <w:r w:rsidRPr="00164A9C">
        <w:t>продукта</w:t>
      </w:r>
      <w:r w:rsidR="007400BB">
        <w:t xml:space="preserve"> </w:t>
      </w:r>
      <w:r w:rsidRPr="00164A9C">
        <w:t>пользователю</w:t>
      </w:r>
      <w:r w:rsidR="007400BB">
        <w:t xml:space="preserve"> </w:t>
      </w:r>
      <w:r w:rsidRPr="00164A9C">
        <w:t>доступно</w:t>
      </w:r>
      <w:r w:rsidR="007400BB">
        <w:t xml:space="preserve"> </w:t>
      </w:r>
      <w:r w:rsidRPr="00164A9C">
        <w:t>главное</w:t>
      </w:r>
      <w:r w:rsidR="007400BB">
        <w:t xml:space="preserve"> </w:t>
      </w:r>
      <w:r w:rsidRPr="00164A9C">
        <w:t>меню,</w:t>
      </w:r>
      <w:r w:rsidR="007400BB">
        <w:t xml:space="preserve"> </w:t>
      </w:r>
      <w:r w:rsidRPr="00164A9C">
        <w:t>включающее</w:t>
      </w:r>
      <w:r w:rsidR="007400BB">
        <w:t xml:space="preserve"> </w:t>
      </w:r>
      <w:r w:rsidRPr="00164A9C">
        <w:t>кнопки</w:t>
      </w:r>
      <w:r w:rsidR="007400BB">
        <w:t xml:space="preserve"> </w:t>
      </w:r>
      <w:r w:rsidRPr="00164A9C">
        <w:t>«Новая</w:t>
      </w:r>
      <w:r w:rsidR="007400BB">
        <w:t xml:space="preserve"> </w:t>
      </w:r>
      <w:r w:rsidRPr="00164A9C">
        <w:t>игра»,</w:t>
      </w:r>
      <w:r w:rsidR="007400BB">
        <w:t xml:space="preserve"> </w:t>
      </w:r>
      <w:r w:rsidRPr="00164A9C">
        <w:t>«Продолжить»,</w:t>
      </w:r>
      <w:r w:rsidR="007400BB">
        <w:t xml:space="preserve"> </w:t>
      </w:r>
      <w:r w:rsidRPr="00164A9C">
        <w:t>«Настройки»</w:t>
      </w:r>
      <w:r>
        <w:t>,</w:t>
      </w:r>
      <w:r w:rsidR="007400BB">
        <w:t xml:space="preserve"> </w:t>
      </w:r>
      <w:r w:rsidRPr="00164A9C">
        <w:t>«</w:t>
      </w:r>
      <w:r>
        <w:t>Об</w:t>
      </w:r>
      <w:r w:rsidR="007400BB">
        <w:t xml:space="preserve"> </w:t>
      </w:r>
      <w:r>
        <w:t>игре</w:t>
      </w:r>
      <w:r w:rsidRPr="00164A9C">
        <w:t>»</w:t>
      </w:r>
      <w:r w:rsidR="007400BB">
        <w:t xml:space="preserve"> </w:t>
      </w:r>
      <w:r w:rsidRPr="00164A9C">
        <w:t>и</w:t>
      </w:r>
      <w:r w:rsidR="007400BB">
        <w:t xml:space="preserve"> </w:t>
      </w:r>
      <w:r w:rsidRPr="00164A9C">
        <w:t>«Выход».</w:t>
      </w:r>
      <w:r w:rsidR="007400BB">
        <w:t xml:space="preserve"> </w:t>
      </w:r>
      <w:r w:rsidRPr="00164A9C">
        <w:t>Управление</w:t>
      </w:r>
      <w:r w:rsidR="007400BB">
        <w:t xml:space="preserve"> </w:t>
      </w:r>
      <w:r w:rsidRPr="00164A9C">
        <w:t>осуществляется</w:t>
      </w:r>
      <w:r w:rsidR="007400BB">
        <w:t xml:space="preserve"> </w:t>
      </w:r>
      <w:r w:rsidRPr="00164A9C">
        <w:t>с</w:t>
      </w:r>
      <w:r w:rsidR="007400BB">
        <w:t xml:space="preserve"> </w:t>
      </w:r>
      <w:r w:rsidRPr="00164A9C">
        <w:t>помощью</w:t>
      </w:r>
      <w:r w:rsidR="007400BB">
        <w:t xml:space="preserve"> </w:t>
      </w:r>
      <w:r w:rsidRPr="00164A9C">
        <w:t>клавиатуры</w:t>
      </w:r>
      <w:r w:rsidR="007400BB">
        <w:t xml:space="preserve"> </w:t>
      </w:r>
      <w:r w:rsidRPr="00164A9C">
        <w:t>и</w:t>
      </w:r>
      <w:r w:rsidR="007400BB">
        <w:t xml:space="preserve"> </w:t>
      </w:r>
      <w:r w:rsidRPr="00164A9C">
        <w:t>мыши,</w:t>
      </w:r>
      <w:r w:rsidR="007400BB">
        <w:t xml:space="preserve"> </w:t>
      </w:r>
      <w:r w:rsidRPr="00164A9C">
        <w:t>а</w:t>
      </w:r>
      <w:r w:rsidR="007400BB">
        <w:t xml:space="preserve"> </w:t>
      </w:r>
      <w:r w:rsidRPr="00164A9C">
        <w:t>также</w:t>
      </w:r>
      <w:r w:rsidR="007400BB">
        <w:t xml:space="preserve"> </w:t>
      </w:r>
      <w:r w:rsidRPr="00164A9C">
        <w:t>через</w:t>
      </w:r>
      <w:r w:rsidR="007400BB">
        <w:t xml:space="preserve"> </w:t>
      </w:r>
      <w:r w:rsidRPr="00164A9C">
        <w:t>элементы</w:t>
      </w:r>
      <w:r w:rsidR="007400BB">
        <w:t xml:space="preserve"> </w:t>
      </w:r>
      <w:r w:rsidRPr="00164A9C">
        <w:t>интерфейса</w:t>
      </w:r>
      <w:r w:rsidR="007400BB">
        <w:t xml:space="preserve"> </w:t>
      </w:r>
      <w:r w:rsidRPr="00164A9C">
        <w:t>на</w:t>
      </w:r>
      <w:r w:rsidR="007400BB">
        <w:t xml:space="preserve"> </w:t>
      </w:r>
      <w:r w:rsidRPr="00164A9C">
        <w:t>экране</w:t>
      </w:r>
      <w:r w:rsidR="007400BB">
        <w:t xml:space="preserve"> </w:t>
      </w:r>
      <w:r>
        <w:t>(рисунок</w:t>
      </w:r>
      <w:r w:rsidR="007400BB">
        <w:t xml:space="preserve"> </w:t>
      </w:r>
      <w:r>
        <w:t>8).</w:t>
      </w:r>
    </w:p>
    <w:p w14:paraId="628103F9" w14:textId="77777777" w:rsidR="0062482E" w:rsidRDefault="0062482E" w:rsidP="0062482E"/>
    <w:p w14:paraId="0A82535B" w14:textId="1918F7C4" w:rsidR="0062482E" w:rsidRPr="00FF0C61" w:rsidRDefault="0062482E" w:rsidP="0062482E">
      <w:pPr>
        <w:tabs>
          <w:tab w:val="left" w:pos="1440"/>
        </w:tabs>
        <w:rPr>
          <w:rFonts w:eastAsia="Calibri"/>
          <w:b/>
          <w:bCs/>
          <w:kern w:val="2"/>
          <w14:ligatures w14:val="standardContextual"/>
        </w:rPr>
      </w:pPr>
      <w:r w:rsidRPr="00FF0C61">
        <w:rPr>
          <w:rFonts w:eastAsia="Calibri"/>
          <w:b/>
          <w:bCs/>
          <w:kern w:val="2"/>
          <w14:ligatures w14:val="standardContextual"/>
        </w:rPr>
        <w:t>5.2</w:t>
      </w:r>
      <w:r w:rsidR="007400BB">
        <w:rPr>
          <w:rFonts w:eastAsia="Calibri"/>
          <w:b/>
          <w:bCs/>
          <w:kern w:val="2"/>
          <w14:ligatures w14:val="standardContextual"/>
        </w:rPr>
        <w:t xml:space="preserve"> </w:t>
      </w:r>
      <w:r w:rsidRPr="00FF0C61">
        <w:rPr>
          <w:rFonts w:eastAsia="Calibri"/>
          <w:b/>
          <w:bCs/>
          <w:kern w:val="2"/>
          <w14:ligatures w14:val="standardContextual"/>
        </w:rPr>
        <w:t>Инсталляция</w:t>
      </w:r>
    </w:p>
    <w:p w14:paraId="44C4931D" w14:textId="77777777" w:rsidR="0062482E" w:rsidRPr="00FF0C61" w:rsidRDefault="0062482E" w:rsidP="0062482E">
      <w:pPr>
        <w:tabs>
          <w:tab w:val="left" w:pos="1440"/>
        </w:tabs>
        <w:rPr>
          <w:rFonts w:eastAsia="Calibri"/>
          <w:b/>
          <w:bCs/>
          <w:kern w:val="2"/>
          <w14:ligatures w14:val="standardContextual"/>
        </w:rPr>
      </w:pPr>
    </w:p>
    <w:p w14:paraId="444C9D32" w14:textId="20A46625" w:rsidR="0062482E" w:rsidRPr="00FF0C61" w:rsidRDefault="0062482E" w:rsidP="0062482E">
      <w:pPr>
        <w:tabs>
          <w:tab w:val="left" w:pos="1440"/>
        </w:tabs>
        <w:rPr>
          <w:rFonts w:eastAsia="Calibri"/>
          <w:kern w:val="2"/>
          <w14:ligatures w14:val="standardContextual"/>
        </w:rPr>
      </w:pPr>
      <w:r w:rsidRPr="00FF0C61">
        <w:rPr>
          <w:rFonts w:eastAsia="Calibri"/>
          <w:kern w:val="2"/>
          <w14:ligatures w14:val="standardContextual"/>
        </w:rPr>
        <w:t>Для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установки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программы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«</w:t>
      </w:r>
      <w:r w:rsidRPr="002E5772">
        <w:t>Хранитель</w:t>
      </w:r>
      <w:r w:rsidR="007400BB">
        <w:t xml:space="preserve"> </w:t>
      </w:r>
      <w:r w:rsidRPr="002E5772">
        <w:t>Земли</w:t>
      </w:r>
      <w:r w:rsidRPr="00FF0C61">
        <w:rPr>
          <w:rFonts w:eastAsia="Calibri"/>
          <w:kern w:val="2"/>
          <w14:ligatures w14:val="standardContextual"/>
        </w:rPr>
        <w:t>»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пользователю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необходимо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запустить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исполняемый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файл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:lang w:val="en-US"/>
          <w14:ligatures w14:val="standardContextual"/>
        </w:rPr>
        <w:t>Setup</w:t>
      </w:r>
      <w:r w:rsidRPr="00FF0C61">
        <w:rPr>
          <w:rFonts w:eastAsia="Calibri"/>
          <w:kern w:val="2"/>
          <w14:ligatures w14:val="standardContextual"/>
        </w:rPr>
        <w:t>.</w:t>
      </w:r>
      <w:r w:rsidRPr="00FF0C61">
        <w:rPr>
          <w:rFonts w:eastAsia="Calibri"/>
          <w:kern w:val="2"/>
          <w:lang w:val="en-US"/>
          <w14:ligatures w14:val="standardContextual"/>
        </w:rPr>
        <w:t>exe</w:t>
      </w:r>
      <w:r w:rsidR="001E1386" w:rsidRPr="00FF0C61">
        <w:rPr>
          <w:rFonts w:eastAsia="Calibri"/>
          <w:kern w:val="2"/>
          <w14:ligatures w14:val="standardContextual"/>
        </w:rPr>
        <w:t>,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="001E1386" w:rsidRPr="00FF0C61">
        <w:rPr>
          <w:rFonts w:eastAsia="Calibri"/>
          <w:kern w:val="2"/>
          <w14:ligatures w14:val="standardContextual"/>
        </w:rPr>
        <w:t>после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запуска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откроется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диалоговое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окно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установки,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в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котором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следует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выбрать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путь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установки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и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следовать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подсказкам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установщика.</w:t>
      </w:r>
    </w:p>
    <w:p w14:paraId="4A3762F3" w14:textId="2BB2A3E3" w:rsidR="0062482E" w:rsidRDefault="0062482E" w:rsidP="0062482E">
      <w:pPr>
        <w:tabs>
          <w:tab w:val="left" w:pos="1440"/>
        </w:tabs>
        <w:rPr>
          <w:rFonts w:eastAsia="Calibri"/>
          <w:kern w:val="2"/>
          <w14:ligatures w14:val="standardContextual"/>
        </w:rPr>
      </w:pPr>
      <w:r w:rsidRPr="00FF0C61">
        <w:rPr>
          <w:rFonts w:eastAsia="Calibri"/>
          <w:kern w:val="2"/>
          <w14:ligatures w14:val="standardContextual"/>
        </w:rPr>
        <w:t>После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завершения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программа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готова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к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использованию,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ее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можно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запустить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через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ярлык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на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рабочем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столе,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либо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же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через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директорию,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в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которую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была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выполнена</w:t>
      </w:r>
      <w:r w:rsidR="007400BB">
        <w:rPr>
          <w:rFonts w:eastAsia="Calibri"/>
          <w:kern w:val="2"/>
          <w14:ligatures w14:val="standardContextual"/>
        </w:rPr>
        <w:t xml:space="preserve"> </w:t>
      </w:r>
      <w:r w:rsidRPr="00FF0C61">
        <w:rPr>
          <w:rFonts w:eastAsia="Calibri"/>
          <w:kern w:val="2"/>
          <w14:ligatures w14:val="standardContextual"/>
        </w:rPr>
        <w:t>установка.</w:t>
      </w:r>
    </w:p>
    <w:p w14:paraId="49DBF1AC" w14:textId="77777777" w:rsidR="0062482E" w:rsidRPr="00FF0C61" w:rsidRDefault="0062482E" w:rsidP="0062482E">
      <w:pPr>
        <w:tabs>
          <w:tab w:val="left" w:pos="1440"/>
        </w:tabs>
        <w:rPr>
          <w:rFonts w:eastAsia="Calibri"/>
          <w:kern w:val="2"/>
          <w14:ligatures w14:val="standardContextual"/>
        </w:rPr>
      </w:pPr>
    </w:p>
    <w:p w14:paraId="15D334D2" w14:textId="1B2A651A" w:rsidR="0062482E" w:rsidRPr="00FF0C61" w:rsidRDefault="0062482E" w:rsidP="0062482E">
      <w:pPr>
        <w:tabs>
          <w:tab w:val="left" w:pos="1440"/>
        </w:tabs>
        <w:rPr>
          <w:rFonts w:eastAsia="Calibri"/>
          <w:b/>
          <w:bCs/>
          <w:kern w:val="2"/>
          <w14:ligatures w14:val="standardContextual"/>
        </w:rPr>
      </w:pPr>
      <w:r w:rsidRPr="00FF0C61">
        <w:rPr>
          <w:rFonts w:eastAsia="Calibri"/>
          <w:b/>
          <w:bCs/>
          <w:kern w:val="2"/>
          <w14:ligatures w14:val="standardContextual"/>
        </w:rPr>
        <w:t>5.3</w:t>
      </w:r>
      <w:r w:rsidR="007400BB">
        <w:rPr>
          <w:rFonts w:eastAsia="Calibri"/>
          <w:b/>
          <w:bCs/>
          <w:kern w:val="2"/>
          <w14:ligatures w14:val="standardContextual"/>
        </w:rPr>
        <w:t xml:space="preserve"> </w:t>
      </w:r>
      <w:r w:rsidRPr="00FF0C61">
        <w:rPr>
          <w:rFonts w:eastAsia="Calibri"/>
          <w:b/>
          <w:bCs/>
          <w:kern w:val="2"/>
          <w14:ligatures w14:val="standardContextual"/>
        </w:rPr>
        <w:t>Выполнение</w:t>
      </w:r>
      <w:r w:rsidR="007400BB">
        <w:rPr>
          <w:rFonts w:eastAsia="Calibri"/>
          <w:b/>
          <w:bCs/>
          <w:kern w:val="2"/>
          <w14:ligatures w14:val="standardContextual"/>
        </w:rPr>
        <w:t xml:space="preserve"> </w:t>
      </w:r>
      <w:r w:rsidRPr="00FF0C61">
        <w:rPr>
          <w:rFonts w:eastAsia="Calibri"/>
          <w:b/>
          <w:bCs/>
          <w:kern w:val="2"/>
          <w14:ligatures w14:val="standardContextual"/>
        </w:rPr>
        <w:t>программы</w:t>
      </w:r>
    </w:p>
    <w:p w14:paraId="629E0DE4" w14:textId="5C194292" w:rsidR="0062482E" w:rsidRDefault="0062482E" w:rsidP="0062482E">
      <w:pPr>
        <w:rPr>
          <w:b/>
          <w:bCs/>
        </w:rPr>
      </w:pPr>
      <w:r w:rsidRPr="007A7E02">
        <w:rPr>
          <w:b/>
          <w:bCs/>
        </w:rPr>
        <w:t>5.3.1</w:t>
      </w:r>
      <w:r w:rsidR="007400BB">
        <w:rPr>
          <w:b/>
          <w:bCs/>
        </w:rPr>
        <w:t xml:space="preserve"> </w:t>
      </w:r>
      <w:r w:rsidRPr="007A7E02">
        <w:rPr>
          <w:b/>
          <w:bCs/>
        </w:rPr>
        <w:t>Запуск</w:t>
      </w:r>
      <w:r w:rsidR="007400BB">
        <w:rPr>
          <w:b/>
          <w:bCs/>
        </w:rPr>
        <w:t xml:space="preserve"> </w:t>
      </w:r>
      <w:r w:rsidRPr="007A7E02">
        <w:rPr>
          <w:b/>
          <w:bCs/>
        </w:rPr>
        <w:t>программы</w:t>
      </w:r>
    </w:p>
    <w:p w14:paraId="6487C71B" w14:textId="77777777" w:rsidR="0062482E" w:rsidRDefault="0062482E" w:rsidP="0062482E">
      <w:pPr>
        <w:rPr>
          <w:b/>
          <w:bCs/>
        </w:rPr>
      </w:pPr>
    </w:p>
    <w:p w14:paraId="47EE4A7F" w14:textId="2706E67C" w:rsidR="0062482E" w:rsidRDefault="0062482E" w:rsidP="0062482E">
      <w:r w:rsidRPr="007A7E02">
        <w:t>Запуск</w:t>
      </w:r>
      <w:r w:rsidR="007400BB">
        <w:t xml:space="preserve"> </w:t>
      </w:r>
      <w:r w:rsidRPr="007A7E02">
        <w:t>игры</w:t>
      </w:r>
      <w:r w:rsidR="007400BB">
        <w:t xml:space="preserve"> </w:t>
      </w:r>
      <w:r w:rsidRPr="007A7E02">
        <w:t>осуществляется</w:t>
      </w:r>
      <w:r w:rsidR="007400BB">
        <w:t xml:space="preserve"> </w:t>
      </w:r>
      <w:r w:rsidRPr="007A7E02">
        <w:t>двойным</w:t>
      </w:r>
      <w:r w:rsidR="007400BB">
        <w:t xml:space="preserve"> </w:t>
      </w:r>
      <w:r w:rsidRPr="007A7E02">
        <w:t>щелчком</w:t>
      </w:r>
      <w:r w:rsidR="007400BB">
        <w:t xml:space="preserve"> </w:t>
      </w:r>
      <w:r w:rsidRPr="007A7E02">
        <w:t>мыши</w:t>
      </w:r>
      <w:r w:rsidR="007400BB">
        <w:t xml:space="preserve"> </w:t>
      </w:r>
      <w:r w:rsidRPr="007A7E02">
        <w:t>по</w:t>
      </w:r>
      <w:r w:rsidR="007400BB">
        <w:t xml:space="preserve"> </w:t>
      </w:r>
      <w:r w:rsidRPr="007A7E02">
        <w:t>ярлыку</w:t>
      </w:r>
      <w:r w:rsidR="007400BB">
        <w:t xml:space="preserve"> </w:t>
      </w:r>
      <w:r w:rsidRPr="007A7E02">
        <w:t>«Хранитель</w:t>
      </w:r>
      <w:r w:rsidR="007400BB">
        <w:t xml:space="preserve"> </w:t>
      </w:r>
      <w:r w:rsidRPr="007A7E02">
        <w:t>Земли»</w:t>
      </w:r>
      <w:r w:rsidR="007400BB">
        <w:t xml:space="preserve"> </w:t>
      </w:r>
      <w:r w:rsidRPr="007A7E02">
        <w:t>на</w:t>
      </w:r>
      <w:r w:rsidR="007400BB">
        <w:t xml:space="preserve"> </w:t>
      </w:r>
      <w:r w:rsidRPr="007A7E02">
        <w:t>рабочем</w:t>
      </w:r>
      <w:r w:rsidR="007400BB">
        <w:t xml:space="preserve"> </w:t>
      </w:r>
      <w:r w:rsidRPr="007A7E02">
        <w:t>столе</w:t>
      </w:r>
      <w:r w:rsidR="007400BB">
        <w:t xml:space="preserve"> </w:t>
      </w:r>
      <w:r w:rsidRPr="007A7E02">
        <w:t>или</w:t>
      </w:r>
      <w:r w:rsidR="007400BB">
        <w:t xml:space="preserve"> </w:t>
      </w:r>
      <w:r w:rsidRPr="007A7E02">
        <w:t>через</w:t>
      </w:r>
      <w:r w:rsidR="007400BB">
        <w:t xml:space="preserve"> </w:t>
      </w:r>
      <w:r w:rsidRPr="007A7E02">
        <w:t>меню</w:t>
      </w:r>
      <w:r w:rsidR="007400BB">
        <w:t xml:space="preserve"> </w:t>
      </w:r>
      <w:r w:rsidRPr="007A7E02">
        <w:t>«Пуск».</w:t>
      </w:r>
      <w:r w:rsidR="007400BB">
        <w:t xml:space="preserve"> </w:t>
      </w:r>
      <w:r w:rsidRPr="007A7E02">
        <w:t>При</w:t>
      </w:r>
      <w:r w:rsidR="007400BB">
        <w:t xml:space="preserve"> </w:t>
      </w:r>
      <w:r w:rsidRPr="007A7E02">
        <w:t>первом</w:t>
      </w:r>
      <w:r w:rsidR="007400BB">
        <w:t xml:space="preserve"> </w:t>
      </w:r>
      <w:r w:rsidRPr="007A7E02">
        <w:t>запуске</w:t>
      </w:r>
      <w:r w:rsidR="007400BB">
        <w:t xml:space="preserve"> </w:t>
      </w:r>
      <w:r w:rsidRPr="007A7E02">
        <w:t>необходимо</w:t>
      </w:r>
      <w:r w:rsidR="007400BB">
        <w:t xml:space="preserve"> </w:t>
      </w:r>
      <w:r w:rsidRPr="007A7E02">
        <w:t>убедиться,</w:t>
      </w:r>
      <w:r w:rsidR="007400BB">
        <w:t xml:space="preserve"> </w:t>
      </w:r>
      <w:r w:rsidRPr="007A7E02">
        <w:t>что</w:t>
      </w:r>
      <w:r w:rsidR="007400BB">
        <w:t xml:space="preserve"> </w:t>
      </w:r>
      <w:r w:rsidRPr="007A7E02">
        <w:t>компьютер</w:t>
      </w:r>
      <w:r w:rsidR="007400BB">
        <w:t xml:space="preserve"> </w:t>
      </w:r>
      <w:r w:rsidRPr="007A7E02">
        <w:t>соответствует</w:t>
      </w:r>
      <w:r w:rsidR="007400BB">
        <w:t xml:space="preserve"> </w:t>
      </w:r>
      <w:r w:rsidRPr="007A7E02">
        <w:t>системным</w:t>
      </w:r>
      <w:r w:rsidR="007400BB">
        <w:t xml:space="preserve"> </w:t>
      </w:r>
      <w:r w:rsidRPr="007A7E02">
        <w:t>требованиям</w:t>
      </w:r>
      <w:r w:rsidR="007400BB">
        <w:t xml:space="preserve"> </w:t>
      </w:r>
      <w:r w:rsidRPr="007A7E02">
        <w:t>(Windows</w:t>
      </w:r>
      <w:r w:rsidR="007400BB">
        <w:t xml:space="preserve"> </w:t>
      </w:r>
      <w:r w:rsidRPr="007A7E02">
        <w:t>10/11,</w:t>
      </w:r>
      <w:r w:rsidR="007400BB">
        <w:t xml:space="preserve"> </w:t>
      </w:r>
      <w:r w:rsidRPr="007A7E02">
        <w:t>наличие</w:t>
      </w:r>
      <w:r w:rsidR="007400BB">
        <w:t xml:space="preserve"> </w:t>
      </w:r>
      <w:r w:rsidRPr="007A7E02">
        <w:t>поддержки</w:t>
      </w:r>
      <w:r w:rsidR="007400BB">
        <w:t xml:space="preserve"> </w:t>
      </w:r>
      <w:r w:rsidRPr="007A7E02">
        <w:t>воспроизведения</w:t>
      </w:r>
      <w:r w:rsidR="007400BB">
        <w:t xml:space="preserve"> </w:t>
      </w:r>
      <w:r w:rsidRPr="007A7E02">
        <w:t>аудиофайлов</w:t>
      </w:r>
      <w:r w:rsidR="007400BB">
        <w:t xml:space="preserve"> </w:t>
      </w:r>
      <w:r w:rsidRPr="007A7E02">
        <w:t>формата</w:t>
      </w:r>
      <w:r w:rsidR="007400BB">
        <w:t xml:space="preserve"> </w:t>
      </w:r>
      <w:r w:rsidRPr="007A7E02">
        <w:t>.wav</w:t>
      </w:r>
      <w:r w:rsidR="007400BB">
        <w:t xml:space="preserve"> </w:t>
      </w:r>
      <w:r w:rsidRPr="007A7E02">
        <w:t>и</w:t>
      </w:r>
      <w:r w:rsidR="007400BB">
        <w:t xml:space="preserve"> </w:t>
      </w:r>
      <w:r w:rsidRPr="007A7E02">
        <w:t>.mp3).</w:t>
      </w:r>
    </w:p>
    <w:p w14:paraId="1BACD55D" w14:textId="10CEEC3B" w:rsidR="0062482E" w:rsidRPr="007A7E02" w:rsidRDefault="0062482E" w:rsidP="0062482E">
      <w:r w:rsidRPr="007A7E02">
        <w:t>Возможные</w:t>
      </w:r>
      <w:r w:rsidR="007400BB">
        <w:t xml:space="preserve"> </w:t>
      </w:r>
      <w:r w:rsidRPr="007A7E02">
        <w:t>ошибки</w:t>
      </w:r>
      <w:r w:rsidR="007400BB">
        <w:t xml:space="preserve"> </w:t>
      </w:r>
      <w:r w:rsidRPr="007A7E02">
        <w:t>при</w:t>
      </w:r>
      <w:r w:rsidR="007400BB">
        <w:t xml:space="preserve"> </w:t>
      </w:r>
      <w:r w:rsidRPr="007A7E02">
        <w:t>запуске:</w:t>
      </w:r>
    </w:p>
    <w:p w14:paraId="5082017D" w14:textId="672748E0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ошибка</w:t>
      </w:r>
      <w:r w:rsidR="007400BB">
        <w:t xml:space="preserve"> </w:t>
      </w:r>
      <w:r w:rsidRPr="007A7E02">
        <w:t>загрузки</w:t>
      </w:r>
      <w:r w:rsidR="007400BB">
        <w:t xml:space="preserve"> </w:t>
      </w:r>
      <w:r w:rsidRPr="007A7E02">
        <w:t>графики:</w:t>
      </w:r>
      <w:r w:rsidR="007400BB">
        <w:t xml:space="preserve"> </w:t>
      </w:r>
      <w:r w:rsidRPr="007A7E02">
        <w:t>проверьте</w:t>
      </w:r>
      <w:r w:rsidR="007400BB">
        <w:t xml:space="preserve"> </w:t>
      </w:r>
      <w:r w:rsidRPr="007A7E02">
        <w:t>наличие</w:t>
      </w:r>
      <w:r w:rsidR="007400BB">
        <w:t xml:space="preserve"> </w:t>
      </w:r>
      <w:r w:rsidRPr="007A7E02">
        <w:t>папки</w:t>
      </w:r>
      <w:r w:rsidR="007400BB">
        <w:t xml:space="preserve"> </w:t>
      </w:r>
      <w:r w:rsidRPr="007A7E02">
        <w:t>«Sprites»</w:t>
      </w:r>
      <w:r w:rsidR="007400BB">
        <w:t xml:space="preserve"> </w:t>
      </w:r>
      <w:r w:rsidRPr="007A7E02">
        <w:t>и</w:t>
      </w:r>
      <w:r w:rsidR="007400BB">
        <w:t xml:space="preserve"> </w:t>
      </w:r>
      <w:r w:rsidRPr="007A7E02">
        <w:t>«Resources»</w:t>
      </w:r>
      <w:r w:rsidR="007400BB">
        <w:t xml:space="preserve"> </w:t>
      </w:r>
      <w:r w:rsidRPr="007A7E02">
        <w:t>в</w:t>
      </w:r>
      <w:r w:rsidR="007400BB">
        <w:t xml:space="preserve"> </w:t>
      </w:r>
      <w:r w:rsidRPr="007A7E02">
        <w:t>каталоге</w:t>
      </w:r>
      <w:r w:rsidR="007400BB">
        <w:t xml:space="preserve"> </w:t>
      </w:r>
      <w:r w:rsidRPr="007A7E02">
        <w:t>игры;</w:t>
      </w:r>
    </w:p>
    <w:p w14:paraId="267FF4CC" w14:textId="73CE1A98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ошибка</w:t>
      </w:r>
      <w:r w:rsidR="007400BB">
        <w:t xml:space="preserve"> </w:t>
      </w:r>
      <w:r w:rsidRPr="007A7E02">
        <w:t>отображения</w:t>
      </w:r>
      <w:r w:rsidR="007400BB">
        <w:t xml:space="preserve"> </w:t>
      </w:r>
      <w:r w:rsidRPr="007A7E02">
        <w:t>интерфейса:</w:t>
      </w:r>
      <w:r w:rsidR="007400BB">
        <w:t xml:space="preserve"> </w:t>
      </w:r>
      <w:r w:rsidRPr="007A7E02">
        <w:t>убедитесь,</w:t>
      </w:r>
      <w:r w:rsidR="007400BB">
        <w:t xml:space="preserve"> </w:t>
      </w:r>
      <w:r w:rsidRPr="007A7E02">
        <w:t>что</w:t>
      </w:r>
      <w:r w:rsidR="007400BB">
        <w:t xml:space="preserve"> </w:t>
      </w:r>
      <w:r w:rsidRPr="007A7E02">
        <w:t>версия</w:t>
      </w:r>
      <w:r w:rsidR="007400BB">
        <w:t xml:space="preserve"> </w:t>
      </w:r>
      <w:r w:rsidRPr="007A7E02">
        <w:t>.NET</w:t>
      </w:r>
      <w:r w:rsidR="007400BB">
        <w:t xml:space="preserve"> </w:t>
      </w:r>
      <w:r w:rsidRPr="007A7E02">
        <w:t>Framework</w:t>
      </w:r>
      <w:r w:rsidR="007400BB">
        <w:t xml:space="preserve"> </w:t>
      </w:r>
      <w:r w:rsidRPr="007A7E02">
        <w:t>и</w:t>
      </w:r>
      <w:r w:rsidR="007400BB">
        <w:t xml:space="preserve"> </w:t>
      </w:r>
      <w:r w:rsidRPr="007A7E02">
        <w:t>DirectX</w:t>
      </w:r>
      <w:r w:rsidR="007400BB">
        <w:t xml:space="preserve"> </w:t>
      </w:r>
      <w:r w:rsidRPr="007A7E02">
        <w:t>соответствует</w:t>
      </w:r>
      <w:r w:rsidR="007400BB">
        <w:t xml:space="preserve"> </w:t>
      </w:r>
      <w:r w:rsidRPr="007A7E02">
        <w:t>требованиям;</w:t>
      </w:r>
    </w:p>
    <w:p w14:paraId="15DF0E87" w14:textId="6C1686B8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проблемы</w:t>
      </w:r>
      <w:r w:rsidR="007400BB">
        <w:t xml:space="preserve"> </w:t>
      </w:r>
      <w:r w:rsidRPr="007A7E02">
        <w:t>с</w:t>
      </w:r>
      <w:r w:rsidR="007400BB">
        <w:t xml:space="preserve"> </w:t>
      </w:r>
      <w:r w:rsidRPr="007A7E02">
        <w:t>запуском:</w:t>
      </w:r>
      <w:r w:rsidR="007400BB">
        <w:t xml:space="preserve"> </w:t>
      </w:r>
      <w:r w:rsidRPr="007A7E02">
        <w:t>попробуйте</w:t>
      </w:r>
      <w:r w:rsidR="007400BB">
        <w:t xml:space="preserve"> </w:t>
      </w:r>
      <w:r w:rsidRPr="007A7E02">
        <w:t>выполнить</w:t>
      </w:r>
      <w:r w:rsidR="007400BB">
        <w:t xml:space="preserve"> </w:t>
      </w:r>
      <w:r w:rsidRPr="007A7E02">
        <w:t>запуск</w:t>
      </w:r>
      <w:r w:rsidR="007400BB">
        <w:t xml:space="preserve"> </w:t>
      </w:r>
      <w:r w:rsidRPr="007A7E02">
        <w:t>от</w:t>
      </w:r>
      <w:r w:rsidR="007400BB">
        <w:t xml:space="preserve"> </w:t>
      </w:r>
      <w:r w:rsidRPr="007A7E02">
        <w:t>имени</w:t>
      </w:r>
      <w:r w:rsidR="007400BB">
        <w:t xml:space="preserve"> </w:t>
      </w:r>
      <w:r w:rsidRPr="007A7E02">
        <w:t>администратора.</w:t>
      </w:r>
    </w:p>
    <w:p w14:paraId="293D1168" w14:textId="77777777" w:rsidR="0062482E" w:rsidRPr="007A7E02" w:rsidRDefault="0062482E" w:rsidP="0062482E">
      <w:pPr>
        <w:tabs>
          <w:tab w:val="left" w:pos="993"/>
          <w:tab w:val="left" w:pos="1134"/>
        </w:tabs>
        <w:spacing w:after="200"/>
        <w:ind w:left="851" w:firstLine="0"/>
        <w:contextualSpacing/>
      </w:pPr>
      <w:r w:rsidRPr="007A7E02">
        <w:t>Примечания:</w:t>
      </w:r>
    </w:p>
    <w:p w14:paraId="26D19DBF" w14:textId="145722A8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игра</w:t>
      </w:r>
      <w:r w:rsidR="007400BB">
        <w:t xml:space="preserve"> </w:t>
      </w:r>
      <w:r w:rsidRPr="007A7E02">
        <w:t>не</w:t>
      </w:r>
      <w:r w:rsidR="007400BB">
        <w:t xml:space="preserve"> </w:t>
      </w:r>
      <w:r w:rsidRPr="007A7E02">
        <w:t>вносит</w:t>
      </w:r>
      <w:r w:rsidR="007400BB">
        <w:t xml:space="preserve"> </w:t>
      </w:r>
      <w:r w:rsidRPr="007A7E02">
        <w:t>изменений</w:t>
      </w:r>
      <w:r w:rsidR="007400BB">
        <w:t xml:space="preserve"> </w:t>
      </w:r>
      <w:r w:rsidRPr="007A7E02">
        <w:t>в</w:t>
      </w:r>
      <w:r w:rsidR="007400BB">
        <w:t xml:space="preserve"> </w:t>
      </w:r>
      <w:r w:rsidRPr="007A7E02">
        <w:t>системный</w:t>
      </w:r>
      <w:r w:rsidR="007400BB">
        <w:t xml:space="preserve"> </w:t>
      </w:r>
      <w:r w:rsidRPr="007A7E02">
        <w:t>реестр;</w:t>
      </w:r>
    </w:p>
    <w:p w14:paraId="529D6F7E" w14:textId="15FC2274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при</w:t>
      </w:r>
      <w:r w:rsidR="007400BB">
        <w:t xml:space="preserve"> </w:t>
      </w:r>
      <w:r w:rsidRPr="007A7E02">
        <w:t>необходимости</w:t>
      </w:r>
      <w:r w:rsidR="007400BB">
        <w:t xml:space="preserve"> </w:t>
      </w:r>
      <w:r w:rsidRPr="007A7E02">
        <w:t>ярлык</w:t>
      </w:r>
      <w:r w:rsidR="007400BB">
        <w:t xml:space="preserve"> </w:t>
      </w:r>
      <w:r w:rsidRPr="007A7E02">
        <w:t>можно</w:t>
      </w:r>
      <w:r w:rsidR="007400BB">
        <w:t xml:space="preserve"> </w:t>
      </w:r>
      <w:r w:rsidRPr="007A7E02">
        <w:t>создать</w:t>
      </w:r>
      <w:r w:rsidR="007400BB">
        <w:t xml:space="preserve"> </w:t>
      </w:r>
      <w:r w:rsidRPr="007A7E02">
        <w:t>вручную.</w:t>
      </w:r>
    </w:p>
    <w:p w14:paraId="7CCB1D12" w14:textId="44BEE1BD" w:rsidR="0062482E" w:rsidRPr="007A7E02" w:rsidRDefault="0062482E" w:rsidP="0062482E">
      <w:r w:rsidRPr="007A7E02">
        <w:t>Главное</w:t>
      </w:r>
      <w:r w:rsidR="007400BB">
        <w:t xml:space="preserve"> </w:t>
      </w:r>
      <w:r w:rsidRPr="007A7E02">
        <w:t>меню</w:t>
      </w:r>
      <w:r w:rsidR="007400BB">
        <w:t xml:space="preserve"> </w:t>
      </w:r>
      <w:r w:rsidRPr="007A7E02">
        <w:t>предоставляет</w:t>
      </w:r>
      <w:r w:rsidR="007400BB">
        <w:t xml:space="preserve"> </w:t>
      </w:r>
      <w:r w:rsidRPr="007A7E02">
        <w:t>доступ</w:t>
      </w:r>
      <w:r w:rsidR="007400BB">
        <w:t xml:space="preserve"> </w:t>
      </w:r>
      <w:r w:rsidRPr="007A7E02">
        <w:t>ко</w:t>
      </w:r>
      <w:r w:rsidR="007400BB">
        <w:t xml:space="preserve"> </w:t>
      </w:r>
      <w:r w:rsidRPr="007A7E02">
        <w:t>всем</w:t>
      </w:r>
      <w:r w:rsidR="007400BB">
        <w:t xml:space="preserve"> </w:t>
      </w:r>
      <w:r w:rsidRPr="007A7E02">
        <w:t>разделам</w:t>
      </w:r>
      <w:r w:rsidR="007400BB">
        <w:t xml:space="preserve"> </w:t>
      </w:r>
      <w:r w:rsidRPr="007A7E02">
        <w:t>игры</w:t>
      </w:r>
      <w:r w:rsidR="007400BB">
        <w:t xml:space="preserve"> </w:t>
      </w:r>
      <w:r w:rsidRPr="007A7E02">
        <w:t>через</w:t>
      </w:r>
      <w:r w:rsidR="007400BB">
        <w:t xml:space="preserve"> </w:t>
      </w:r>
      <w:r w:rsidRPr="007A7E02">
        <w:t>кнопки:</w:t>
      </w:r>
    </w:p>
    <w:p w14:paraId="172735C0" w14:textId="6E739173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«Новая</w:t>
      </w:r>
      <w:r w:rsidR="007400BB">
        <w:t xml:space="preserve"> </w:t>
      </w:r>
      <w:r w:rsidRPr="007A7E02">
        <w:t>игра»</w:t>
      </w:r>
      <w:r w:rsidR="007400BB">
        <w:t xml:space="preserve"> </w:t>
      </w:r>
      <w:r w:rsidRPr="007A7E02">
        <w:t>—</w:t>
      </w:r>
      <w:r w:rsidR="007400BB">
        <w:t xml:space="preserve"> </w:t>
      </w:r>
      <w:r w:rsidRPr="007A7E02">
        <w:t>начало</w:t>
      </w:r>
      <w:r w:rsidR="007400BB">
        <w:t xml:space="preserve"> </w:t>
      </w:r>
      <w:r w:rsidRPr="007A7E02">
        <w:t>прохождения</w:t>
      </w:r>
      <w:r w:rsidR="007400BB">
        <w:t xml:space="preserve"> </w:t>
      </w:r>
      <w:r w:rsidRPr="007A7E02">
        <w:t>с</w:t>
      </w:r>
      <w:r w:rsidR="007400BB">
        <w:t xml:space="preserve"> </w:t>
      </w:r>
      <w:r w:rsidRPr="007A7E02">
        <w:t>первого</w:t>
      </w:r>
      <w:r w:rsidR="007400BB">
        <w:t xml:space="preserve"> </w:t>
      </w:r>
      <w:r w:rsidRPr="007A7E02">
        <w:t>уровня;</w:t>
      </w:r>
    </w:p>
    <w:p w14:paraId="5645C41E" w14:textId="1FCBB838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«Продолжить»</w:t>
      </w:r>
      <w:r w:rsidR="007400BB">
        <w:t xml:space="preserve"> </w:t>
      </w:r>
      <w:r w:rsidRPr="007A7E02">
        <w:t>—</w:t>
      </w:r>
      <w:r w:rsidR="007400BB">
        <w:t xml:space="preserve"> </w:t>
      </w:r>
      <w:r w:rsidRPr="007A7E02">
        <w:t>загрузка</w:t>
      </w:r>
      <w:r w:rsidR="007400BB">
        <w:t xml:space="preserve"> </w:t>
      </w:r>
      <w:r w:rsidRPr="007A7E02">
        <w:t>сохранённого</w:t>
      </w:r>
      <w:r w:rsidR="007400BB">
        <w:t xml:space="preserve"> </w:t>
      </w:r>
      <w:r w:rsidRPr="007A7E02">
        <w:t>прогресса;</w:t>
      </w:r>
    </w:p>
    <w:p w14:paraId="4D8183AC" w14:textId="44148332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«Настройки»</w:t>
      </w:r>
      <w:r w:rsidR="007400BB">
        <w:t xml:space="preserve"> </w:t>
      </w:r>
      <w:r w:rsidRPr="007A7E02">
        <w:t>—</w:t>
      </w:r>
      <w:r w:rsidR="007400BB">
        <w:t xml:space="preserve"> </w:t>
      </w:r>
      <w:r w:rsidRPr="007A7E02">
        <w:t>изменение</w:t>
      </w:r>
      <w:r w:rsidR="007400BB">
        <w:t xml:space="preserve"> </w:t>
      </w:r>
      <w:r w:rsidRPr="007A7E02">
        <w:t>параметров</w:t>
      </w:r>
      <w:r w:rsidR="007400BB">
        <w:t xml:space="preserve"> </w:t>
      </w:r>
      <w:r w:rsidRPr="007A7E02">
        <w:t>графики,</w:t>
      </w:r>
      <w:r w:rsidR="007400BB">
        <w:t xml:space="preserve"> </w:t>
      </w:r>
      <w:r w:rsidRPr="007A7E02">
        <w:t>звука</w:t>
      </w:r>
      <w:r w:rsidR="007400BB">
        <w:t xml:space="preserve"> </w:t>
      </w:r>
      <w:r w:rsidRPr="007A7E02">
        <w:t>и</w:t>
      </w:r>
      <w:r w:rsidR="007400BB">
        <w:t xml:space="preserve"> </w:t>
      </w:r>
      <w:r w:rsidRPr="007A7E02">
        <w:t>управления;</w:t>
      </w:r>
    </w:p>
    <w:p w14:paraId="7CA52FFA" w14:textId="1C1CB97E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«Об</w:t>
      </w:r>
      <w:r w:rsidR="007400BB">
        <w:t xml:space="preserve"> </w:t>
      </w:r>
      <w:r w:rsidRPr="007A7E02">
        <w:t>игре»</w:t>
      </w:r>
      <w:r w:rsidR="007400BB">
        <w:t xml:space="preserve"> </w:t>
      </w:r>
      <w:r w:rsidRPr="007A7E02">
        <w:t>—</w:t>
      </w:r>
      <w:r w:rsidR="007400BB">
        <w:t xml:space="preserve"> </w:t>
      </w:r>
      <w:r w:rsidRPr="007A7E02">
        <w:t>информация</w:t>
      </w:r>
      <w:r w:rsidR="007400BB">
        <w:t xml:space="preserve"> </w:t>
      </w:r>
      <w:r w:rsidRPr="007A7E02">
        <w:t>о</w:t>
      </w:r>
      <w:r w:rsidR="007400BB">
        <w:t xml:space="preserve"> </w:t>
      </w:r>
      <w:r w:rsidRPr="007A7E02">
        <w:t>проекте</w:t>
      </w:r>
      <w:r w:rsidR="007400BB">
        <w:t xml:space="preserve"> </w:t>
      </w:r>
      <w:r w:rsidRPr="007A7E02">
        <w:t>и</w:t>
      </w:r>
      <w:r w:rsidR="007400BB">
        <w:t xml:space="preserve"> </w:t>
      </w:r>
      <w:r w:rsidRPr="007A7E02">
        <w:t>разработчиках;</w:t>
      </w:r>
    </w:p>
    <w:p w14:paraId="682E897F" w14:textId="776524A5" w:rsidR="0062482E" w:rsidRPr="007A7E02" w:rsidRDefault="0062482E" w:rsidP="0062482E">
      <w:pPr>
        <w:numPr>
          <w:ilvl w:val="0"/>
          <w:numId w:val="139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«Выход»</w:t>
      </w:r>
      <w:r w:rsidR="007400BB">
        <w:t xml:space="preserve"> </w:t>
      </w:r>
      <w:r w:rsidRPr="007A7E02">
        <w:t>—</w:t>
      </w:r>
      <w:r w:rsidR="007400BB">
        <w:t xml:space="preserve"> </w:t>
      </w:r>
      <w:r w:rsidRPr="007A7E02">
        <w:t>завершение</w:t>
      </w:r>
      <w:r w:rsidR="007400BB">
        <w:t xml:space="preserve"> </w:t>
      </w:r>
      <w:r w:rsidRPr="007A7E02">
        <w:t>работы</w:t>
      </w:r>
      <w:r w:rsidR="007400BB">
        <w:t xml:space="preserve"> </w:t>
      </w:r>
      <w:r w:rsidRPr="007A7E02">
        <w:t>приложения.</w:t>
      </w:r>
    </w:p>
    <w:p w14:paraId="5C5DBAC1" w14:textId="560FE265" w:rsidR="0062482E" w:rsidRDefault="007400BB" w:rsidP="0062482E">
      <w:pPr>
        <w:rPr>
          <w:b/>
          <w:bCs/>
        </w:rPr>
      </w:pPr>
      <w:r>
        <w:rPr>
          <w:b/>
          <w:bCs/>
        </w:rPr>
        <w:t xml:space="preserve"> </w:t>
      </w:r>
    </w:p>
    <w:p w14:paraId="12D2745A" w14:textId="44B41E80" w:rsidR="0062482E" w:rsidRDefault="0062482E" w:rsidP="0062482E">
      <w:pPr>
        <w:rPr>
          <w:b/>
          <w:bCs/>
        </w:rPr>
      </w:pPr>
      <w:r w:rsidRPr="006D4F63">
        <w:rPr>
          <w:b/>
          <w:bCs/>
        </w:rPr>
        <w:t>5.3.2</w:t>
      </w:r>
      <w:r w:rsidR="007400BB">
        <w:rPr>
          <w:b/>
          <w:bCs/>
        </w:rPr>
        <w:t xml:space="preserve"> </w:t>
      </w:r>
      <w:r w:rsidRPr="006D4F63">
        <w:rPr>
          <w:b/>
          <w:bCs/>
        </w:rPr>
        <w:t>Инструкция</w:t>
      </w:r>
      <w:r w:rsidR="007400BB">
        <w:rPr>
          <w:b/>
          <w:bCs/>
        </w:rPr>
        <w:t xml:space="preserve"> </w:t>
      </w:r>
      <w:r w:rsidRPr="006D4F63">
        <w:rPr>
          <w:b/>
          <w:bCs/>
        </w:rPr>
        <w:t>по</w:t>
      </w:r>
      <w:r w:rsidR="007400BB">
        <w:rPr>
          <w:b/>
          <w:bCs/>
        </w:rPr>
        <w:t xml:space="preserve"> </w:t>
      </w:r>
      <w:r w:rsidRPr="006D4F63">
        <w:rPr>
          <w:b/>
          <w:bCs/>
        </w:rPr>
        <w:t>работе</w:t>
      </w:r>
      <w:r w:rsidR="007400BB">
        <w:rPr>
          <w:b/>
          <w:bCs/>
        </w:rPr>
        <w:t xml:space="preserve"> </w:t>
      </w:r>
      <w:r w:rsidRPr="006D4F63">
        <w:rPr>
          <w:b/>
          <w:bCs/>
        </w:rPr>
        <w:t>с</w:t>
      </w:r>
      <w:r w:rsidR="007400BB">
        <w:rPr>
          <w:b/>
          <w:bCs/>
        </w:rPr>
        <w:t xml:space="preserve"> </w:t>
      </w:r>
      <w:r w:rsidRPr="006D4F63">
        <w:rPr>
          <w:b/>
          <w:bCs/>
        </w:rPr>
        <w:t>программой</w:t>
      </w:r>
    </w:p>
    <w:p w14:paraId="2EC66C4D" w14:textId="77777777" w:rsidR="0062482E" w:rsidRDefault="0062482E" w:rsidP="0062482E">
      <w:pPr>
        <w:rPr>
          <w:b/>
          <w:bCs/>
        </w:rPr>
      </w:pPr>
    </w:p>
    <w:p w14:paraId="0D358404" w14:textId="77BB60BD" w:rsidR="0062482E" w:rsidRPr="006D4F63" w:rsidRDefault="0062482E" w:rsidP="0062482E">
      <w:r w:rsidRPr="006D4F63">
        <w:t>После</w:t>
      </w:r>
      <w:r w:rsidR="007400BB">
        <w:t xml:space="preserve"> </w:t>
      </w:r>
      <w:r w:rsidRPr="006D4F63">
        <w:t>запуска</w:t>
      </w:r>
      <w:r w:rsidR="007400BB">
        <w:t xml:space="preserve"> </w:t>
      </w:r>
      <w:r w:rsidRPr="006D4F63">
        <w:t>игры</w:t>
      </w:r>
      <w:r w:rsidR="007400BB">
        <w:t xml:space="preserve"> </w:t>
      </w:r>
      <w:r w:rsidRPr="006D4F63">
        <w:t>отображается</w:t>
      </w:r>
      <w:r w:rsidR="007400BB">
        <w:t xml:space="preserve"> </w:t>
      </w:r>
      <w:r w:rsidRPr="006D4F63">
        <w:t>главное</w:t>
      </w:r>
      <w:r w:rsidR="007400BB">
        <w:t xml:space="preserve"> </w:t>
      </w:r>
      <w:r w:rsidRPr="006D4F63">
        <w:t>меню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5</w:t>
      </w:r>
      <w:r>
        <w:t>)</w:t>
      </w:r>
      <w:r w:rsidRPr="006D4F63">
        <w:t>,</w:t>
      </w:r>
      <w:r w:rsidR="007400BB">
        <w:t xml:space="preserve"> </w:t>
      </w:r>
      <w:r w:rsidRPr="006D4F63">
        <w:t>где</w:t>
      </w:r>
      <w:r w:rsidR="007400BB">
        <w:t xml:space="preserve"> </w:t>
      </w:r>
      <w:r w:rsidRPr="006D4F63">
        <w:t>пользователю</w:t>
      </w:r>
      <w:r w:rsidR="007400BB">
        <w:t xml:space="preserve"> </w:t>
      </w:r>
      <w:r w:rsidRPr="006D4F63">
        <w:t>доступны</w:t>
      </w:r>
      <w:r w:rsidR="007400BB">
        <w:t xml:space="preserve"> </w:t>
      </w:r>
      <w:r w:rsidRPr="006D4F63">
        <w:t>основные</w:t>
      </w:r>
      <w:r w:rsidR="007400BB">
        <w:t xml:space="preserve"> </w:t>
      </w:r>
      <w:r w:rsidRPr="006D4F63">
        <w:t>кнопки</w:t>
      </w:r>
      <w:r w:rsidR="007400BB">
        <w:t xml:space="preserve"> </w:t>
      </w:r>
      <w:r w:rsidRPr="006D4F63">
        <w:t>управления:</w:t>
      </w:r>
    </w:p>
    <w:p w14:paraId="59165037" w14:textId="14A88B08" w:rsidR="0062482E" w:rsidRDefault="0062482E" w:rsidP="0062482E">
      <w:pPr>
        <w:ind w:firstLine="3119"/>
      </w:pPr>
      <w:r w:rsidRPr="00AB0411">
        <w:rPr>
          <w:noProof/>
        </w:rPr>
        <w:drawing>
          <wp:anchor distT="0" distB="0" distL="114300" distR="114300" simplePos="0" relativeHeight="251732992" behindDoc="0" locked="0" layoutInCell="1" allowOverlap="1" wp14:anchorId="01987C82" wp14:editId="51ED3F7F">
            <wp:simplePos x="0" y="0"/>
            <wp:positionH relativeFrom="margin">
              <wp:posOffset>1261745</wp:posOffset>
            </wp:positionH>
            <wp:positionV relativeFrom="paragraph">
              <wp:posOffset>0</wp:posOffset>
            </wp:positionV>
            <wp:extent cx="3753485" cy="2143125"/>
            <wp:effectExtent l="0" t="0" r="0" b="9525"/>
            <wp:wrapTopAndBottom/>
            <wp:docPr id="97887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7328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A9C">
        <w:t>Рисунок</w:t>
      </w:r>
      <w:r w:rsidR="007400BB">
        <w:t xml:space="preserve"> </w:t>
      </w:r>
      <w:r w:rsidR="00524D66">
        <w:t>5</w:t>
      </w:r>
      <w:r w:rsidR="007400BB">
        <w:t xml:space="preserve"> </w:t>
      </w:r>
      <w:r w:rsidRPr="00164A9C">
        <w:t>–</w:t>
      </w:r>
      <w:r w:rsidR="007400BB">
        <w:t xml:space="preserve"> </w:t>
      </w:r>
      <w:r w:rsidRPr="00164A9C">
        <w:t>Главное</w:t>
      </w:r>
      <w:r w:rsidR="007400BB">
        <w:t xml:space="preserve"> </w:t>
      </w:r>
      <w:r w:rsidRPr="00164A9C">
        <w:t>меню</w:t>
      </w:r>
      <w:r w:rsidR="007400BB">
        <w:t xml:space="preserve"> </w:t>
      </w:r>
      <w:r w:rsidRPr="00164A9C">
        <w:t>игры</w:t>
      </w:r>
    </w:p>
    <w:p w14:paraId="481021C0" w14:textId="77777777" w:rsidR="0062482E" w:rsidRPr="00164A9C" w:rsidRDefault="0062482E" w:rsidP="0062482E">
      <w:pPr>
        <w:ind w:firstLine="3119"/>
      </w:pPr>
    </w:p>
    <w:p w14:paraId="2DEB9F70" w14:textId="5F53A354" w:rsidR="0062482E" w:rsidRDefault="0062482E" w:rsidP="0062482E">
      <w:r w:rsidRPr="002F2565">
        <w:rPr>
          <w:noProof/>
        </w:rPr>
        <w:drawing>
          <wp:anchor distT="0" distB="0" distL="114300" distR="114300" simplePos="0" relativeHeight="251726848" behindDoc="0" locked="0" layoutInCell="1" allowOverlap="1" wp14:anchorId="15A9D4CA" wp14:editId="2F550CAB">
            <wp:simplePos x="0" y="0"/>
            <wp:positionH relativeFrom="margin">
              <wp:posOffset>1240790</wp:posOffset>
            </wp:positionH>
            <wp:positionV relativeFrom="paragraph">
              <wp:posOffset>702945</wp:posOffset>
            </wp:positionV>
            <wp:extent cx="3774440" cy="2122170"/>
            <wp:effectExtent l="0" t="0" r="0" b="0"/>
            <wp:wrapTopAndBottom/>
            <wp:docPr id="1134739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3943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A9C">
        <w:t>При</w:t>
      </w:r>
      <w:r w:rsidR="007400BB">
        <w:t xml:space="preserve"> </w:t>
      </w:r>
      <w:r w:rsidRPr="00164A9C">
        <w:t>нажатии</w:t>
      </w:r>
      <w:r w:rsidR="007400BB">
        <w:t xml:space="preserve"> </w:t>
      </w:r>
      <w:r w:rsidRPr="00164A9C">
        <w:t>на</w:t>
      </w:r>
      <w:r w:rsidR="007400BB">
        <w:t xml:space="preserve"> </w:t>
      </w:r>
      <w:r w:rsidRPr="00164A9C">
        <w:t>кнопку</w:t>
      </w:r>
      <w:r w:rsidR="007400BB">
        <w:t xml:space="preserve"> </w:t>
      </w:r>
      <w:r w:rsidRPr="00164A9C">
        <w:t>«</w:t>
      </w:r>
      <w:r>
        <w:t>Начать</w:t>
      </w:r>
      <w:r w:rsidRPr="00164A9C">
        <w:t>»</w:t>
      </w:r>
      <w:r w:rsidR="007400BB">
        <w:t xml:space="preserve"> </w:t>
      </w:r>
      <w:r w:rsidRPr="00164A9C">
        <w:t>пользователю</w:t>
      </w:r>
      <w:r w:rsidR="007400BB">
        <w:t xml:space="preserve"> </w:t>
      </w:r>
      <w:r w:rsidRPr="00164A9C">
        <w:t>предлагается</w:t>
      </w:r>
      <w:r w:rsidR="007400BB">
        <w:t xml:space="preserve"> </w:t>
      </w:r>
      <w:r w:rsidRPr="00164A9C">
        <w:t>начать</w:t>
      </w:r>
      <w:r w:rsidR="007400BB">
        <w:t xml:space="preserve"> </w:t>
      </w:r>
      <w:r w:rsidRPr="00164A9C">
        <w:t>прохождение</w:t>
      </w:r>
      <w:r w:rsidR="007400BB">
        <w:t xml:space="preserve"> </w:t>
      </w:r>
      <w:r w:rsidRPr="00164A9C">
        <w:t>с</w:t>
      </w:r>
      <w:r w:rsidR="007400BB">
        <w:t xml:space="preserve"> </w:t>
      </w:r>
      <w:r w:rsidRPr="00164A9C">
        <w:t>первого</w:t>
      </w:r>
      <w:r w:rsidR="007400BB">
        <w:t xml:space="preserve"> </w:t>
      </w:r>
      <w:r w:rsidRPr="00164A9C">
        <w:t>уровня.</w:t>
      </w:r>
      <w:r w:rsidR="007400BB">
        <w:t xml:space="preserve"> </w:t>
      </w:r>
      <w:r w:rsidRPr="00164A9C">
        <w:t>В</w:t>
      </w:r>
      <w:r w:rsidR="007400BB">
        <w:t xml:space="preserve"> </w:t>
      </w:r>
      <w:r w:rsidRPr="00164A9C">
        <w:t>разделе</w:t>
      </w:r>
      <w:r w:rsidR="007400BB">
        <w:t xml:space="preserve"> </w:t>
      </w:r>
      <w:r w:rsidRPr="00164A9C">
        <w:t>«Настройки»</w:t>
      </w:r>
      <w:r w:rsidR="007400BB">
        <w:t xml:space="preserve"> </w:t>
      </w:r>
      <w:r w:rsidRPr="00164A9C">
        <w:t>можно</w:t>
      </w:r>
      <w:r w:rsidR="007400BB">
        <w:t xml:space="preserve"> </w:t>
      </w:r>
      <w:r w:rsidRPr="00164A9C">
        <w:t>изменить</w:t>
      </w:r>
      <w:r w:rsidR="007400BB">
        <w:t xml:space="preserve"> </w:t>
      </w:r>
      <w:r w:rsidRPr="00164A9C">
        <w:t>звук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6</w:t>
      </w:r>
      <w:r>
        <w:t>)</w:t>
      </w:r>
      <w:r w:rsidRPr="00164A9C">
        <w:t>.</w:t>
      </w:r>
      <w:r w:rsidR="007400BB">
        <w:t xml:space="preserve"> </w:t>
      </w:r>
    </w:p>
    <w:p w14:paraId="4350599D" w14:textId="1F72C6A1" w:rsidR="0062482E" w:rsidRDefault="0062482E" w:rsidP="0062482E">
      <w:pPr>
        <w:ind w:firstLine="3402"/>
      </w:pPr>
      <w:r w:rsidRPr="00164A9C">
        <w:t>Рисунок</w:t>
      </w:r>
      <w:r w:rsidR="007400BB">
        <w:t xml:space="preserve"> </w:t>
      </w:r>
      <w:r w:rsidR="00524D66">
        <w:t xml:space="preserve">6 </w:t>
      </w:r>
      <w:r w:rsidRPr="00164A9C">
        <w:t>–</w:t>
      </w:r>
      <w:r w:rsidR="007400BB">
        <w:t xml:space="preserve"> </w:t>
      </w:r>
      <w:r w:rsidRPr="00164A9C">
        <w:t>Окно</w:t>
      </w:r>
      <w:r w:rsidR="007400BB">
        <w:t xml:space="preserve"> </w:t>
      </w:r>
      <w:r w:rsidRPr="00164A9C">
        <w:t>настроек</w:t>
      </w:r>
    </w:p>
    <w:p w14:paraId="7C8AB246" w14:textId="77777777" w:rsidR="0062482E" w:rsidRDefault="0062482E" w:rsidP="0062482E">
      <w:pPr>
        <w:ind w:firstLine="0"/>
      </w:pPr>
    </w:p>
    <w:p w14:paraId="6FE62A40" w14:textId="65F3789E" w:rsidR="0062482E" w:rsidRPr="002F2565" w:rsidRDefault="0062482E" w:rsidP="0062482E">
      <w:r w:rsidRPr="003C086F">
        <w:rPr>
          <w:noProof/>
        </w:rPr>
        <w:drawing>
          <wp:anchor distT="0" distB="0" distL="114300" distR="114300" simplePos="0" relativeHeight="251727872" behindDoc="0" locked="0" layoutInCell="1" allowOverlap="1" wp14:anchorId="6CD3DA4E" wp14:editId="166AC88A">
            <wp:simplePos x="0" y="0"/>
            <wp:positionH relativeFrom="margin">
              <wp:posOffset>1311910</wp:posOffset>
            </wp:positionH>
            <wp:positionV relativeFrom="paragraph">
              <wp:posOffset>478155</wp:posOffset>
            </wp:positionV>
            <wp:extent cx="3703320" cy="2093595"/>
            <wp:effectExtent l="0" t="0" r="0" b="1905"/>
            <wp:wrapTopAndBottom/>
            <wp:docPr id="13862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95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В</w:t>
      </w:r>
      <w:r w:rsidR="007400BB">
        <w:t xml:space="preserve"> </w:t>
      </w:r>
      <w:r>
        <w:t>разделе</w:t>
      </w:r>
      <w:r w:rsidR="007400BB">
        <w:t xml:space="preserve"> </w:t>
      </w:r>
      <w:r>
        <w:t>«Об</w:t>
      </w:r>
      <w:r w:rsidR="007400BB">
        <w:t xml:space="preserve"> </w:t>
      </w:r>
      <w:r>
        <w:t>игре»</w:t>
      </w:r>
      <w:r w:rsidR="007400BB">
        <w:t xml:space="preserve"> </w:t>
      </w:r>
      <w:r>
        <w:t>можно</w:t>
      </w:r>
      <w:r w:rsidR="007400BB">
        <w:t xml:space="preserve"> </w:t>
      </w:r>
      <w:r>
        <w:t>прочитать</w:t>
      </w:r>
      <w:r w:rsidR="007400BB">
        <w:t xml:space="preserve"> </w:t>
      </w:r>
      <w:r>
        <w:t>информацию</w:t>
      </w:r>
      <w:r w:rsidR="007400BB">
        <w:t xml:space="preserve"> </w:t>
      </w:r>
      <w:r>
        <w:t>о</w:t>
      </w:r>
      <w:r w:rsidR="007400BB">
        <w:t xml:space="preserve"> </w:t>
      </w:r>
      <w:r>
        <w:t>самой</w:t>
      </w:r>
      <w:r w:rsidR="007400BB">
        <w:t xml:space="preserve"> </w:t>
      </w:r>
      <w:r>
        <w:t>игре</w:t>
      </w:r>
      <w:r w:rsidR="007400BB">
        <w:t xml:space="preserve"> </w:t>
      </w:r>
      <w:r>
        <w:t>и</w:t>
      </w:r>
      <w:r w:rsidR="007400BB">
        <w:t xml:space="preserve"> </w:t>
      </w:r>
      <w:r>
        <w:t>об</w:t>
      </w:r>
      <w:r w:rsidR="007400BB">
        <w:t xml:space="preserve"> </w:t>
      </w:r>
      <w:r>
        <w:t>авторах,</w:t>
      </w:r>
      <w:r w:rsidR="007400BB">
        <w:t xml:space="preserve"> </w:t>
      </w:r>
      <w:r>
        <w:t>кто</w:t>
      </w:r>
      <w:r w:rsidR="007400BB">
        <w:t xml:space="preserve"> </w:t>
      </w:r>
      <w:r>
        <w:t>создал</w:t>
      </w:r>
      <w:r w:rsidR="007400BB">
        <w:t xml:space="preserve"> </w:t>
      </w:r>
      <w:r>
        <w:t>игровое</w:t>
      </w:r>
      <w:r w:rsidR="007400BB">
        <w:t xml:space="preserve"> </w:t>
      </w:r>
      <w:r>
        <w:t>приложение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7</w:t>
      </w:r>
      <w:r>
        <w:t>).</w:t>
      </w:r>
    </w:p>
    <w:p w14:paraId="6BEFDF25" w14:textId="4D56D221" w:rsidR="0062482E" w:rsidRPr="00D6398B" w:rsidRDefault="0062482E" w:rsidP="0062482E">
      <w:pPr>
        <w:ind w:firstLine="3261"/>
      </w:pPr>
      <w:r w:rsidRPr="00164A9C">
        <w:t>Рисунок</w:t>
      </w:r>
      <w:r w:rsidR="007400BB">
        <w:t xml:space="preserve"> </w:t>
      </w:r>
      <w:r w:rsidR="00524D66">
        <w:t>7</w:t>
      </w:r>
      <w:r w:rsidR="007400BB">
        <w:t xml:space="preserve"> </w:t>
      </w:r>
      <w:r w:rsidRPr="00164A9C">
        <w:t>–</w:t>
      </w:r>
      <w:r w:rsidR="007400BB">
        <w:t xml:space="preserve"> </w:t>
      </w:r>
      <w:r w:rsidRPr="00164A9C">
        <w:t>Окно</w:t>
      </w:r>
      <w:r w:rsidR="007400BB">
        <w:t xml:space="preserve"> </w:t>
      </w:r>
      <w:r w:rsidRPr="00164A9C">
        <w:t>настроек</w:t>
      </w:r>
    </w:p>
    <w:p w14:paraId="6C507F0E" w14:textId="7F854244" w:rsidR="0062482E" w:rsidRDefault="0062482E" w:rsidP="0062482E">
      <w:r>
        <w:rPr>
          <w:noProof/>
        </w:rPr>
        <w:drawing>
          <wp:anchor distT="0" distB="0" distL="114300" distR="114300" simplePos="0" relativeHeight="251728896" behindDoc="0" locked="0" layoutInCell="1" allowOverlap="1" wp14:anchorId="199C26AF" wp14:editId="2DA55B5B">
            <wp:simplePos x="0" y="0"/>
            <wp:positionH relativeFrom="margin">
              <wp:posOffset>1461770</wp:posOffset>
            </wp:positionH>
            <wp:positionV relativeFrom="paragraph">
              <wp:posOffset>930185</wp:posOffset>
            </wp:positionV>
            <wp:extent cx="3679190" cy="2055495"/>
            <wp:effectExtent l="0" t="0" r="0" b="1905"/>
            <wp:wrapTopAndBottom/>
            <wp:docPr id="891251939" name="Рисунок 63" descr="Изображение выглядит как снимок экрана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51939" name="Рисунок 63" descr="Изображение выглядит как снимок экрана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C78">
        <w:t>При</w:t>
      </w:r>
      <w:r w:rsidR="007400BB">
        <w:t xml:space="preserve"> </w:t>
      </w:r>
      <w:r w:rsidRPr="00163C78">
        <w:t>выборе</w:t>
      </w:r>
      <w:r w:rsidR="007400BB">
        <w:t xml:space="preserve"> </w:t>
      </w:r>
      <w:r w:rsidRPr="00163C78">
        <w:t>пункта</w:t>
      </w:r>
      <w:r w:rsidR="007400BB">
        <w:t xml:space="preserve"> </w:t>
      </w:r>
      <w:r w:rsidRPr="00163C78">
        <w:t>«Начать»</w:t>
      </w:r>
      <w:r w:rsidR="007400BB">
        <w:t xml:space="preserve"> </w:t>
      </w:r>
      <w:r w:rsidRPr="00163C78">
        <w:t>открывается</w:t>
      </w:r>
      <w:r w:rsidR="007400BB">
        <w:t xml:space="preserve"> </w:t>
      </w:r>
      <w:r w:rsidRPr="00163C78">
        <w:t>первый</w:t>
      </w:r>
      <w:r w:rsidR="007400BB">
        <w:t xml:space="preserve"> </w:t>
      </w:r>
      <w:r w:rsidRPr="00163C78">
        <w:t>уровень</w:t>
      </w:r>
      <w:r w:rsidR="007400BB">
        <w:t xml:space="preserve"> </w:t>
      </w:r>
      <w:r w:rsidRPr="00163C78">
        <w:t>—</w:t>
      </w:r>
      <w:r w:rsidR="007400BB">
        <w:t xml:space="preserve"> </w:t>
      </w:r>
      <w:r w:rsidRPr="00163C78">
        <w:t>лес</w:t>
      </w:r>
      <w:r w:rsidR="007400BB">
        <w:t xml:space="preserve"> </w:t>
      </w:r>
      <w:r>
        <w:t>(рисунок</w:t>
      </w:r>
      <w:r w:rsidR="007400BB">
        <w:t xml:space="preserve"> </w:t>
      </w:r>
      <w:r w:rsidR="00524D66">
        <w:t>8</w:t>
      </w:r>
      <w:r>
        <w:t>)</w:t>
      </w:r>
      <w:r w:rsidRPr="00163C78">
        <w:t>.</w:t>
      </w:r>
      <w:r w:rsidR="007400BB">
        <w:t xml:space="preserve"> </w:t>
      </w:r>
      <w:r w:rsidRPr="00163C78">
        <w:t>Игрок</w:t>
      </w:r>
      <w:r w:rsidR="007400BB">
        <w:t xml:space="preserve"> </w:t>
      </w:r>
      <w:r w:rsidRPr="00163C78">
        <w:t>управляет</w:t>
      </w:r>
      <w:r w:rsidR="007400BB">
        <w:t xml:space="preserve"> </w:t>
      </w:r>
      <w:r w:rsidRPr="00163C78">
        <w:t>персонажем</w:t>
      </w:r>
      <w:r w:rsidR="007400BB">
        <w:t xml:space="preserve"> </w:t>
      </w:r>
      <w:r w:rsidRPr="00163C78">
        <w:t>с</w:t>
      </w:r>
      <w:r w:rsidR="007400BB">
        <w:t xml:space="preserve"> </w:t>
      </w:r>
      <w:r w:rsidRPr="00163C78">
        <w:t>помощью</w:t>
      </w:r>
      <w:r w:rsidR="007400BB">
        <w:t xml:space="preserve"> </w:t>
      </w:r>
      <w:r w:rsidRPr="00163C78">
        <w:t>клавиш</w:t>
      </w:r>
      <w:r w:rsidR="007400BB">
        <w:t xml:space="preserve"> </w:t>
      </w:r>
      <w:r w:rsidRPr="00163C78">
        <w:t>WASD</w:t>
      </w:r>
      <w:r w:rsidR="007400BB">
        <w:t xml:space="preserve"> </w:t>
      </w:r>
      <w:r w:rsidRPr="00164A9C">
        <w:t>(движение)</w:t>
      </w:r>
      <w:r w:rsidRPr="00163C78">
        <w:t>,</w:t>
      </w:r>
      <w:r w:rsidR="007400BB">
        <w:t xml:space="preserve"> </w:t>
      </w:r>
      <w:r w:rsidRPr="00164A9C">
        <w:t>и</w:t>
      </w:r>
      <w:r w:rsidR="007400BB">
        <w:t xml:space="preserve"> </w:t>
      </w:r>
      <w:r w:rsidRPr="00164A9C">
        <w:t>клавишей</w:t>
      </w:r>
      <w:r w:rsidR="007400BB">
        <w:t xml:space="preserve"> </w:t>
      </w:r>
      <w:r w:rsidRPr="00164A9C">
        <w:t>E</w:t>
      </w:r>
      <w:r w:rsidR="007400BB">
        <w:t xml:space="preserve"> </w:t>
      </w:r>
      <w:r w:rsidRPr="00164A9C">
        <w:t>(взаимодействие)</w:t>
      </w:r>
      <w:r>
        <w:t>.</w:t>
      </w:r>
      <w:r w:rsidR="007400BB">
        <w:t xml:space="preserve"> </w:t>
      </w:r>
      <w:r>
        <w:t>Игрок</w:t>
      </w:r>
      <w:r w:rsidR="007400BB">
        <w:t xml:space="preserve"> </w:t>
      </w:r>
      <w:r>
        <w:t>может</w:t>
      </w:r>
      <w:r w:rsidR="007400BB">
        <w:t xml:space="preserve"> </w:t>
      </w:r>
      <w:r w:rsidRPr="00163C78">
        <w:t>перемещ</w:t>
      </w:r>
      <w:r>
        <w:t>аться</w:t>
      </w:r>
      <w:r w:rsidR="007400BB">
        <w:t xml:space="preserve"> </w:t>
      </w:r>
      <w:r w:rsidRPr="00163C78">
        <w:t>по</w:t>
      </w:r>
      <w:r w:rsidR="007400BB">
        <w:t xml:space="preserve"> </w:t>
      </w:r>
      <w:r w:rsidRPr="00163C78">
        <w:t>карте</w:t>
      </w:r>
      <w:r w:rsidR="007400BB">
        <w:t xml:space="preserve"> </w:t>
      </w:r>
      <w:r w:rsidRPr="00163C78">
        <w:t>и</w:t>
      </w:r>
      <w:r w:rsidR="007400BB">
        <w:t xml:space="preserve"> </w:t>
      </w:r>
      <w:r w:rsidRPr="00163C78">
        <w:t>исследуя</w:t>
      </w:r>
      <w:r w:rsidR="007400BB">
        <w:t xml:space="preserve"> </w:t>
      </w:r>
      <w:r w:rsidRPr="00163C78">
        <w:t>окружение</w:t>
      </w:r>
      <w:r>
        <w:t>,</w:t>
      </w:r>
      <w:r w:rsidR="007400BB">
        <w:t xml:space="preserve"> </w:t>
      </w:r>
      <w:r>
        <w:t>а</w:t>
      </w:r>
      <w:r w:rsidR="007400BB">
        <w:t xml:space="preserve"> </w:t>
      </w:r>
      <w:r>
        <w:t>также</w:t>
      </w:r>
      <w:r w:rsidR="007400BB">
        <w:t xml:space="preserve"> </w:t>
      </w:r>
      <w:r>
        <w:t>в</w:t>
      </w:r>
      <w:r w:rsidRPr="00164A9C">
        <w:t>заимодейств</w:t>
      </w:r>
      <w:r>
        <w:t>овать</w:t>
      </w:r>
      <w:r w:rsidR="007400BB">
        <w:t xml:space="preserve"> </w:t>
      </w:r>
      <w:r w:rsidRPr="00164A9C">
        <w:t>с</w:t>
      </w:r>
      <w:r w:rsidR="007400BB">
        <w:t xml:space="preserve"> </w:t>
      </w:r>
      <w:r w:rsidRPr="00164A9C">
        <w:t>объектами:</w:t>
      </w:r>
      <w:r w:rsidR="007400BB">
        <w:t xml:space="preserve"> </w:t>
      </w:r>
      <w:r w:rsidRPr="00164A9C">
        <w:t>сбор</w:t>
      </w:r>
      <w:r w:rsidR="007400BB">
        <w:t xml:space="preserve"> </w:t>
      </w:r>
      <w:r w:rsidRPr="00164A9C">
        <w:t>мусора,</w:t>
      </w:r>
      <w:r w:rsidR="007400BB">
        <w:t xml:space="preserve"> </w:t>
      </w:r>
      <w:r w:rsidRPr="00164A9C">
        <w:t>посадка</w:t>
      </w:r>
      <w:r w:rsidR="007400BB">
        <w:t xml:space="preserve"> </w:t>
      </w:r>
      <w:r w:rsidRPr="00164A9C">
        <w:t>деревьев.</w:t>
      </w:r>
    </w:p>
    <w:p w14:paraId="67273C96" w14:textId="01D43FF2" w:rsidR="0062482E" w:rsidRDefault="0062482E" w:rsidP="0062482E">
      <w:pPr>
        <w:ind w:firstLine="3261"/>
      </w:pPr>
      <w:r>
        <w:t>Рисунок</w:t>
      </w:r>
      <w:r w:rsidR="007400BB">
        <w:t xml:space="preserve"> </w:t>
      </w:r>
      <w:r w:rsidR="00EF1DC9">
        <w:t>8</w:t>
      </w:r>
      <w:r w:rsidR="007400BB">
        <w:t xml:space="preserve"> </w:t>
      </w:r>
      <w:r>
        <w:t>–</w:t>
      </w:r>
      <w:r w:rsidR="007400BB">
        <w:t xml:space="preserve"> </w:t>
      </w:r>
      <w:r>
        <w:t>Уровень</w:t>
      </w:r>
      <w:r w:rsidR="007400BB">
        <w:t xml:space="preserve"> </w:t>
      </w:r>
      <w:r>
        <w:t>1</w:t>
      </w:r>
      <w:r w:rsidR="007400BB">
        <w:t xml:space="preserve"> </w:t>
      </w:r>
      <w:r>
        <w:t>(лес)</w:t>
      </w:r>
    </w:p>
    <w:p w14:paraId="674C341C" w14:textId="77777777" w:rsidR="0062482E" w:rsidRDefault="0062482E" w:rsidP="0062482E">
      <w:pPr>
        <w:ind w:firstLine="3402"/>
      </w:pPr>
    </w:p>
    <w:p w14:paraId="71780C68" w14:textId="799DDAD1" w:rsidR="0062482E" w:rsidRDefault="0062482E" w:rsidP="0062482E">
      <w:r>
        <w:rPr>
          <w:noProof/>
        </w:rPr>
        <w:drawing>
          <wp:anchor distT="0" distB="0" distL="114300" distR="114300" simplePos="0" relativeHeight="251729920" behindDoc="0" locked="0" layoutInCell="1" allowOverlap="1" wp14:anchorId="7E8CC1EF" wp14:editId="41F9F7D4">
            <wp:simplePos x="0" y="0"/>
            <wp:positionH relativeFrom="margin">
              <wp:posOffset>1510030</wp:posOffset>
            </wp:positionH>
            <wp:positionV relativeFrom="paragraph">
              <wp:posOffset>936172</wp:posOffset>
            </wp:positionV>
            <wp:extent cx="3630295" cy="2004060"/>
            <wp:effectExtent l="0" t="0" r="8255" b="0"/>
            <wp:wrapTopAndBottom/>
            <wp:docPr id="1466081140" name="Рисунок 64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1140" name="Рисунок 64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После</w:t>
      </w:r>
      <w:r w:rsidR="007400BB">
        <w:t xml:space="preserve"> </w:t>
      </w:r>
      <w:r>
        <w:t>прохождения</w:t>
      </w:r>
      <w:r w:rsidR="007400BB">
        <w:t xml:space="preserve"> </w:t>
      </w:r>
      <w:r>
        <w:t>квеста,</w:t>
      </w:r>
      <w:r w:rsidR="007400BB">
        <w:t xml:space="preserve"> </w:t>
      </w:r>
      <w:r>
        <w:t>игрок</w:t>
      </w:r>
      <w:r w:rsidR="007400BB">
        <w:t xml:space="preserve"> </w:t>
      </w:r>
      <w:r>
        <w:t>перемещается</w:t>
      </w:r>
      <w:r w:rsidR="007400BB">
        <w:t xml:space="preserve"> </w:t>
      </w:r>
      <w:r>
        <w:t>на</w:t>
      </w:r>
      <w:r w:rsidR="007400BB">
        <w:t xml:space="preserve"> </w:t>
      </w:r>
      <w:r>
        <w:t>следующий</w:t>
      </w:r>
      <w:r w:rsidR="007400BB">
        <w:t xml:space="preserve"> </w:t>
      </w:r>
      <w:r>
        <w:t>уровень</w:t>
      </w:r>
      <w:r w:rsidR="007400BB">
        <w:t xml:space="preserve"> </w:t>
      </w:r>
      <w:r>
        <w:t>–</w:t>
      </w:r>
      <w:r w:rsidR="007400BB">
        <w:t xml:space="preserve"> </w:t>
      </w:r>
      <w:r>
        <w:t>город</w:t>
      </w:r>
      <w:r w:rsidR="007400BB">
        <w:t xml:space="preserve"> </w:t>
      </w:r>
      <w:r>
        <w:t>(рисунок</w:t>
      </w:r>
      <w:r w:rsidR="007400BB">
        <w:t xml:space="preserve"> </w:t>
      </w:r>
      <w:r w:rsidR="00EF1DC9">
        <w:t>9</w:t>
      </w:r>
      <w:r>
        <w:t>).</w:t>
      </w:r>
      <w:r w:rsidR="007400BB">
        <w:t xml:space="preserve"> </w:t>
      </w:r>
      <w:r>
        <w:t>На</w:t>
      </w:r>
      <w:r w:rsidR="007400BB">
        <w:t xml:space="preserve"> </w:t>
      </w:r>
      <w:r>
        <w:t>локации</w:t>
      </w:r>
      <w:r w:rsidR="007400BB">
        <w:t xml:space="preserve"> </w:t>
      </w:r>
      <w:r>
        <w:t>так</w:t>
      </w:r>
      <w:r w:rsidR="007400BB">
        <w:t xml:space="preserve"> </w:t>
      </w:r>
      <w:r>
        <w:t>же</w:t>
      </w:r>
      <w:r w:rsidR="007400BB">
        <w:t xml:space="preserve"> </w:t>
      </w:r>
      <w:r>
        <w:t>есть</w:t>
      </w:r>
      <w:r w:rsidR="007400BB">
        <w:t xml:space="preserve"> </w:t>
      </w:r>
      <w:r>
        <w:t>в</w:t>
      </w:r>
      <w:r w:rsidRPr="00164A9C">
        <w:t>заимодействие</w:t>
      </w:r>
      <w:r w:rsidR="007400BB">
        <w:t xml:space="preserve"> </w:t>
      </w:r>
      <w:r w:rsidRPr="00164A9C">
        <w:t>с</w:t>
      </w:r>
      <w:r w:rsidR="007400BB">
        <w:t xml:space="preserve"> </w:t>
      </w:r>
      <w:r w:rsidRPr="00164A9C">
        <w:t>объектами:</w:t>
      </w:r>
      <w:r w:rsidR="007400BB">
        <w:t xml:space="preserve"> </w:t>
      </w:r>
      <w:r w:rsidRPr="00164A9C">
        <w:t>включение</w:t>
      </w:r>
      <w:r w:rsidR="007400BB">
        <w:t xml:space="preserve"> </w:t>
      </w:r>
      <w:r w:rsidRPr="00164A9C">
        <w:t>фонарей</w:t>
      </w:r>
      <w:r>
        <w:t>,</w:t>
      </w:r>
      <w:r w:rsidR="007400BB">
        <w:t xml:space="preserve"> </w:t>
      </w:r>
      <w:r>
        <w:t>выключение</w:t>
      </w:r>
      <w:r w:rsidR="007400BB">
        <w:t xml:space="preserve"> </w:t>
      </w:r>
      <w:r>
        <w:t>автоматов.</w:t>
      </w:r>
      <w:r w:rsidR="007400BB">
        <w:t xml:space="preserve"> </w:t>
      </w:r>
      <w:r w:rsidRPr="00164A9C">
        <w:t>Управление</w:t>
      </w:r>
      <w:r w:rsidR="007400BB">
        <w:t xml:space="preserve"> </w:t>
      </w:r>
      <w:r w:rsidRPr="00164A9C">
        <w:t>осуществляетс</w:t>
      </w:r>
      <w:r>
        <w:t>я</w:t>
      </w:r>
      <w:r w:rsidR="007400BB">
        <w:t xml:space="preserve"> </w:t>
      </w:r>
      <w:r w:rsidRPr="00164A9C">
        <w:t>клави</w:t>
      </w:r>
      <w:r>
        <w:t>шами</w:t>
      </w:r>
      <w:r w:rsidR="007400BB">
        <w:t xml:space="preserve"> </w:t>
      </w:r>
      <w:r w:rsidRPr="00164A9C">
        <w:t>WASD</w:t>
      </w:r>
      <w:r w:rsidR="007400BB">
        <w:t xml:space="preserve"> </w:t>
      </w:r>
      <w:r w:rsidRPr="00164A9C">
        <w:t>(движение)</w:t>
      </w:r>
      <w:r w:rsidR="007400BB">
        <w:t xml:space="preserve"> </w:t>
      </w:r>
      <w:r w:rsidRPr="00164A9C">
        <w:t>и</w:t>
      </w:r>
      <w:r w:rsidR="007400BB">
        <w:t xml:space="preserve"> </w:t>
      </w:r>
      <w:r w:rsidRPr="00164A9C">
        <w:t>клавиш</w:t>
      </w:r>
      <w:r>
        <w:t>ей</w:t>
      </w:r>
      <w:r w:rsidR="007400BB">
        <w:t xml:space="preserve"> </w:t>
      </w:r>
      <w:r w:rsidRPr="00164A9C">
        <w:t>E</w:t>
      </w:r>
      <w:r w:rsidR="007400BB">
        <w:t xml:space="preserve"> </w:t>
      </w:r>
      <w:r w:rsidRPr="00164A9C">
        <w:t>(взаимодействие)</w:t>
      </w:r>
      <w:r>
        <w:t>.</w:t>
      </w:r>
    </w:p>
    <w:p w14:paraId="2580E3C0" w14:textId="7AFEA837" w:rsidR="0062482E" w:rsidRDefault="0062482E" w:rsidP="0062482E">
      <w:pPr>
        <w:ind w:firstLine="0"/>
        <w:jc w:val="center"/>
      </w:pPr>
      <w:r>
        <w:t>Рисунок</w:t>
      </w:r>
      <w:r w:rsidR="007400BB">
        <w:t xml:space="preserve"> </w:t>
      </w:r>
      <w:r w:rsidR="00EF1DC9">
        <w:t>9</w:t>
      </w:r>
      <w:r w:rsidR="007400BB">
        <w:t xml:space="preserve"> </w:t>
      </w:r>
      <w:r>
        <w:t>–</w:t>
      </w:r>
      <w:r w:rsidR="007400BB">
        <w:t xml:space="preserve"> </w:t>
      </w:r>
      <w:r>
        <w:t>Уровень</w:t>
      </w:r>
      <w:r w:rsidR="007400BB">
        <w:t xml:space="preserve"> </w:t>
      </w:r>
      <w:r>
        <w:t>2</w:t>
      </w:r>
      <w:r w:rsidR="007400BB">
        <w:t xml:space="preserve"> </w:t>
      </w:r>
      <w:r>
        <w:t>(город)</w:t>
      </w:r>
    </w:p>
    <w:p w14:paraId="5CADFADD" w14:textId="77777777" w:rsidR="0062482E" w:rsidRPr="00164A9C" w:rsidRDefault="0062482E" w:rsidP="0062482E">
      <w:pPr>
        <w:ind w:firstLine="0"/>
        <w:jc w:val="center"/>
      </w:pPr>
    </w:p>
    <w:p w14:paraId="197DE061" w14:textId="066EFA03" w:rsidR="0062482E" w:rsidRDefault="0062482E" w:rsidP="0062482E">
      <w:r w:rsidRPr="00163C78">
        <w:rPr>
          <w:noProof/>
        </w:rPr>
        <w:t>При</w:t>
      </w:r>
      <w:r w:rsidR="007400BB">
        <w:rPr>
          <w:noProof/>
        </w:rPr>
        <w:t xml:space="preserve"> </w:t>
      </w:r>
      <w:r w:rsidRPr="00163C78">
        <w:rPr>
          <w:noProof/>
        </w:rPr>
        <w:t>нажатии</w:t>
      </w:r>
      <w:r w:rsidR="007400BB">
        <w:rPr>
          <w:noProof/>
        </w:rPr>
        <w:t xml:space="preserve"> </w:t>
      </w:r>
      <w:r w:rsidRPr="00163C78">
        <w:rPr>
          <w:noProof/>
        </w:rPr>
        <w:t>клавиши</w:t>
      </w:r>
      <w:r w:rsidR="007400BB">
        <w:rPr>
          <w:noProof/>
        </w:rPr>
        <w:t xml:space="preserve"> </w:t>
      </w:r>
      <w:r w:rsidRPr="00163C78">
        <w:rPr>
          <w:noProof/>
        </w:rPr>
        <w:t>E</w:t>
      </w:r>
      <w:r w:rsidR="007400BB">
        <w:rPr>
          <w:noProof/>
        </w:rPr>
        <w:t xml:space="preserve"> </w:t>
      </w:r>
      <w:r w:rsidRPr="00163C78">
        <w:rPr>
          <w:noProof/>
        </w:rPr>
        <w:t>рядом</w:t>
      </w:r>
      <w:r w:rsidR="007400BB">
        <w:rPr>
          <w:noProof/>
        </w:rPr>
        <w:t xml:space="preserve"> </w:t>
      </w:r>
      <w:r w:rsidRPr="00163C78">
        <w:rPr>
          <w:noProof/>
        </w:rPr>
        <w:t>с</w:t>
      </w:r>
      <w:r w:rsidR="007400BB">
        <w:rPr>
          <w:noProof/>
        </w:rPr>
        <w:t xml:space="preserve"> </w:t>
      </w:r>
      <w:r w:rsidRPr="00163C78">
        <w:rPr>
          <w:noProof/>
        </w:rPr>
        <w:t>NPC</w:t>
      </w:r>
      <w:r w:rsidR="007400BB">
        <w:rPr>
          <w:noProof/>
        </w:rPr>
        <w:t xml:space="preserve"> </w:t>
      </w:r>
      <w:r w:rsidRPr="00163C78">
        <w:rPr>
          <w:noProof/>
        </w:rPr>
        <w:t>открывается</w:t>
      </w:r>
      <w:r w:rsidR="007400BB">
        <w:rPr>
          <w:noProof/>
        </w:rPr>
        <w:t xml:space="preserve"> </w:t>
      </w:r>
      <w:r w:rsidRPr="00163C78">
        <w:rPr>
          <w:noProof/>
        </w:rPr>
        <w:t>окно</w:t>
      </w:r>
      <w:r w:rsidR="007400BB">
        <w:rPr>
          <w:noProof/>
        </w:rPr>
        <w:t xml:space="preserve"> </w:t>
      </w:r>
      <w:r w:rsidRPr="00163C78">
        <w:rPr>
          <w:noProof/>
        </w:rPr>
        <w:t>диалога.</w:t>
      </w:r>
      <w:r w:rsidR="007400BB">
        <w:rPr>
          <w:noProof/>
        </w:rPr>
        <w:t xml:space="preserve"> </w:t>
      </w:r>
      <w:r w:rsidRPr="00163C78">
        <w:rPr>
          <w:noProof/>
        </w:rPr>
        <w:t>Игроку</w:t>
      </w:r>
      <w:r w:rsidR="007400BB">
        <w:rPr>
          <w:noProof/>
        </w:rPr>
        <w:t xml:space="preserve"> </w:t>
      </w:r>
      <w:r w:rsidRPr="00163C78">
        <w:rPr>
          <w:noProof/>
        </w:rPr>
        <w:t>предлагается</w:t>
      </w:r>
      <w:r w:rsidR="007400BB">
        <w:rPr>
          <w:noProof/>
        </w:rPr>
        <w:t xml:space="preserve"> </w:t>
      </w:r>
      <w:r w:rsidRPr="00163C78">
        <w:rPr>
          <w:noProof/>
        </w:rPr>
        <w:t>выбрать</w:t>
      </w:r>
      <w:r w:rsidR="007400BB">
        <w:rPr>
          <w:noProof/>
        </w:rPr>
        <w:t xml:space="preserve"> </w:t>
      </w:r>
      <w:r w:rsidRPr="00163C78">
        <w:rPr>
          <w:noProof/>
        </w:rPr>
        <w:t>вариант</w:t>
      </w:r>
      <w:r w:rsidR="007400BB">
        <w:rPr>
          <w:noProof/>
        </w:rPr>
        <w:t xml:space="preserve"> </w:t>
      </w:r>
      <w:r w:rsidRPr="00163C78">
        <w:rPr>
          <w:noProof/>
        </w:rPr>
        <w:t>ответа,</w:t>
      </w:r>
      <w:r w:rsidR="007400BB">
        <w:rPr>
          <w:noProof/>
        </w:rPr>
        <w:t xml:space="preserve"> </w:t>
      </w:r>
      <w:r w:rsidRPr="00163C78">
        <w:rPr>
          <w:noProof/>
        </w:rPr>
        <w:t>после</w:t>
      </w:r>
      <w:r w:rsidR="007400BB">
        <w:rPr>
          <w:noProof/>
        </w:rPr>
        <w:t xml:space="preserve"> </w:t>
      </w:r>
      <w:r w:rsidRPr="00163C78">
        <w:rPr>
          <w:noProof/>
        </w:rPr>
        <w:t>чего</w:t>
      </w:r>
      <w:r w:rsidR="007400BB">
        <w:rPr>
          <w:noProof/>
        </w:rPr>
        <w:t xml:space="preserve"> </w:t>
      </w:r>
      <w:r w:rsidRPr="00163C78">
        <w:rPr>
          <w:noProof/>
        </w:rPr>
        <w:t>диалог</w:t>
      </w:r>
      <w:r w:rsidR="007400BB">
        <w:rPr>
          <w:noProof/>
        </w:rPr>
        <w:t xml:space="preserve"> </w:t>
      </w:r>
      <w:r w:rsidRPr="00163C78">
        <w:rPr>
          <w:noProof/>
        </w:rPr>
        <w:t>продолжается</w:t>
      </w:r>
      <w:r w:rsidR="007400BB">
        <w:rPr>
          <w:noProof/>
        </w:rPr>
        <w:t xml:space="preserve"> </w:t>
      </w:r>
      <w:r w:rsidRPr="00163C78">
        <w:rPr>
          <w:noProof/>
        </w:rPr>
        <w:t>или</w:t>
      </w:r>
      <w:r w:rsidR="007400BB">
        <w:rPr>
          <w:noProof/>
        </w:rPr>
        <w:t xml:space="preserve"> </w:t>
      </w:r>
      <w:r w:rsidRPr="00163C78">
        <w:rPr>
          <w:noProof/>
        </w:rPr>
        <w:t>завершается</w:t>
      </w:r>
      <w:r w:rsidR="007400BB">
        <w:rPr>
          <w:noProof/>
        </w:rPr>
        <w:t xml:space="preserve"> </w:t>
      </w:r>
      <w:r>
        <w:t>(рисунок</w:t>
      </w:r>
      <w:r w:rsidR="007400BB">
        <w:t xml:space="preserve"> </w:t>
      </w:r>
      <w:r>
        <w:t>1</w:t>
      </w:r>
      <w:r w:rsidR="00EF1DC9">
        <w:t>0</w:t>
      </w:r>
      <w:r>
        <w:t>).</w:t>
      </w:r>
    </w:p>
    <w:p w14:paraId="0D15B8E4" w14:textId="656F76C4" w:rsidR="0062482E" w:rsidRDefault="0062482E" w:rsidP="0062482E">
      <w:pPr>
        <w:ind w:firstLine="3261"/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7DDC5639" wp14:editId="6B26939E">
            <wp:simplePos x="0" y="0"/>
            <wp:positionH relativeFrom="margin">
              <wp:posOffset>1435735</wp:posOffset>
            </wp:positionH>
            <wp:positionV relativeFrom="paragraph">
              <wp:posOffset>0</wp:posOffset>
            </wp:positionV>
            <wp:extent cx="3655695" cy="2019300"/>
            <wp:effectExtent l="0" t="0" r="1905" b="0"/>
            <wp:wrapTopAndBottom/>
            <wp:docPr id="1132233990" name="Рисунок 67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33990" name="Рисунок 67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</w:t>
      </w:r>
      <w:r w:rsidR="007400BB">
        <w:t xml:space="preserve"> </w:t>
      </w:r>
      <w:r>
        <w:t>1</w:t>
      </w:r>
      <w:r w:rsidR="00EF1DC9">
        <w:t>0</w:t>
      </w:r>
      <w:r w:rsidR="007400BB">
        <w:t xml:space="preserve"> </w:t>
      </w:r>
      <w:r>
        <w:t>–</w:t>
      </w:r>
      <w:r w:rsidR="007400BB">
        <w:t xml:space="preserve"> </w:t>
      </w:r>
      <w:r>
        <w:t>Диалог</w:t>
      </w:r>
      <w:r w:rsidR="007400BB">
        <w:t xml:space="preserve"> </w:t>
      </w:r>
      <w:r>
        <w:t>с</w:t>
      </w:r>
      <w:r w:rsidR="007400BB">
        <w:t xml:space="preserve"> </w:t>
      </w:r>
      <w:r>
        <w:rPr>
          <w:lang w:val="en-US"/>
        </w:rPr>
        <w:t>NPC</w:t>
      </w:r>
    </w:p>
    <w:p w14:paraId="1562B987" w14:textId="77777777" w:rsidR="0062482E" w:rsidRPr="008A7AF5" w:rsidRDefault="0062482E" w:rsidP="0062482E">
      <w:pPr>
        <w:ind w:firstLine="3261"/>
      </w:pPr>
    </w:p>
    <w:p w14:paraId="07743A73" w14:textId="3A9043B9" w:rsidR="0062482E" w:rsidRPr="00164A9C" w:rsidRDefault="0062482E" w:rsidP="0062482E">
      <w:r>
        <w:rPr>
          <w:noProof/>
        </w:rPr>
        <w:drawing>
          <wp:anchor distT="0" distB="0" distL="114300" distR="114300" simplePos="0" relativeHeight="251731968" behindDoc="0" locked="0" layoutInCell="1" allowOverlap="1" wp14:anchorId="4D60D45B" wp14:editId="7266C1D2">
            <wp:simplePos x="0" y="0"/>
            <wp:positionH relativeFrom="column">
              <wp:posOffset>1433195</wp:posOffset>
            </wp:positionH>
            <wp:positionV relativeFrom="paragraph">
              <wp:posOffset>702945</wp:posOffset>
            </wp:positionV>
            <wp:extent cx="3655695" cy="2038350"/>
            <wp:effectExtent l="0" t="0" r="1905" b="0"/>
            <wp:wrapTopAndBottom/>
            <wp:docPr id="212452918" name="Рисунок 68" descr="Изображение выглядит как снимок экрана, текст, Компьютерная игра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2918" name="Рисунок 68" descr="Изображение выглядит как снимок экрана, текст, Компьютерная игра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Если</w:t>
      </w:r>
      <w:r w:rsidR="007400BB">
        <w:t xml:space="preserve"> </w:t>
      </w:r>
      <w:r>
        <w:t>игрок</w:t>
      </w:r>
      <w:r w:rsidR="007400BB">
        <w:t xml:space="preserve"> </w:t>
      </w:r>
      <w:r>
        <w:t>соглашается,</w:t>
      </w:r>
      <w:r w:rsidR="007400BB">
        <w:t xml:space="preserve"> </w:t>
      </w:r>
      <w:r>
        <w:t>то</w:t>
      </w:r>
      <w:r w:rsidR="007400BB">
        <w:t xml:space="preserve"> </w:t>
      </w:r>
      <w:r>
        <w:t>игроку</w:t>
      </w:r>
      <w:r w:rsidR="007400BB">
        <w:t xml:space="preserve"> </w:t>
      </w:r>
      <w:r>
        <w:t>дается</w:t>
      </w:r>
      <w:r w:rsidR="007400BB">
        <w:t xml:space="preserve"> </w:t>
      </w:r>
      <w:r>
        <w:t>квест</w:t>
      </w:r>
      <w:r w:rsidR="007400BB">
        <w:t xml:space="preserve"> </w:t>
      </w:r>
      <w:r>
        <w:t>и</w:t>
      </w:r>
      <w:r w:rsidR="007400BB">
        <w:t xml:space="preserve"> </w:t>
      </w:r>
      <w:r>
        <w:t>появляется</w:t>
      </w:r>
      <w:r w:rsidR="007400BB">
        <w:t xml:space="preserve"> </w:t>
      </w:r>
      <w:r>
        <w:t>индикатор</w:t>
      </w:r>
      <w:r w:rsidR="007400BB">
        <w:t xml:space="preserve"> </w:t>
      </w:r>
      <w:r>
        <w:t>прогресса</w:t>
      </w:r>
      <w:r w:rsidR="007400BB">
        <w:t xml:space="preserve"> </w:t>
      </w:r>
      <w:r>
        <w:t>(рисунок</w:t>
      </w:r>
      <w:r w:rsidR="007400BB">
        <w:t xml:space="preserve"> </w:t>
      </w:r>
      <w:r>
        <w:t>1</w:t>
      </w:r>
      <w:r w:rsidR="00EF1DC9">
        <w:t>1</w:t>
      </w:r>
      <w:r>
        <w:t>).</w:t>
      </w:r>
      <w:r w:rsidR="007400BB">
        <w:t xml:space="preserve"> </w:t>
      </w:r>
      <w:r w:rsidRPr="00163C78">
        <w:t>По</w:t>
      </w:r>
      <w:r w:rsidR="007400BB">
        <w:t xml:space="preserve"> </w:t>
      </w:r>
      <w:r w:rsidRPr="00163C78">
        <w:t>мере</w:t>
      </w:r>
      <w:r w:rsidR="007400BB">
        <w:t xml:space="preserve"> </w:t>
      </w:r>
      <w:r w:rsidRPr="00163C78">
        <w:t>выполнения</w:t>
      </w:r>
      <w:r w:rsidR="007400BB">
        <w:t xml:space="preserve"> </w:t>
      </w:r>
      <w:r w:rsidRPr="00163C78">
        <w:t>задания</w:t>
      </w:r>
      <w:r w:rsidR="007400BB">
        <w:t xml:space="preserve"> </w:t>
      </w:r>
      <w:r w:rsidRPr="00163C78">
        <w:t>индикатор</w:t>
      </w:r>
      <w:r w:rsidR="007400BB">
        <w:t xml:space="preserve"> </w:t>
      </w:r>
      <w:r w:rsidRPr="00163C78">
        <w:t>заполняется,</w:t>
      </w:r>
      <w:r w:rsidR="007400BB">
        <w:t xml:space="preserve"> </w:t>
      </w:r>
      <w:r w:rsidRPr="00163C78">
        <w:t>а</w:t>
      </w:r>
      <w:r w:rsidR="007400BB">
        <w:t xml:space="preserve"> </w:t>
      </w:r>
      <w:r w:rsidRPr="00163C78">
        <w:t>при</w:t>
      </w:r>
      <w:r w:rsidR="007400BB">
        <w:t xml:space="preserve"> </w:t>
      </w:r>
      <w:r w:rsidRPr="00163C78">
        <w:t>завершении</w:t>
      </w:r>
      <w:r w:rsidR="007400BB">
        <w:t xml:space="preserve"> </w:t>
      </w:r>
      <w:r>
        <w:t>выводит</w:t>
      </w:r>
      <w:r w:rsidR="007400BB">
        <w:t xml:space="preserve"> </w:t>
      </w:r>
      <w:r>
        <w:t>сообщение</w:t>
      </w:r>
      <w:r w:rsidR="007400BB">
        <w:t xml:space="preserve"> «</w:t>
      </w:r>
      <w:r>
        <w:t>Вы</w:t>
      </w:r>
      <w:r w:rsidR="007400BB">
        <w:t xml:space="preserve"> </w:t>
      </w:r>
      <w:r>
        <w:t>молодец!</w:t>
      </w:r>
      <w:r w:rsidR="007400BB">
        <w:t>»</w:t>
      </w:r>
      <w:r w:rsidRPr="00163C78">
        <w:t>.</w:t>
      </w:r>
      <w:r w:rsidR="007400BB">
        <w:t xml:space="preserve"> </w:t>
      </w:r>
    </w:p>
    <w:p w14:paraId="10F30F6B" w14:textId="78510ECD" w:rsidR="0062482E" w:rsidRPr="00164A9C" w:rsidRDefault="0062482E" w:rsidP="0062482E">
      <w:pPr>
        <w:ind w:firstLine="2410"/>
      </w:pPr>
      <w:r w:rsidRPr="00164A9C">
        <w:t>Рисунок</w:t>
      </w:r>
      <w:r w:rsidR="007400BB">
        <w:t xml:space="preserve"> </w:t>
      </w:r>
      <w:r w:rsidRPr="00164A9C">
        <w:t>1</w:t>
      </w:r>
      <w:r w:rsidR="00EF1DC9">
        <w:t>1</w:t>
      </w:r>
      <w:r w:rsidR="007400BB">
        <w:t xml:space="preserve"> </w:t>
      </w:r>
      <w:r w:rsidRPr="00164A9C">
        <w:t>–</w:t>
      </w:r>
      <w:r w:rsidR="007400BB">
        <w:t xml:space="preserve"> </w:t>
      </w:r>
      <w:r w:rsidRPr="00164A9C">
        <w:t>Индикатор</w:t>
      </w:r>
      <w:r w:rsidR="007400BB">
        <w:t xml:space="preserve"> </w:t>
      </w:r>
      <w:r w:rsidRPr="00164A9C">
        <w:t>прогресса</w:t>
      </w:r>
      <w:r w:rsidR="007400BB">
        <w:t xml:space="preserve"> </w:t>
      </w:r>
      <w:r w:rsidRPr="00164A9C">
        <w:t>игрока</w:t>
      </w:r>
    </w:p>
    <w:p w14:paraId="57A333D7" w14:textId="77777777" w:rsidR="0062482E" w:rsidRPr="003C086F" w:rsidRDefault="0062482E" w:rsidP="0062482E">
      <w:pPr>
        <w:ind w:firstLine="0"/>
      </w:pPr>
    </w:p>
    <w:p w14:paraId="2B08B33F" w14:textId="3963A862" w:rsidR="0062482E" w:rsidRDefault="0062482E" w:rsidP="0062482E">
      <w:r w:rsidRPr="004D4D1B">
        <w:rPr>
          <w:noProof/>
        </w:rPr>
        <w:drawing>
          <wp:anchor distT="0" distB="0" distL="114300" distR="114300" simplePos="0" relativeHeight="251734016" behindDoc="0" locked="0" layoutInCell="1" allowOverlap="1" wp14:anchorId="4AE3732F" wp14:editId="12C6B5E2">
            <wp:simplePos x="0" y="0"/>
            <wp:positionH relativeFrom="column">
              <wp:posOffset>1423761</wp:posOffset>
            </wp:positionH>
            <wp:positionV relativeFrom="paragraph">
              <wp:posOffset>740410</wp:posOffset>
            </wp:positionV>
            <wp:extent cx="3655695" cy="2105660"/>
            <wp:effectExtent l="0" t="0" r="1905" b="8890"/>
            <wp:wrapTopAndBottom/>
            <wp:docPr id="20294153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153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" t="679" r="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95" cy="210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Также</w:t>
      </w:r>
      <w:r w:rsidR="007400BB">
        <w:t xml:space="preserve"> </w:t>
      </w:r>
      <w:r>
        <w:t>игрок</w:t>
      </w:r>
      <w:r w:rsidR="007400BB">
        <w:t xml:space="preserve"> </w:t>
      </w:r>
      <w:r>
        <w:t>может</w:t>
      </w:r>
      <w:r w:rsidR="007400BB">
        <w:t xml:space="preserve"> </w:t>
      </w:r>
      <w:r>
        <w:t>зайти</w:t>
      </w:r>
      <w:r w:rsidR="007400BB">
        <w:t xml:space="preserve"> </w:t>
      </w:r>
      <w:r>
        <w:t>в</w:t>
      </w:r>
      <w:r w:rsidR="007400BB">
        <w:t xml:space="preserve"> </w:t>
      </w:r>
      <w:r>
        <w:t>меню,</w:t>
      </w:r>
      <w:r w:rsidR="007400BB">
        <w:t xml:space="preserve"> </w:t>
      </w:r>
      <w:r>
        <w:t>для</w:t>
      </w:r>
      <w:r w:rsidR="007400BB">
        <w:t xml:space="preserve"> </w:t>
      </w:r>
      <w:r>
        <w:t>этого</w:t>
      </w:r>
      <w:r w:rsidR="007400BB">
        <w:t xml:space="preserve"> </w:t>
      </w:r>
      <w:r w:rsidRPr="00164A9C">
        <w:t>необходимо</w:t>
      </w:r>
      <w:r w:rsidR="007400BB">
        <w:t xml:space="preserve"> </w:t>
      </w:r>
      <w:r w:rsidRPr="00164A9C">
        <w:t>нажать</w:t>
      </w:r>
      <w:r w:rsidR="007400BB">
        <w:t xml:space="preserve"> </w:t>
      </w:r>
      <w:r w:rsidRPr="00164A9C">
        <w:t>кнопку</w:t>
      </w:r>
      <w:r w:rsidR="007400BB">
        <w:t xml:space="preserve"> </w:t>
      </w:r>
      <w:r w:rsidRPr="00164A9C">
        <w:t>«</w:t>
      </w:r>
      <w:r>
        <w:rPr>
          <w:lang w:val="en-US"/>
        </w:rPr>
        <w:t>Tab</w:t>
      </w:r>
      <w:r w:rsidRPr="00164A9C">
        <w:t>».</w:t>
      </w:r>
      <w:r w:rsidR="007400BB">
        <w:t xml:space="preserve"> </w:t>
      </w:r>
      <w:r>
        <w:t>В</w:t>
      </w:r>
      <w:r w:rsidR="007400BB">
        <w:t xml:space="preserve"> </w:t>
      </w:r>
      <w:r>
        <w:t>меню</w:t>
      </w:r>
      <w:r w:rsidR="007400BB">
        <w:t xml:space="preserve"> </w:t>
      </w:r>
      <w:r>
        <w:t>можно</w:t>
      </w:r>
      <w:r w:rsidR="007400BB">
        <w:t xml:space="preserve"> </w:t>
      </w:r>
      <w:r>
        <w:t>будет</w:t>
      </w:r>
      <w:r w:rsidR="007400BB">
        <w:t xml:space="preserve"> </w:t>
      </w:r>
      <w:r>
        <w:t>воспользоваться</w:t>
      </w:r>
      <w:r w:rsidR="007400BB">
        <w:t xml:space="preserve"> </w:t>
      </w:r>
      <w:r>
        <w:t>настройкой</w:t>
      </w:r>
      <w:r w:rsidR="007400BB">
        <w:t xml:space="preserve"> </w:t>
      </w:r>
      <w:r>
        <w:t>звука,</w:t>
      </w:r>
      <w:r w:rsidR="007400BB">
        <w:t xml:space="preserve"> </w:t>
      </w:r>
      <w:r>
        <w:t>выйти</w:t>
      </w:r>
      <w:r w:rsidR="007400BB">
        <w:t xml:space="preserve"> </w:t>
      </w:r>
      <w:r>
        <w:t>в</w:t>
      </w:r>
      <w:r w:rsidR="007400BB">
        <w:t xml:space="preserve"> </w:t>
      </w:r>
      <w:r>
        <w:t>главное</w:t>
      </w:r>
      <w:r w:rsidR="007400BB">
        <w:t xml:space="preserve"> </w:t>
      </w:r>
      <w:r>
        <w:t>меню,</w:t>
      </w:r>
      <w:r w:rsidR="007400BB">
        <w:t xml:space="preserve"> </w:t>
      </w:r>
      <w:r>
        <w:t>а</w:t>
      </w:r>
      <w:r w:rsidR="007400BB">
        <w:t xml:space="preserve"> </w:t>
      </w:r>
      <w:r>
        <w:t>так</w:t>
      </w:r>
      <w:r w:rsidR="007400BB">
        <w:t xml:space="preserve"> </w:t>
      </w:r>
      <w:r>
        <w:t>же</w:t>
      </w:r>
      <w:r w:rsidR="007400BB">
        <w:t xml:space="preserve"> </w:t>
      </w:r>
      <w:r>
        <w:t>полностью</w:t>
      </w:r>
      <w:r w:rsidR="007400BB">
        <w:t xml:space="preserve"> </w:t>
      </w:r>
      <w:r>
        <w:t>выйти</w:t>
      </w:r>
      <w:r w:rsidR="007400BB">
        <w:t xml:space="preserve"> </w:t>
      </w:r>
      <w:r>
        <w:t>из</w:t>
      </w:r>
      <w:r w:rsidR="007400BB">
        <w:t xml:space="preserve"> </w:t>
      </w:r>
      <w:r>
        <w:t>игры(рисунок</w:t>
      </w:r>
      <w:r w:rsidR="007400BB">
        <w:t xml:space="preserve"> </w:t>
      </w:r>
      <w:r>
        <w:t>1</w:t>
      </w:r>
      <w:r w:rsidR="00EF1DC9">
        <w:t>2</w:t>
      </w:r>
      <w:r>
        <w:t>)</w:t>
      </w:r>
      <w:r w:rsidRPr="00164A9C">
        <w:t>.</w:t>
      </w:r>
    </w:p>
    <w:p w14:paraId="07D14032" w14:textId="05930407" w:rsidR="0062482E" w:rsidRDefault="0062482E" w:rsidP="0062482E">
      <w:pPr>
        <w:ind w:firstLine="2268"/>
      </w:pPr>
      <w:r w:rsidRPr="00164A9C">
        <w:t>Рисунок</w:t>
      </w:r>
      <w:r w:rsidR="007400BB">
        <w:t xml:space="preserve"> </w:t>
      </w:r>
      <w:r w:rsidRPr="00164A9C">
        <w:t>1</w:t>
      </w:r>
      <w:r w:rsidR="00EF1DC9">
        <w:t>2</w:t>
      </w:r>
      <w:r w:rsidR="007400BB">
        <w:t xml:space="preserve"> </w:t>
      </w:r>
      <w:r w:rsidRPr="00164A9C">
        <w:t>–</w:t>
      </w:r>
      <w:r w:rsidR="007400BB">
        <w:t xml:space="preserve"> </w:t>
      </w:r>
      <w:r w:rsidRPr="00164A9C">
        <w:t>Индикатор</w:t>
      </w:r>
      <w:r w:rsidR="007400BB">
        <w:t xml:space="preserve"> </w:t>
      </w:r>
      <w:r w:rsidRPr="00164A9C">
        <w:t>прогресса</w:t>
      </w:r>
      <w:r w:rsidR="007400BB">
        <w:t xml:space="preserve"> </w:t>
      </w:r>
      <w:r w:rsidRPr="00164A9C">
        <w:t>игрока</w:t>
      </w:r>
    </w:p>
    <w:p w14:paraId="2C673A5F" w14:textId="77777777" w:rsidR="009C2812" w:rsidRDefault="009C2812" w:rsidP="00822244">
      <w:pPr>
        <w:spacing w:line="276" w:lineRule="auto"/>
        <w:ind w:firstLine="4111"/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Заключение</w:t>
      </w:r>
    </w:p>
    <w:p w14:paraId="66A69B30" w14:textId="77777777" w:rsidR="009C2812" w:rsidRPr="00EC73E5" w:rsidRDefault="009C2812" w:rsidP="009C2812">
      <w:pPr>
        <w:spacing w:line="276" w:lineRule="auto"/>
        <w:jc w:val="left"/>
        <w:rPr>
          <w:rFonts w:eastAsia="Times New Roman"/>
        </w:rPr>
      </w:pPr>
    </w:p>
    <w:p w14:paraId="3C528614" w14:textId="0361E6A6" w:rsidR="00EC73E5" w:rsidRPr="00EC73E5" w:rsidRDefault="00EC73E5" w:rsidP="00EC73E5">
      <w:pPr>
        <w:spacing w:line="276" w:lineRule="auto"/>
        <w:jc w:val="left"/>
        <w:rPr>
          <w:rFonts w:eastAsia="Times New Roman"/>
        </w:rPr>
      </w:pP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ходе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выполнения</w:t>
      </w:r>
      <w:r w:rsidR="007400BB">
        <w:rPr>
          <w:rFonts w:eastAsia="Times New Roman"/>
        </w:rPr>
        <w:t xml:space="preserve"> </w:t>
      </w:r>
      <w:r w:rsidR="0062482E">
        <w:rPr>
          <w:rFonts w:eastAsia="Times New Roman"/>
        </w:rPr>
        <w:t>курсового</w:t>
      </w:r>
      <w:r w:rsidR="007400BB">
        <w:rPr>
          <w:rFonts w:eastAsia="Times New Roman"/>
        </w:rPr>
        <w:t xml:space="preserve"> </w:t>
      </w:r>
      <w:r w:rsidR="0062482E">
        <w:rPr>
          <w:rFonts w:eastAsia="Times New Roman"/>
        </w:rPr>
        <w:t>проекта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была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начата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разработка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2D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пиксельной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«Хранитель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Земли»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–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программного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продукта,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направленного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формирование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экологической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культуры,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популяризацию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энергосбережения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демонстрацию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практических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способов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восстановления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природы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игровой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форме.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процессе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работы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были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изучены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требования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к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функционалу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игры,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выполнено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проектирование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архитектуры,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создана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структура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игровых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уровней,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реализованы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базовые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механики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взаимодействия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предметами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персонажами,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также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разработан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пользовательский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интерфейс.</w:t>
      </w:r>
    </w:p>
    <w:p w14:paraId="44EE7BF1" w14:textId="6F90D99C" w:rsidR="00EC73E5" w:rsidRPr="00EC73E5" w:rsidRDefault="00EC73E5" w:rsidP="00EC73E5">
      <w:pPr>
        <w:spacing w:line="276" w:lineRule="auto"/>
        <w:jc w:val="left"/>
        <w:rPr>
          <w:rFonts w:eastAsia="Times New Roman"/>
        </w:rPr>
      </w:pP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рамках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проекта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удалось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реализовать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ключевые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элементы: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базовые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задания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очистке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территорий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посадке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деревьев,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механики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энергосбережения.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Однако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данном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этапе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является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полностью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завершённым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продуктом.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Проведённые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тестирования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показали,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что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основные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функции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работают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корректно,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часть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дополнительных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возможностей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требует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доработки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оптимизации.</w:t>
      </w:r>
    </w:p>
    <w:p w14:paraId="0C159BC1" w14:textId="22145DA7" w:rsidR="00EC73E5" w:rsidRPr="00EC73E5" w:rsidRDefault="00EC73E5" w:rsidP="00EC73E5">
      <w:pPr>
        <w:spacing w:line="276" w:lineRule="auto"/>
        <w:jc w:val="left"/>
        <w:rPr>
          <w:rFonts w:eastAsia="Times New Roman"/>
        </w:rPr>
      </w:pPr>
      <w:r w:rsidRPr="00EC73E5">
        <w:rPr>
          <w:rFonts w:eastAsia="Times New Roman"/>
        </w:rPr>
        <w:t>На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основании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проведённого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анализа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тестирования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можно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сделать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вывод,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что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проект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обладает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значительным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потенциалом,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но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нуждается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дальнейшем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развитии.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Перспективами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улучшения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являются: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расширение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сюжетных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линий,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добавление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новых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локаций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заданий,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внедрение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дополнительных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мини</w:t>
      </w:r>
      <w:r w:rsidRPr="00EC73E5">
        <w:rPr>
          <w:rFonts w:eastAsia="Times New Roman"/>
        </w:rPr>
        <w:noBreakHyphen/>
        <w:t>игр,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улучшение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визуальных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="00691A05" w:rsidRPr="00EC73E5">
        <w:rPr>
          <w:rFonts w:eastAsia="Times New Roman"/>
        </w:rPr>
        <w:t>аудио</w:t>
      </w:r>
      <w:r w:rsidR="007400BB">
        <w:rPr>
          <w:rFonts w:eastAsia="Times New Roman"/>
        </w:rPr>
        <w:t xml:space="preserve"> </w:t>
      </w:r>
      <w:r w:rsidR="00691A05" w:rsidRPr="00EC73E5">
        <w:rPr>
          <w:rFonts w:eastAsia="Times New Roman"/>
        </w:rPr>
        <w:t>функций</w:t>
      </w:r>
      <w:r w:rsidRPr="00EC73E5">
        <w:rPr>
          <w:rFonts w:eastAsia="Times New Roman"/>
        </w:rPr>
        <w:t>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также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оптимизация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интерфейса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для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разных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категорий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пользователей.</w:t>
      </w:r>
    </w:p>
    <w:p w14:paraId="3404EE5E" w14:textId="19D5A663" w:rsidR="00651444" w:rsidRDefault="00EC73E5" w:rsidP="00EC73E5">
      <w:pPr>
        <w:spacing w:line="276" w:lineRule="auto"/>
        <w:jc w:val="left"/>
        <w:rPr>
          <w:rFonts w:eastAsia="Times New Roman"/>
        </w:rPr>
      </w:pPr>
      <w:r w:rsidRPr="00EC73E5">
        <w:rPr>
          <w:rFonts w:eastAsia="Times New Roman"/>
        </w:rPr>
        <w:t>Таким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образом,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выполненная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работа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является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важным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этапом</w:t>
      </w:r>
      <w:r w:rsidR="007400BB">
        <w:rPr>
          <w:rFonts w:eastAsia="Times New Roman"/>
        </w:rPr>
        <w:t xml:space="preserve"> </w:t>
      </w:r>
      <w:r w:rsidR="0062482E">
        <w:rPr>
          <w:rFonts w:eastAsia="Times New Roman"/>
        </w:rPr>
        <w:t>курсового</w:t>
      </w:r>
      <w:r w:rsidR="007400BB">
        <w:rPr>
          <w:rFonts w:eastAsia="Times New Roman"/>
        </w:rPr>
        <w:t xml:space="preserve"> </w:t>
      </w:r>
      <w:r w:rsidR="0062482E">
        <w:rPr>
          <w:rFonts w:eastAsia="Times New Roman"/>
        </w:rPr>
        <w:t>проекта</w:t>
      </w:r>
      <w:r w:rsidRPr="00EC73E5">
        <w:rPr>
          <w:rFonts w:eastAsia="Times New Roman"/>
        </w:rPr>
        <w:t>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позволившим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закрепить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навыки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проектирования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архитектуры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игровых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приложений,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работы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базами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данных,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реализации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игровых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механик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проведения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тестирования.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Созданный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прототип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игры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«Хранитель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Земли»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обладает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практической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ценностью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может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служить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основой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для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дальнейшей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разработки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совершенствования,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чтобы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в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будущем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стать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полноценным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образовательным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инструментом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для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школ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экологических</w:t>
      </w:r>
      <w:r w:rsidR="007400BB">
        <w:rPr>
          <w:rFonts w:eastAsia="Times New Roman"/>
        </w:rPr>
        <w:t xml:space="preserve"> </w:t>
      </w:r>
      <w:r w:rsidRPr="00EC73E5">
        <w:rPr>
          <w:rFonts w:eastAsia="Times New Roman"/>
        </w:rPr>
        <w:t>инициатив.</w:t>
      </w:r>
    </w:p>
    <w:p w14:paraId="241B5177" w14:textId="77777777" w:rsidR="00651444" w:rsidRDefault="00651444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4710F82E" w14:textId="00240381" w:rsidR="00651444" w:rsidRDefault="00651444" w:rsidP="00651444">
      <w:pPr>
        <w:ind w:firstLine="2835"/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Список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использованных</w:t>
      </w:r>
      <w:r w:rsidR="007400BB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источников</w:t>
      </w:r>
    </w:p>
    <w:p w14:paraId="710DCE28" w14:textId="77777777" w:rsidR="00651444" w:rsidRPr="00BD6114" w:rsidRDefault="00651444" w:rsidP="00651444">
      <w:pPr>
        <w:rPr>
          <w:rFonts w:eastAsia="Times New Roman"/>
          <w:b/>
          <w:bCs/>
        </w:rPr>
      </w:pPr>
    </w:p>
    <w:p w14:paraId="39AABF61" w14:textId="1659F647" w:rsidR="00651444" w:rsidRPr="00B105B1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  <w:rPr>
          <w:rFonts w:eastAsia="Times New Roman"/>
        </w:rPr>
      </w:pPr>
      <w:r>
        <w:t>Unity</w:t>
      </w:r>
      <w:r w:rsidR="007400BB">
        <w:t xml:space="preserve"> </w:t>
      </w:r>
      <w:r>
        <w:t>Technologies.</w:t>
      </w:r>
      <w:r w:rsidR="007400BB">
        <w:t xml:space="preserve"> </w:t>
      </w:r>
      <w:r w:rsidRPr="00B105B1">
        <w:rPr>
          <w:rFonts w:eastAsia="Times New Roman"/>
        </w:rPr>
        <w:t>Unity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Manual.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[Электронный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ресурс].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–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Режим</w:t>
      </w:r>
      <w:r w:rsidR="007400BB">
        <w:rPr>
          <w:rFonts w:eastAsia="Times New Roman"/>
        </w:rPr>
        <w:t xml:space="preserve"> </w:t>
      </w:r>
      <w:r w:rsidRPr="00B105B1">
        <w:rPr>
          <w:rFonts w:eastAsia="Times New Roman"/>
        </w:rPr>
        <w:t>доступа:</w:t>
      </w:r>
      <w:r w:rsidR="007400BB">
        <w:rPr>
          <w:rFonts w:eastAsia="Times New Roman"/>
        </w:rPr>
        <w:t xml:space="preserve"> </w:t>
      </w:r>
      <w:hyperlink r:id="rId22" w:history="1">
        <w:r w:rsidRPr="00764FC2">
          <w:rPr>
            <w:rStyle w:val="af4"/>
            <w:rFonts w:eastAsia="Times New Roman"/>
          </w:rPr>
          <w:t>https://docs.unity3d.com/Manual/index.html</w:t>
        </w:r>
      </w:hyperlink>
      <w:r w:rsidR="007400BB">
        <w:rPr>
          <w:rFonts w:eastAsia="Times New Roman"/>
        </w:rPr>
        <w:t xml:space="preserve"> </w:t>
      </w:r>
      <w:r w:rsidRPr="004D6801">
        <w:rPr>
          <w:rFonts w:eastAsia="Times New Roman"/>
        </w:rPr>
        <w:t>–</w:t>
      </w:r>
      <w:r w:rsidR="007400BB">
        <w:rPr>
          <w:rFonts w:eastAsia="Times New Roman"/>
        </w:rPr>
        <w:t xml:space="preserve"> </w:t>
      </w:r>
      <w:r w:rsidRPr="004D6801">
        <w:rPr>
          <w:rFonts w:eastAsia="Times New Roman"/>
        </w:rPr>
        <w:t>Дата</w:t>
      </w:r>
      <w:r w:rsidR="007400BB">
        <w:rPr>
          <w:rFonts w:eastAsia="Times New Roman"/>
        </w:rPr>
        <w:t xml:space="preserve"> </w:t>
      </w:r>
      <w:r w:rsidRPr="004D6801">
        <w:rPr>
          <w:rFonts w:eastAsia="Times New Roman"/>
        </w:rPr>
        <w:t>доступа:</w:t>
      </w:r>
      <w:r w:rsidR="007400BB">
        <w:rPr>
          <w:rFonts w:eastAsia="Times New Roman"/>
        </w:rPr>
        <w:t xml:space="preserve"> </w:t>
      </w:r>
      <w:r>
        <w:rPr>
          <w:rFonts w:eastAsia="Times New Roman"/>
        </w:rPr>
        <w:t>10</w:t>
      </w:r>
      <w:r w:rsidRPr="004D6801">
        <w:rPr>
          <w:rFonts w:eastAsia="Times New Roman"/>
        </w:rPr>
        <w:t>.</w:t>
      </w:r>
      <w:r>
        <w:rPr>
          <w:rFonts w:eastAsia="Times New Roman"/>
        </w:rPr>
        <w:t>12</w:t>
      </w:r>
      <w:r w:rsidRPr="004D6801">
        <w:rPr>
          <w:rFonts w:eastAsia="Times New Roman"/>
        </w:rPr>
        <w:t>.20</w:t>
      </w:r>
      <w:r>
        <w:rPr>
          <w:rFonts w:eastAsia="Times New Roman"/>
        </w:rPr>
        <w:t>25</w:t>
      </w:r>
      <w:r w:rsidRPr="004D6801">
        <w:rPr>
          <w:rFonts w:eastAsia="Times New Roman"/>
        </w:rPr>
        <w:t>.</w:t>
      </w:r>
    </w:p>
    <w:p w14:paraId="667CC6F9" w14:textId="48C4A24A" w:rsidR="00651444" w:rsidRPr="00B105B1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B105B1">
        <w:rPr>
          <w:rFonts w:eastAsia="Times New Roman"/>
        </w:rPr>
        <w:t>Habr.</w:t>
      </w:r>
      <w:r w:rsidR="007400BB">
        <w:rPr>
          <w:rFonts w:eastAsia="Times New Roman"/>
        </w:rPr>
        <w:t xml:space="preserve"> </w:t>
      </w:r>
      <w:r w:rsidRPr="00B105B1">
        <w:t>Публикации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статьи</w:t>
      </w:r>
      <w:r w:rsidR="007400BB">
        <w:t xml:space="preserve"> </w:t>
      </w:r>
      <w:r w:rsidRPr="00B105B1">
        <w:t>по</w:t>
      </w:r>
      <w:r w:rsidR="007400BB">
        <w:t xml:space="preserve"> </w:t>
      </w:r>
      <w:r w:rsidRPr="00B105B1">
        <w:t>программированию</w:t>
      </w:r>
      <w:r w:rsidR="007400BB">
        <w:t xml:space="preserve"> </w:t>
      </w:r>
      <w:r w:rsidRPr="00B105B1">
        <w:t>и</w:t>
      </w:r>
      <w:r w:rsidR="007400BB">
        <w:t xml:space="preserve"> </w:t>
      </w:r>
      <w:r w:rsidRPr="00B105B1">
        <w:t>IT.</w:t>
      </w:r>
      <w:r w:rsidR="007400BB">
        <w:t xml:space="preserve"> </w:t>
      </w:r>
      <w:r w:rsidRPr="00B105B1">
        <w:t>[Электронный</w:t>
      </w:r>
      <w:r w:rsidR="007400BB">
        <w:t xml:space="preserve"> </w:t>
      </w:r>
      <w:r w:rsidRPr="00B105B1">
        <w:t>ресурс].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Режим</w:t>
      </w:r>
      <w:r w:rsidR="007400BB">
        <w:t xml:space="preserve"> </w:t>
      </w:r>
      <w:r w:rsidRPr="00B105B1">
        <w:t>доступа:</w:t>
      </w:r>
      <w:r w:rsidR="007400BB">
        <w:t xml:space="preserve"> </w:t>
      </w:r>
      <w:hyperlink r:id="rId23" w:history="1">
        <w:r w:rsidRPr="00E41639">
          <w:rPr>
            <w:rStyle w:val="af4"/>
          </w:rPr>
          <w:t>https://habr.com/ru/feed/</w:t>
        </w:r>
      </w:hyperlink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12.12.2025.</w:t>
      </w:r>
    </w:p>
    <w:p w14:paraId="5BEA3D62" w14:textId="00F2501C" w:rsidR="00651444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B105B1">
        <w:t>Giannis</w:t>
      </w:r>
      <w:r w:rsidR="007400BB">
        <w:t xml:space="preserve"> </w:t>
      </w:r>
      <w:r w:rsidRPr="00B105B1">
        <w:t>Akritidis.</w:t>
      </w:r>
      <w:r w:rsidR="007400BB">
        <w:t xml:space="preserve"> </w:t>
      </w:r>
      <w:r w:rsidRPr="00B105B1">
        <w:t>Личный</w:t>
      </w:r>
      <w:r w:rsidR="007400BB">
        <w:t xml:space="preserve"> </w:t>
      </w:r>
      <w:r w:rsidRPr="00B105B1">
        <w:t>сайт</w:t>
      </w:r>
      <w:r w:rsidR="007400BB">
        <w:t xml:space="preserve"> </w:t>
      </w:r>
      <w:r w:rsidRPr="00B105B1">
        <w:t>разработчика.</w:t>
      </w:r>
      <w:r w:rsidR="007400BB">
        <w:t xml:space="preserve"> </w:t>
      </w:r>
      <w:r w:rsidRPr="00B105B1">
        <w:t>[Электронный</w:t>
      </w:r>
      <w:r w:rsidR="007400BB">
        <w:t xml:space="preserve"> </w:t>
      </w:r>
      <w:r w:rsidRPr="00B105B1">
        <w:t>ресурс].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Режим</w:t>
      </w:r>
      <w:r w:rsidR="007400BB">
        <w:t xml:space="preserve"> </w:t>
      </w:r>
      <w:r w:rsidRPr="00B105B1">
        <w:t>доступа:</w:t>
      </w:r>
      <w:r w:rsidR="007400BB">
        <w:t xml:space="preserve"> </w:t>
      </w:r>
      <w:hyperlink r:id="rId24" w:history="1">
        <w:r w:rsidRPr="00E41639">
          <w:rPr>
            <w:rStyle w:val="af4"/>
          </w:rPr>
          <w:t>https://giannisakritidis.com/</w:t>
        </w:r>
      </w:hyperlink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14.12.2025.</w:t>
      </w:r>
    </w:p>
    <w:p w14:paraId="4441CD44" w14:textId="0F148895" w:rsidR="00651444" w:rsidRPr="00B105B1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4D6801">
        <w:rPr>
          <w:lang w:val="en-US"/>
        </w:rPr>
        <w:t>YouTube-</w:t>
      </w:r>
      <w:r w:rsidRPr="00B105B1">
        <w:t>канал</w:t>
      </w:r>
      <w:r w:rsidR="007400BB">
        <w:rPr>
          <w:lang w:val="en-US"/>
        </w:rPr>
        <w:t xml:space="preserve"> </w:t>
      </w:r>
      <w:r w:rsidRPr="004D6801">
        <w:rPr>
          <w:lang w:val="en-US"/>
        </w:rPr>
        <w:t>Game</w:t>
      </w:r>
      <w:r w:rsidR="007400BB">
        <w:rPr>
          <w:lang w:val="en-US"/>
        </w:rPr>
        <w:t xml:space="preserve"> </w:t>
      </w:r>
      <w:r w:rsidRPr="004D6801">
        <w:rPr>
          <w:lang w:val="en-US"/>
        </w:rPr>
        <w:t>Code</w:t>
      </w:r>
      <w:r w:rsidR="007400BB">
        <w:rPr>
          <w:lang w:val="en-US"/>
        </w:rPr>
        <w:t xml:space="preserve"> </w:t>
      </w:r>
      <w:r w:rsidRPr="004D6801">
        <w:rPr>
          <w:lang w:val="en-US"/>
        </w:rPr>
        <w:t>Library.</w:t>
      </w:r>
      <w:r w:rsidR="007400BB">
        <w:rPr>
          <w:lang w:val="en-US"/>
        </w:rPr>
        <w:t xml:space="preserve"> </w:t>
      </w:r>
      <w:r w:rsidRPr="00B105B1">
        <w:t>[Электронный</w:t>
      </w:r>
      <w:r w:rsidR="007400BB">
        <w:t xml:space="preserve"> </w:t>
      </w:r>
      <w:r w:rsidRPr="00B105B1">
        <w:t>ресурс].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Режим</w:t>
      </w:r>
      <w:r w:rsidR="007400BB">
        <w:t xml:space="preserve"> </w:t>
      </w:r>
      <w:r w:rsidRPr="00B105B1">
        <w:t>доступа:</w:t>
      </w:r>
      <w:r w:rsidR="007400BB">
        <w:t xml:space="preserve"> </w:t>
      </w:r>
      <w:r w:rsidRPr="00B105B1">
        <w:t>платформа</w:t>
      </w:r>
      <w:r w:rsidR="007400BB">
        <w:t xml:space="preserve"> </w:t>
      </w:r>
      <w:r w:rsidRPr="00B105B1">
        <w:t>YouTube</w:t>
      </w:r>
      <w:r w:rsidR="007400BB">
        <w:t xml:space="preserve"> </w:t>
      </w:r>
      <w:hyperlink r:id="rId25" w:history="1">
        <w:r w:rsidRPr="00E41639">
          <w:rPr>
            <w:rStyle w:val="af4"/>
          </w:rPr>
          <w:t>https://www.youtube.com/@GameCodeLibrary</w:t>
        </w:r>
      </w:hyperlink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15.12.2025.</w:t>
      </w:r>
    </w:p>
    <w:p w14:paraId="2B6C7C6D" w14:textId="21CE78ED" w:rsidR="00651444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B105B1">
        <w:t>YouTube-канал</w:t>
      </w:r>
      <w:r w:rsidR="007400BB">
        <w:t xml:space="preserve"> </w:t>
      </w:r>
      <w:r w:rsidRPr="00B105B1">
        <w:t>TinyGames.</w:t>
      </w:r>
      <w:r w:rsidR="007400BB">
        <w:t xml:space="preserve"> </w:t>
      </w:r>
      <w:r w:rsidRPr="00B105B1">
        <w:t>[Электронный</w:t>
      </w:r>
      <w:r w:rsidR="007400BB">
        <w:t xml:space="preserve"> </w:t>
      </w:r>
      <w:r w:rsidRPr="00B105B1">
        <w:t>ресурс].</w:t>
      </w:r>
      <w:r w:rsidR="007400BB">
        <w:t xml:space="preserve"> </w:t>
      </w:r>
      <w:r w:rsidRPr="00B105B1">
        <w:t>–</w:t>
      </w:r>
      <w:r w:rsidR="007400BB">
        <w:t xml:space="preserve"> </w:t>
      </w:r>
      <w:r w:rsidRPr="00B105B1">
        <w:t>Режим</w:t>
      </w:r>
      <w:r w:rsidR="007400BB">
        <w:t xml:space="preserve"> </w:t>
      </w:r>
      <w:r w:rsidRPr="00B105B1">
        <w:t>доступа:</w:t>
      </w:r>
      <w:r w:rsidR="007400BB">
        <w:t xml:space="preserve"> </w:t>
      </w:r>
      <w:hyperlink r:id="rId26" w:history="1">
        <w:r w:rsidRPr="00E41639">
          <w:rPr>
            <w:rStyle w:val="af4"/>
          </w:rPr>
          <w:t>https://www.youtube.com/@TinyGamesUnity</w:t>
        </w:r>
      </w:hyperlink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15.12.2025.</w:t>
      </w:r>
    </w:p>
    <w:p w14:paraId="7BEE2973" w14:textId="560D9748" w:rsidR="00651444" w:rsidRPr="004D6801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4D6801">
        <w:t>Figma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инструмент</w:t>
      </w:r>
      <w:r w:rsidR="007400BB">
        <w:t xml:space="preserve"> </w:t>
      </w:r>
      <w:r w:rsidRPr="004D6801">
        <w:t>для</w:t>
      </w:r>
      <w:r w:rsidR="007400BB">
        <w:t xml:space="preserve"> </w:t>
      </w:r>
      <w:r w:rsidRPr="004D6801">
        <w:t>прототипирования</w:t>
      </w:r>
      <w:r w:rsidR="007400BB">
        <w:t xml:space="preserve"> </w:t>
      </w:r>
      <w:r w:rsidRPr="004D6801">
        <w:t>интерфейсов</w:t>
      </w:r>
      <w:r w:rsidR="007400BB">
        <w:t xml:space="preserve"> </w:t>
      </w:r>
      <w:r w:rsidRPr="004D6801">
        <w:t>[Электронный</w:t>
      </w:r>
      <w:r w:rsidR="007400BB">
        <w:t xml:space="preserve"> </w:t>
      </w:r>
      <w:r w:rsidRPr="004D6801">
        <w:t>ресурс].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Режим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hyperlink r:id="rId27" w:history="1">
        <w:r w:rsidRPr="004D6801">
          <w:rPr>
            <w:rStyle w:val="af4"/>
          </w:rPr>
          <w:t>https://www.figma.com</w:t>
        </w:r>
      </w:hyperlink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05.12.2025.</w:t>
      </w:r>
    </w:p>
    <w:p w14:paraId="7AB92865" w14:textId="6BACD7C2" w:rsidR="00651444" w:rsidRPr="004D6801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4D6801">
        <w:t>Draw.io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инструмент</w:t>
      </w:r>
      <w:r w:rsidR="007400BB">
        <w:t xml:space="preserve"> </w:t>
      </w:r>
      <w:r w:rsidRPr="004D6801">
        <w:t>для</w:t>
      </w:r>
      <w:r w:rsidR="007400BB">
        <w:t xml:space="preserve"> </w:t>
      </w:r>
      <w:r w:rsidRPr="004D6801">
        <w:t>создания</w:t>
      </w:r>
      <w:r w:rsidR="007400BB">
        <w:t xml:space="preserve"> </w:t>
      </w:r>
      <w:r w:rsidRPr="004D6801">
        <w:t>диаграмм</w:t>
      </w:r>
      <w:r w:rsidR="007400BB">
        <w:t xml:space="preserve"> </w:t>
      </w:r>
      <w:r w:rsidRPr="004D6801">
        <w:t>[Электронный</w:t>
      </w:r>
      <w:r w:rsidR="007400BB">
        <w:t xml:space="preserve"> </w:t>
      </w:r>
      <w:r w:rsidRPr="004D6801">
        <w:t>ресурс].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Режим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hyperlink r:id="rId28" w:history="1">
        <w:r w:rsidRPr="00531250">
          <w:rPr>
            <w:rStyle w:val="af4"/>
          </w:rPr>
          <w:t>https://www.drawio.com</w:t>
        </w:r>
      </w:hyperlink>
      <w:r w:rsidRPr="00531250">
        <w:t>/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06.12.2025.</w:t>
      </w:r>
    </w:p>
    <w:p w14:paraId="2C4FA234" w14:textId="05DAB705" w:rsidR="00651444" w:rsidRDefault="00651444" w:rsidP="00651444">
      <w:pPr>
        <w:pStyle w:val="af1"/>
        <w:numPr>
          <w:ilvl w:val="0"/>
          <w:numId w:val="162"/>
        </w:numPr>
        <w:tabs>
          <w:tab w:val="left" w:pos="851"/>
        </w:tabs>
        <w:ind w:left="0" w:firstLine="851"/>
      </w:pPr>
      <w:r w:rsidRPr="004D6801">
        <w:t>Krita</w:t>
      </w:r>
      <w:r w:rsidR="007400BB">
        <w:t xml:space="preserve"> </w:t>
      </w:r>
      <w:r w:rsidRPr="004D6801">
        <w:t>Documentation</w:t>
      </w:r>
      <w:r w:rsidR="007400BB">
        <w:t xml:space="preserve"> </w:t>
      </w:r>
      <w:r w:rsidRPr="004D6801">
        <w:t>[Электронный</w:t>
      </w:r>
      <w:r w:rsidR="007400BB">
        <w:t xml:space="preserve"> </w:t>
      </w:r>
      <w:r w:rsidRPr="004D6801">
        <w:t>ресурс].</w:t>
      </w:r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Режим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hyperlink r:id="rId29" w:history="1">
        <w:r w:rsidRPr="00531250">
          <w:rPr>
            <w:rStyle w:val="af4"/>
          </w:rPr>
          <w:t>https://docs.krita.org/en/</w:t>
        </w:r>
      </w:hyperlink>
      <w:r w:rsidR="007400BB">
        <w:t xml:space="preserve"> </w:t>
      </w:r>
      <w:r w:rsidRPr="004D6801">
        <w:t>–</w:t>
      </w:r>
      <w:r w:rsidR="007400BB">
        <w:t xml:space="preserve"> </w:t>
      </w:r>
      <w:r w:rsidRPr="004D6801">
        <w:t>Дата</w:t>
      </w:r>
      <w:r w:rsidR="007400BB">
        <w:t xml:space="preserve"> </w:t>
      </w:r>
      <w:r w:rsidRPr="004D6801">
        <w:t>доступа:</w:t>
      </w:r>
      <w:r w:rsidR="007400BB">
        <w:t xml:space="preserve"> </w:t>
      </w:r>
      <w:r w:rsidRPr="004D6801">
        <w:t>07.12.2025.</w:t>
      </w:r>
    </w:p>
    <w:sectPr w:rsidR="00651444" w:rsidSect="005C43F6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type w:val="continuous"/>
      <w:pgSz w:w="11906" w:h="16838" w:code="9"/>
      <w:pgMar w:top="993" w:right="566" w:bottom="1843" w:left="1418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08182" w14:textId="77777777" w:rsidR="004D531E" w:rsidRDefault="004D531E" w:rsidP="00D973E7">
      <w:pPr>
        <w:spacing w:line="240" w:lineRule="auto"/>
      </w:pPr>
      <w:r>
        <w:separator/>
      </w:r>
    </w:p>
  </w:endnote>
  <w:endnote w:type="continuationSeparator" w:id="0">
    <w:p w14:paraId="6947D9C0" w14:textId="77777777" w:rsidR="004D531E" w:rsidRDefault="004D531E" w:rsidP="00D97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6ACB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147F464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3A23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F11DD">
      <w:rPr>
        <w:rStyle w:val="a7"/>
        <w:noProof/>
      </w:rPr>
      <w:t>1</w:t>
    </w:r>
    <w:r>
      <w:rPr>
        <w:rStyle w:val="a7"/>
      </w:rPr>
      <w:fldChar w:fldCharType="end"/>
    </w:r>
  </w:p>
  <w:p w14:paraId="7BAD14AC" w14:textId="6D0DB2BB" w:rsidR="0007690D" w:rsidRDefault="00AE2AB1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A02B889" wp14:editId="10192FAD">
              <wp:simplePos x="0" y="0"/>
              <wp:positionH relativeFrom="column">
                <wp:posOffset>2077720</wp:posOffset>
              </wp:positionH>
              <wp:positionV relativeFrom="paragraph">
                <wp:posOffset>-265603</wp:posOffset>
              </wp:positionV>
              <wp:extent cx="3877426" cy="436765"/>
              <wp:effectExtent l="0" t="0" r="8890" b="190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7426" cy="436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33054" w14:textId="1E3AFB18" w:rsidR="0007690D" w:rsidRPr="00AE2AB1" w:rsidRDefault="00CE72C1" w:rsidP="00AE2AB1">
                          <w:pPr>
                            <w:pStyle w:val="4"/>
                            <w:spacing w:before="0" w:after="0"/>
                            <w:ind w:firstLine="0"/>
                            <w:jc w:val="center"/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 xml:space="preserve">ТРПО 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5-</w:t>
                          </w:r>
                          <w:r w:rsidR="00060FFD" w:rsidRPr="00AE2AB1">
                            <w:rPr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57865CB0" wp14:editId="238020FE">
                                <wp:extent cx="73025" cy="403225"/>
                                <wp:effectExtent l="0" t="0" r="3175" b="0"/>
                                <wp:docPr id="1313736552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3736552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3025" cy="4032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04-0612</w:t>
                          </w:r>
                          <w:r w:rsidR="0007690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33.43</w:t>
                          </w:r>
                          <w:r w:rsidR="0007690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.0</w:t>
                          </w:r>
                          <w:r w:rsidR="005C43F6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6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.2</w:t>
                          </w:r>
                          <w:r w:rsid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02B889" id="_x0000_t202" coordsize="21600,21600" o:spt="202" path="m,l,21600r21600,l21600,xe">
              <v:stroke joinstyle="miter"/>
              <v:path gradientshapeok="t" o:connecttype="rect"/>
            </v:shapetype>
            <v:shape id="Поле 54" o:spid="_x0000_s1027" type="#_x0000_t202" style="position:absolute;left:0;text-align:left;margin-left:163.6pt;margin-top:-20.9pt;width:305.3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" filled="f" stroked="f">
              <v:textbox inset="0,0,0,0">
                <w:txbxContent>
                  <w:p w14:paraId="26E33054" w14:textId="1E3AFB18" w:rsidR="0007690D" w:rsidRPr="00AE2AB1" w:rsidRDefault="00CE72C1" w:rsidP="00AE2AB1">
                    <w:pPr>
                      <w:pStyle w:val="4"/>
                      <w:spacing w:before="0" w:after="0"/>
                      <w:ind w:firstLine="0"/>
                      <w:jc w:val="center"/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 xml:space="preserve">ТРПО 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5-</w:t>
                    </w:r>
                    <w:r w:rsidR="00060FFD" w:rsidRPr="00AE2AB1">
                      <w:rPr>
                        <w:noProof/>
                        <w:sz w:val="24"/>
                        <w:szCs w:val="24"/>
                      </w:rPr>
                      <w:drawing>
                        <wp:inline distT="0" distB="0" distL="0" distR="0" wp14:anchorId="57865CB0" wp14:editId="238020FE">
                          <wp:extent cx="73025" cy="403225"/>
                          <wp:effectExtent l="0" t="0" r="3175" b="0"/>
                          <wp:docPr id="1313736552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3736552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3025" cy="403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04-0612</w:t>
                    </w:r>
                    <w:r w:rsidR="0007690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  <w:lang w:val="en-US"/>
                      </w:rPr>
                      <w:t>.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33.43</w:t>
                    </w:r>
                    <w:r w:rsidR="0007690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.0</w:t>
                    </w:r>
                    <w:r w:rsidR="005C43F6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6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.2</w:t>
                    </w:r>
                    <w:r w:rsid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060FF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A0B9EAA" wp14:editId="0F827EEC">
              <wp:simplePos x="0" y="0"/>
              <wp:positionH relativeFrom="column">
                <wp:posOffset>173297</wp:posOffset>
              </wp:positionH>
              <wp:positionV relativeFrom="paragraph">
                <wp:posOffset>170410</wp:posOffset>
              </wp:positionV>
              <wp:extent cx="367146" cy="207125"/>
              <wp:effectExtent l="0" t="0" r="13970" b="254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146" cy="207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D08621" w14:textId="77777777" w:rsidR="0007690D" w:rsidRPr="00060FFD" w:rsidRDefault="0007690D" w:rsidP="00060FFD">
                          <w:pPr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B9EAA" id="Поле 62" o:spid="_x0000_s1028" type="#_x0000_t202" style="position:absolute;left:0;text-align:left;margin-left:13.65pt;margin-top:13.4pt;width:28.9pt;height:1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" filled="f" stroked="f">
              <v:textbox inset="0,0,0,0">
                <w:txbxContent>
                  <w:p w14:paraId="17D08621" w14:textId="77777777" w:rsidR="0007690D" w:rsidRPr="00060FFD" w:rsidRDefault="0007690D" w:rsidP="00060FFD">
                    <w:pPr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60FF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84CB017" wp14:editId="508922FE">
              <wp:simplePos x="0" y="0"/>
              <wp:positionH relativeFrom="column">
                <wp:posOffset>-109162</wp:posOffset>
              </wp:positionH>
              <wp:positionV relativeFrom="paragraph">
                <wp:posOffset>169545</wp:posOffset>
              </wp:positionV>
              <wp:extent cx="311728" cy="277091"/>
              <wp:effectExtent l="0" t="0" r="12700" b="889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728" cy="2770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8B3FCE" w14:textId="298DEFE8" w:rsidR="0007690D" w:rsidRPr="00060FFD" w:rsidRDefault="00060FFD" w:rsidP="00060FFD">
                          <w:pPr>
                            <w:ind w:firstLine="0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4CB017" id="Поле 63" o:spid="_x0000_s1029" type="#_x0000_t202" style="position:absolute;left:0;text-align:left;margin-left:-8.6pt;margin-top:13.35pt;width:24.55pt;height:2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" filled="f" stroked="f">
              <v:textbox inset="0,0,0,0">
                <w:txbxContent>
                  <w:p w14:paraId="188B3FCE" w14:textId="298DEFE8" w:rsidR="0007690D" w:rsidRPr="00060FFD" w:rsidRDefault="00060FFD" w:rsidP="00060FFD">
                    <w:pPr>
                      <w:ind w:firstLine="0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3563CBC" wp14:editId="0E64D2BD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97DBBC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Лист</w:t>
                          </w:r>
                        </w:p>
                        <w:p w14:paraId="02D5A71F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563CBC" id="Поле 60" o:spid="_x0000_s1030" type="#_x0000_t202" style="position:absolute;left:0;text-align:left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" filled="f" stroked="f">
              <v:textbox inset="0,0,0,0">
                <w:txbxContent>
                  <w:p w14:paraId="5E97DBBC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Лист</w:t>
                    </w:r>
                  </w:p>
                  <w:p w14:paraId="02D5A71F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CF5595A" wp14:editId="7B71B07A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BB347D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8C2FE8" wp14:editId="4416AD39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D70B52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35004AA9" wp14:editId="376ED102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1C21E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004AA9" id="Поле 65" o:spid="_x0000_s1031" type="#_x0000_t202" style="position:absolute;left:0;text-align:left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A6&#10;4xwV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14C1C21E" w14:textId="77777777" w:rsidR="0007690D" w:rsidRPr="00060FFD" w:rsidRDefault="0007690D" w:rsidP="00060FFD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DBD1B92" wp14:editId="7AD77C3D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025BFC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BD1B92" id="Поле 59" o:spid="_x0000_s1032" type="#_x0000_t202" style="position:absolute;left:0;text-align:left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3025BFC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  <w:lang w:val="en-US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C625F3" wp14:editId="21653A1A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7C332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C625F3" id="Поле 58" o:spid="_x0000_s1033" type="#_x0000_t202" style="position:absolute;left:0;text-align:left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17C332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4"/>
                        <w:szCs w:val="24"/>
                        <w:lang w:val="en-US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F624569" wp14:editId="380D92FA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621BE5" w14:textId="4DF480C0" w:rsidR="0007690D" w:rsidRPr="00E861C8" w:rsidRDefault="005C43F6" w:rsidP="005C43F6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5C43F6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5C43F6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5C43F6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Pr="005C43F6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t>1</w:t>
                          </w:r>
                          <w:r w:rsidRPr="005C43F6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42D4D6F7" w14:textId="05454854" w:rsidR="0007690D" w:rsidRPr="00C00CD7" w:rsidRDefault="005C43F6" w:rsidP="00510612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624569" id="Поле 53" o:spid="_x0000_s1034" type="#_x0000_t202" style="position:absolute;left:0;text-align:left;margin-left:476.05pt;margin-top:10.75pt;width:26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" filled="f" stroked="f">
              <v:textbox inset="0,0,0,0">
                <w:txbxContent>
                  <w:p w14:paraId="04621BE5" w14:textId="4DF480C0" w:rsidR="0007690D" w:rsidRPr="00E861C8" w:rsidRDefault="005C43F6" w:rsidP="005C43F6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5C43F6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5C43F6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5C43F6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Pr="005C43F6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t>1</w:t>
                    </w:r>
                    <w:r w:rsidRPr="005C43F6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42D4D6F7" w14:textId="05454854" w:rsidR="0007690D" w:rsidRPr="00C00CD7" w:rsidRDefault="005C43F6" w:rsidP="00510612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BCC65BF" wp14:editId="631A9F23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91BD3B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DD087F0" wp14:editId="63FBB80F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3B8813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AD1084A" wp14:editId="5037EDDA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BDA5C3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9E6A" wp14:editId="5545F04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1D5A28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7205864" wp14:editId="2EEBEACB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CC048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B27F8" wp14:editId="7A590DB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C549FE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70F1CA" wp14:editId="18F89C0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CD6FBF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86F451" wp14:editId="1857823F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9612C7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5AA9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7464F231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0B82CE10" wp14:editId="3427E865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0C17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A0B4773" wp14:editId="1DC10209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C6CE69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0E96817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B4773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47C6CE69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0E96817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077E578" wp14:editId="62AAEA08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89DF6C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77E578" id="Поле 40" o:spid="_x0000_s1036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2889DF6C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1E13303" wp14:editId="476EC877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C1C3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13303" id="Поле 39" o:spid="_x0000_s1037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3E2C1C3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000D56ED" wp14:editId="1ACC5F79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104BD4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D56ED" id="Поле 38" o:spid="_x0000_s1038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04104BD4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D77603A" wp14:editId="57B36C2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1A06C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77603A" id="Поле 37" o:spid="_x0000_s1039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3FB1A06C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94A1C1F" wp14:editId="4B258AF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2C343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4A1C1F" id="Поле 36" o:spid="_x0000_s1040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4912C343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A50AD98" wp14:editId="0420A333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873AB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50AD98" id="Поле 35" o:spid="_x0000_s1041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107873AB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3217C1E" wp14:editId="66A38BA0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D9F2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217C1E" id="Поле 34" o:spid="_x0000_s1042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526D9F2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B30555D" wp14:editId="78479B43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3E4B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30555D" id="Поле 33" o:spid="_x0000_s1043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78B3E4B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E1C484E" wp14:editId="4E0ED8FD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F22808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C484E" id="Поле 32" o:spid="_x0000_s1044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6F22808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AA7371B" wp14:editId="6BF9CE70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CF13E5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A7371B" id="Поле 31" o:spid="_x0000_s1045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38CF13E5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69719167" wp14:editId="44E3F9DB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F2D28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719167" id="Поле 30" o:spid="_x0000_s1046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44F2D28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8F50D70" wp14:editId="6C117B72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4D27DC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F50D70" id="Поле 29" o:spid="_x0000_s1047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454D27DC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5B9A4B2" wp14:editId="6DF02A3C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6AB69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9A4B2" id="Поле 28" o:spid="_x0000_s1048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D6AB69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1913D74" wp14:editId="2BEF5625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BD11F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913D74" id="Поле 27" o:spid="_x0000_s1049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7E6BD11F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7C89C77" wp14:editId="06273E9A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458CF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E4FE0DB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C89C77" id="Поле 26" o:spid="_x0000_s1050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568458CF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E4FE0DB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A99445B" wp14:editId="54E0298E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4F567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9445B" id="Поле 25" o:spid="_x0000_s1051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34C4F567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6A705E7" wp14:editId="409A362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961933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A705E7" id="Поле 24" o:spid="_x0000_s1052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49961933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71D2C38" wp14:editId="35365250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279376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1D2C38" id="Поле 23" o:spid="_x0000_s1053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3C279376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000852F" wp14:editId="2F01FF71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D089E9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AB161B3" wp14:editId="01FDFAE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033A80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78E3E1E" wp14:editId="76F1B71A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28CAE4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20A45BD" wp14:editId="4F22448B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EBDBDD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0AC5D03" wp14:editId="1F79381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C1615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69E23D" wp14:editId="6118F8C1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A06BBC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60BDF9B" wp14:editId="608DE877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2605AA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0BDF9B" id="Поле 16" o:spid="_x0000_s1054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1A2605AA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F1C0F0C" wp14:editId="327A15D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BFAC0F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10A43106" wp14:editId="05F95FD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EE93C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4ADE7879" wp14:editId="53C08ABB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B1186D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C96FA6F" wp14:editId="671227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99CE05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96FA6F" id="Поле 12" o:spid="_x0000_s1055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A99CE05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E79960D" wp14:editId="597E4098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DEAFC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B80F92F" wp14:editId="7DE4647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CF53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EF8572" wp14:editId="28DF3A4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11C3D8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6CAD9A2" wp14:editId="7F0BE5A7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37A37C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67634A7" wp14:editId="7FCE9D3E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84244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47344AB" wp14:editId="451E126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AC864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DB437A2" wp14:editId="75C7094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31377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FBB06C9" wp14:editId="750036B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DDA69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440FC41" wp14:editId="6C1A0C5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007398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E5992A5" wp14:editId="0D5BA0C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43A2D3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F33CE29" wp14:editId="5178A28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C23E2D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203D" w14:textId="77777777" w:rsidR="004D531E" w:rsidRDefault="004D531E" w:rsidP="00D973E7">
      <w:pPr>
        <w:spacing w:line="240" w:lineRule="auto"/>
      </w:pPr>
      <w:r>
        <w:separator/>
      </w:r>
    </w:p>
  </w:footnote>
  <w:footnote w:type="continuationSeparator" w:id="0">
    <w:p w14:paraId="3869DA80" w14:textId="77777777" w:rsidR="004D531E" w:rsidRDefault="004D531E" w:rsidP="00D973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A0DB" w14:textId="77777777" w:rsidR="0007690D" w:rsidRDefault="000769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260145" wp14:editId="550B7361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F65B6B" w14:textId="77777777" w:rsidR="0022791E" w:rsidRDefault="0022791E" w:rsidP="00060FF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260145" id="Прямоугольник 44" o:spid="_x0000_s1026" style="position:absolute;left:0;text-align:left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" o:allowincell="f" strokeweight="1.5pt">
              <v:textbox>
                <w:txbxContent>
                  <w:p w14:paraId="58F65B6B" w14:textId="77777777" w:rsidR="0022791E" w:rsidRDefault="0022791E" w:rsidP="00060FFD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70472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02C74EA" wp14:editId="748E208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65C329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73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D7A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A3395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A22C5"/>
    <w:multiLevelType w:val="multilevel"/>
    <w:tmpl w:val="26A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52DAF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62071"/>
    <w:multiLevelType w:val="multilevel"/>
    <w:tmpl w:val="5C6299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25159"/>
    <w:multiLevelType w:val="hybridMultilevel"/>
    <w:tmpl w:val="BEEC01C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FA22DF"/>
    <w:multiLevelType w:val="multilevel"/>
    <w:tmpl w:val="5E320E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A7764"/>
    <w:multiLevelType w:val="hybridMultilevel"/>
    <w:tmpl w:val="F5AC59F6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0AC137C6"/>
    <w:multiLevelType w:val="multilevel"/>
    <w:tmpl w:val="BD5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632A7"/>
    <w:multiLevelType w:val="hybridMultilevel"/>
    <w:tmpl w:val="F878B7D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D093E31"/>
    <w:multiLevelType w:val="multilevel"/>
    <w:tmpl w:val="200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A405F"/>
    <w:multiLevelType w:val="multilevel"/>
    <w:tmpl w:val="FC2016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86345"/>
    <w:multiLevelType w:val="multilevel"/>
    <w:tmpl w:val="0E1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C3C89"/>
    <w:multiLevelType w:val="multilevel"/>
    <w:tmpl w:val="4BC089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252FD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83F57"/>
    <w:multiLevelType w:val="hybridMultilevel"/>
    <w:tmpl w:val="D11CA718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13F7315D"/>
    <w:multiLevelType w:val="multilevel"/>
    <w:tmpl w:val="10F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84946"/>
    <w:multiLevelType w:val="hybridMultilevel"/>
    <w:tmpl w:val="9B50E5FC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14F7720B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2153E"/>
    <w:multiLevelType w:val="hybridMultilevel"/>
    <w:tmpl w:val="1B0CFFE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6B12A9E"/>
    <w:multiLevelType w:val="multilevel"/>
    <w:tmpl w:val="45E4A7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D0CFE"/>
    <w:multiLevelType w:val="hybridMultilevel"/>
    <w:tmpl w:val="187EE540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1BA12B39"/>
    <w:multiLevelType w:val="multilevel"/>
    <w:tmpl w:val="2E7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7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25E77"/>
    <w:multiLevelType w:val="hybridMultilevel"/>
    <w:tmpl w:val="7C14709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1C633F60"/>
    <w:multiLevelType w:val="hybridMultilevel"/>
    <w:tmpl w:val="F470024E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1DBE4A04"/>
    <w:multiLevelType w:val="hybridMultilevel"/>
    <w:tmpl w:val="98C405E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1FA77194"/>
    <w:multiLevelType w:val="multilevel"/>
    <w:tmpl w:val="285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F6BD1"/>
    <w:multiLevelType w:val="multilevel"/>
    <w:tmpl w:val="57801D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15881"/>
    <w:multiLevelType w:val="multilevel"/>
    <w:tmpl w:val="405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1B2ED0"/>
    <w:multiLevelType w:val="hybridMultilevel"/>
    <w:tmpl w:val="335838F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21420C20"/>
    <w:multiLevelType w:val="multilevel"/>
    <w:tmpl w:val="80D279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58426E"/>
    <w:multiLevelType w:val="hybridMultilevel"/>
    <w:tmpl w:val="A164F02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22624546"/>
    <w:multiLevelType w:val="multilevel"/>
    <w:tmpl w:val="8B6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F80B4A"/>
    <w:multiLevelType w:val="multilevel"/>
    <w:tmpl w:val="9A02C0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FA31D9"/>
    <w:multiLevelType w:val="multilevel"/>
    <w:tmpl w:val="00D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2A543F"/>
    <w:multiLevelType w:val="hybridMultilevel"/>
    <w:tmpl w:val="C85A99FC"/>
    <w:lvl w:ilvl="0" w:tplc="2000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7" w15:restartNumberingAfterBreak="0">
    <w:nsid w:val="26430FE5"/>
    <w:multiLevelType w:val="hybridMultilevel"/>
    <w:tmpl w:val="DA30DEB6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26BE1117"/>
    <w:multiLevelType w:val="multilevel"/>
    <w:tmpl w:val="42F4DF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5D4405"/>
    <w:multiLevelType w:val="multilevel"/>
    <w:tmpl w:val="4BF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7B24F6"/>
    <w:multiLevelType w:val="hybridMultilevel"/>
    <w:tmpl w:val="56A0B14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28E3434C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E85369"/>
    <w:multiLevelType w:val="multilevel"/>
    <w:tmpl w:val="5216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F017CA"/>
    <w:multiLevelType w:val="hybridMultilevel"/>
    <w:tmpl w:val="41907F82"/>
    <w:lvl w:ilvl="0" w:tplc="833ADECC">
      <w:start w:val="4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2ADF5C41"/>
    <w:multiLevelType w:val="hybridMultilevel"/>
    <w:tmpl w:val="D1B83862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2B286B62"/>
    <w:multiLevelType w:val="multilevel"/>
    <w:tmpl w:val="46DE08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C56BBE"/>
    <w:multiLevelType w:val="hybridMultilevel"/>
    <w:tmpl w:val="4BA0CE1E"/>
    <w:lvl w:ilvl="0" w:tplc="FBD824F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2DE451A5"/>
    <w:multiLevelType w:val="hybridMultilevel"/>
    <w:tmpl w:val="D3C02BA8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2E0C4FC7"/>
    <w:multiLevelType w:val="hybridMultilevel"/>
    <w:tmpl w:val="B8DA23F8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2E58257D"/>
    <w:multiLevelType w:val="hybridMultilevel"/>
    <w:tmpl w:val="F42E434E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2F3C44C8"/>
    <w:multiLevelType w:val="multilevel"/>
    <w:tmpl w:val="F61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4632C6"/>
    <w:multiLevelType w:val="hybridMultilevel"/>
    <w:tmpl w:val="1A0C9A5A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52" w15:restartNumberingAfterBreak="0">
    <w:nsid w:val="33EA63BA"/>
    <w:multiLevelType w:val="multilevel"/>
    <w:tmpl w:val="5DF6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1E3056"/>
    <w:multiLevelType w:val="hybridMultilevel"/>
    <w:tmpl w:val="42287C54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54" w15:restartNumberingAfterBreak="0">
    <w:nsid w:val="360941B2"/>
    <w:multiLevelType w:val="hybridMultilevel"/>
    <w:tmpl w:val="6CB0F930"/>
    <w:lvl w:ilvl="0" w:tplc="2000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36437687"/>
    <w:multiLevelType w:val="multilevel"/>
    <w:tmpl w:val="B382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07516D"/>
    <w:multiLevelType w:val="hybridMultilevel"/>
    <w:tmpl w:val="6EA4E23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3BAD177C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844AF0"/>
    <w:multiLevelType w:val="hybridMultilevel"/>
    <w:tmpl w:val="1D2C6730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D814583"/>
    <w:multiLevelType w:val="hybridMultilevel"/>
    <w:tmpl w:val="E66C652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3D953929"/>
    <w:multiLevelType w:val="multilevel"/>
    <w:tmpl w:val="125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993740"/>
    <w:multiLevelType w:val="hybridMultilevel"/>
    <w:tmpl w:val="9C1666E4"/>
    <w:lvl w:ilvl="0" w:tplc="AAE0EB1A">
      <w:start w:val="6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F2405C7"/>
    <w:multiLevelType w:val="multilevel"/>
    <w:tmpl w:val="AE66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7A7E4C"/>
    <w:multiLevelType w:val="multilevel"/>
    <w:tmpl w:val="402890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FF5449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751BC6"/>
    <w:multiLevelType w:val="multilevel"/>
    <w:tmpl w:val="2E7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7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C7528A"/>
    <w:multiLevelType w:val="hybridMultilevel"/>
    <w:tmpl w:val="8510477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7" w15:restartNumberingAfterBreak="0">
    <w:nsid w:val="41D71F31"/>
    <w:multiLevelType w:val="multilevel"/>
    <w:tmpl w:val="26A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2254D8C"/>
    <w:multiLevelType w:val="multilevel"/>
    <w:tmpl w:val="801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86288D"/>
    <w:multiLevelType w:val="hybridMultilevel"/>
    <w:tmpl w:val="E71A5880"/>
    <w:lvl w:ilvl="0" w:tplc="641842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449A10DA"/>
    <w:multiLevelType w:val="hybridMultilevel"/>
    <w:tmpl w:val="3CD41C56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1" w15:restartNumberingAfterBreak="0">
    <w:nsid w:val="45452D64"/>
    <w:multiLevelType w:val="hybridMultilevel"/>
    <w:tmpl w:val="96F80CEE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72" w15:restartNumberingAfterBreak="0">
    <w:nsid w:val="466C4F38"/>
    <w:multiLevelType w:val="hybridMultilevel"/>
    <w:tmpl w:val="D9CE397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3" w15:restartNumberingAfterBreak="0">
    <w:nsid w:val="46AF7342"/>
    <w:multiLevelType w:val="hybridMultilevel"/>
    <w:tmpl w:val="F33856A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4" w15:restartNumberingAfterBreak="0">
    <w:nsid w:val="46F14694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356D01"/>
    <w:multiLevelType w:val="multilevel"/>
    <w:tmpl w:val="405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0102E4"/>
    <w:multiLevelType w:val="multilevel"/>
    <w:tmpl w:val="114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E868DE"/>
    <w:multiLevelType w:val="hybridMultilevel"/>
    <w:tmpl w:val="900EFDE8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8" w15:restartNumberingAfterBreak="0">
    <w:nsid w:val="4AED1975"/>
    <w:multiLevelType w:val="multilevel"/>
    <w:tmpl w:val="ED98A3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386754"/>
    <w:multiLevelType w:val="multilevel"/>
    <w:tmpl w:val="A1F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4851A8"/>
    <w:multiLevelType w:val="hybridMultilevel"/>
    <w:tmpl w:val="B560CA64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81" w15:restartNumberingAfterBreak="0">
    <w:nsid w:val="4C830121"/>
    <w:multiLevelType w:val="hybridMultilevel"/>
    <w:tmpl w:val="FA4A96CA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2" w15:restartNumberingAfterBreak="0">
    <w:nsid w:val="4CBB6CDF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2B2DA7"/>
    <w:multiLevelType w:val="hybridMultilevel"/>
    <w:tmpl w:val="58FC397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4DF86B67"/>
    <w:multiLevelType w:val="hybridMultilevel"/>
    <w:tmpl w:val="1A7C5010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5" w15:restartNumberingAfterBreak="0">
    <w:nsid w:val="4E68308F"/>
    <w:multiLevelType w:val="hybridMultilevel"/>
    <w:tmpl w:val="0FE875A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F0407C7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AF3C83"/>
    <w:multiLevelType w:val="hybridMultilevel"/>
    <w:tmpl w:val="4F18ACF0"/>
    <w:lvl w:ilvl="0" w:tplc="94DE7E1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8" w15:restartNumberingAfterBreak="0">
    <w:nsid w:val="501C0480"/>
    <w:multiLevelType w:val="multilevel"/>
    <w:tmpl w:val="8AB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9E74CE"/>
    <w:multiLevelType w:val="hybridMultilevel"/>
    <w:tmpl w:val="97FE5D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0C72F0E"/>
    <w:multiLevelType w:val="multilevel"/>
    <w:tmpl w:val="ECF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9D69A7"/>
    <w:multiLevelType w:val="multilevel"/>
    <w:tmpl w:val="EE6E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4127E53"/>
    <w:multiLevelType w:val="hybridMultilevel"/>
    <w:tmpl w:val="771CFF3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3" w15:restartNumberingAfterBreak="0">
    <w:nsid w:val="560713C6"/>
    <w:multiLevelType w:val="multilevel"/>
    <w:tmpl w:val="B7ACDE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E67D16"/>
    <w:multiLevelType w:val="hybridMultilevel"/>
    <w:tmpl w:val="0264F576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5" w15:restartNumberingAfterBreak="0">
    <w:nsid w:val="57534C58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DE294F"/>
    <w:multiLevelType w:val="multilevel"/>
    <w:tmpl w:val="324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BA25B9"/>
    <w:multiLevelType w:val="hybridMultilevel"/>
    <w:tmpl w:val="9BE41E9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8" w15:restartNumberingAfterBreak="0">
    <w:nsid w:val="594B4C38"/>
    <w:multiLevelType w:val="multilevel"/>
    <w:tmpl w:val="73A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74052C"/>
    <w:multiLevelType w:val="hybridMultilevel"/>
    <w:tmpl w:val="35F4233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0" w15:restartNumberingAfterBreak="0">
    <w:nsid w:val="600867B2"/>
    <w:multiLevelType w:val="multilevel"/>
    <w:tmpl w:val="584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07A7FEC"/>
    <w:multiLevelType w:val="multilevel"/>
    <w:tmpl w:val="A93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500F22"/>
    <w:multiLevelType w:val="hybridMultilevel"/>
    <w:tmpl w:val="6E9607F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3" w15:restartNumberingAfterBreak="0">
    <w:nsid w:val="61A77D62"/>
    <w:multiLevelType w:val="hybridMultilevel"/>
    <w:tmpl w:val="EBE68E7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4" w15:restartNumberingAfterBreak="0">
    <w:nsid w:val="62022019"/>
    <w:multiLevelType w:val="hybridMultilevel"/>
    <w:tmpl w:val="37B8DA8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5" w15:restartNumberingAfterBreak="0">
    <w:nsid w:val="625222D4"/>
    <w:multiLevelType w:val="hybridMultilevel"/>
    <w:tmpl w:val="A6EACE06"/>
    <w:lvl w:ilvl="0" w:tplc="94DE7E1E">
      <w:start w:val="1"/>
      <w:numFmt w:val="decimal"/>
      <w:lvlText w:val="%1"/>
      <w:lvlJc w:val="left"/>
      <w:pPr>
        <w:ind w:left="3191" w:hanging="360"/>
      </w:pPr>
    </w:lvl>
    <w:lvl w:ilvl="1" w:tplc="04190019">
      <w:start w:val="1"/>
      <w:numFmt w:val="lowerLetter"/>
      <w:lvlText w:val="%2."/>
      <w:lvlJc w:val="left"/>
      <w:pPr>
        <w:ind w:left="3911" w:hanging="360"/>
      </w:pPr>
    </w:lvl>
    <w:lvl w:ilvl="2" w:tplc="0419001B">
      <w:start w:val="1"/>
      <w:numFmt w:val="lowerRoman"/>
      <w:lvlText w:val="%3."/>
      <w:lvlJc w:val="right"/>
      <w:pPr>
        <w:ind w:left="4631" w:hanging="180"/>
      </w:pPr>
    </w:lvl>
    <w:lvl w:ilvl="3" w:tplc="0419000F">
      <w:start w:val="1"/>
      <w:numFmt w:val="decimal"/>
      <w:lvlText w:val="%4."/>
      <w:lvlJc w:val="left"/>
      <w:pPr>
        <w:ind w:left="5351" w:hanging="360"/>
      </w:pPr>
    </w:lvl>
    <w:lvl w:ilvl="4" w:tplc="04190019">
      <w:start w:val="1"/>
      <w:numFmt w:val="lowerLetter"/>
      <w:lvlText w:val="%5."/>
      <w:lvlJc w:val="left"/>
      <w:pPr>
        <w:ind w:left="6071" w:hanging="360"/>
      </w:pPr>
    </w:lvl>
    <w:lvl w:ilvl="5" w:tplc="0419001B">
      <w:start w:val="1"/>
      <w:numFmt w:val="lowerRoman"/>
      <w:lvlText w:val="%6."/>
      <w:lvlJc w:val="right"/>
      <w:pPr>
        <w:ind w:left="6791" w:hanging="180"/>
      </w:pPr>
    </w:lvl>
    <w:lvl w:ilvl="6" w:tplc="0419000F">
      <w:start w:val="1"/>
      <w:numFmt w:val="decimal"/>
      <w:lvlText w:val="%7."/>
      <w:lvlJc w:val="left"/>
      <w:pPr>
        <w:ind w:left="7511" w:hanging="360"/>
      </w:pPr>
    </w:lvl>
    <w:lvl w:ilvl="7" w:tplc="04190019">
      <w:start w:val="1"/>
      <w:numFmt w:val="lowerLetter"/>
      <w:lvlText w:val="%8."/>
      <w:lvlJc w:val="left"/>
      <w:pPr>
        <w:ind w:left="8231" w:hanging="360"/>
      </w:pPr>
    </w:lvl>
    <w:lvl w:ilvl="8" w:tplc="0419001B">
      <w:start w:val="1"/>
      <w:numFmt w:val="lowerRoman"/>
      <w:lvlText w:val="%9."/>
      <w:lvlJc w:val="right"/>
      <w:pPr>
        <w:ind w:left="8951" w:hanging="180"/>
      </w:pPr>
    </w:lvl>
  </w:abstractNum>
  <w:abstractNum w:abstractNumId="106" w15:restartNumberingAfterBreak="0">
    <w:nsid w:val="626C24A1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CB47C2"/>
    <w:multiLevelType w:val="multilevel"/>
    <w:tmpl w:val="4120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3561BA9"/>
    <w:multiLevelType w:val="hybridMultilevel"/>
    <w:tmpl w:val="BD6C6F6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9" w15:restartNumberingAfterBreak="0">
    <w:nsid w:val="65BF26F5"/>
    <w:multiLevelType w:val="multilevel"/>
    <w:tmpl w:val="9FC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FC4DC8"/>
    <w:multiLevelType w:val="multilevel"/>
    <w:tmpl w:val="49B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59363D"/>
    <w:multiLevelType w:val="hybridMultilevel"/>
    <w:tmpl w:val="1E32B46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667F6D6B"/>
    <w:multiLevelType w:val="hybridMultilevel"/>
    <w:tmpl w:val="BF5CC9CC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3" w15:restartNumberingAfterBreak="0">
    <w:nsid w:val="682E0116"/>
    <w:multiLevelType w:val="multilevel"/>
    <w:tmpl w:val="5C8029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2F20EC"/>
    <w:multiLevelType w:val="multilevel"/>
    <w:tmpl w:val="DC52BC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8879A4"/>
    <w:multiLevelType w:val="hybridMultilevel"/>
    <w:tmpl w:val="AD0643B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6" w15:restartNumberingAfterBreak="0">
    <w:nsid w:val="69327DD9"/>
    <w:multiLevelType w:val="multilevel"/>
    <w:tmpl w:val="A256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825B7E"/>
    <w:multiLevelType w:val="multilevel"/>
    <w:tmpl w:val="BD887E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DD5FA6"/>
    <w:multiLevelType w:val="multilevel"/>
    <w:tmpl w:val="4C8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4D2D87"/>
    <w:multiLevelType w:val="multilevel"/>
    <w:tmpl w:val="918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2F2063"/>
    <w:multiLevelType w:val="hybridMultilevel"/>
    <w:tmpl w:val="45A8C47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1" w15:restartNumberingAfterBreak="0">
    <w:nsid w:val="6CF4240C"/>
    <w:multiLevelType w:val="hybridMultilevel"/>
    <w:tmpl w:val="3EACAA50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2" w15:restartNumberingAfterBreak="0">
    <w:nsid w:val="6DD96CAE"/>
    <w:multiLevelType w:val="multilevel"/>
    <w:tmpl w:val="7C043E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DC4E09"/>
    <w:multiLevelType w:val="hybridMultilevel"/>
    <w:tmpl w:val="4CC6C20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4" w15:restartNumberingAfterBreak="0">
    <w:nsid w:val="71A63214"/>
    <w:multiLevelType w:val="hybridMultilevel"/>
    <w:tmpl w:val="A9443D6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5" w15:restartNumberingAfterBreak="0">
    <w:nsid w:val="723C25B7"/>
    <w:multiLevelType w:val="hybridMultilevel"/>
    <w:tmpl w:val="11FA1E1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6" w15:restartNumberingAfterBreak="0">
    <w:nsid w:val="72A86C6D"/>
    <w:multiLevelType w:val="hybridMultilevel"/>
    <w:tmpl w:val="A88E018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7" w15:restartNumberingAfterBreak="0">
    <w:nsid w:val="73F978B3"/>
    <w:multiLevelType w:val="multilevel"/>
    <w:tmpl w:val="64DA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4E71EFE"/>
    <w:multiLevelType w:val="multilevel"/>
    <w:tmpl w:val="CCCC5D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4F1B78"/>
    <w:multiLevelType w:val="multilevel"/>
    <w:tmpl w:val="AE98A3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333DC4"/>
    <w:multiLevelType w:val="multilevel"/>
    <w:tmpl w:val="97A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EE28AE"/>
    <w:multiLevelType w:val="hybridMultilevel"/>
    <w:tmpl w:val="D310BA8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2" w15:restartNumberingAfterBreak="0">
    <w:nsid w:val="7C0E0571"/>
    <w:multiLevelType w:val="multilevel"/>
    <w:tmpl w:val="40DED97E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"/>
      <w:lvlJc w:val="left"/>
      <w:pPr>
        <w:ind w:left="1495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C4B2F3D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4F3C0D"/>
    <w:multiLevelType w:val="hybridMultilevel"/>
    <w:tmpl w:val="B8787B68"/>
    <w:lvl w:ilvl="0" w:tplc="94DE7E1E">
      <w:start w:val="1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94DE7E1E">
      <w:start w:val="1"/>
      <w:numFmt w:val="decimal"/>
      <w:lvlText w:val="%3"/>
      <w:lvlJc w:val="left"/>
      <w:pPr>
        <w:ind w:left="3191" w:hanging="36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35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6" w15:restartNumberingAfterBreak="0">
    <w:nsid w:val="7CE35640"/>
    <w:multiLevelType w:val="multilevel"/>
    <w:tmpl w:val="F6D629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0626DF"/>
    <w:multiLevelType w:val="multilevel"/>
    <w:tmpl w:val="F02C75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1A33AE"/>
    <w:multiLevelType w:val="multilevel"/>
    <w:tmpl w:val="BB7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394A6B"/>
    <w:multiLevelType w:val="multilevel"/>
    <w:tmpl w:val="672E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52781C"/>
    <w:multiLevelType w:val="multilevel"/>
    <w:tmpl w:val="7444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D626993"/>
    <w:multiLevelType w:val="hybridMultilevel"/>
    <w:tmpl w:val="F6D03D3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2" w15:restartNumberingAfterBreak="0">
    <w:nsid w:val="7E1C3F0F"/>
    <w:multiLevelType w:val="hybridMultilevel"/>
    <w:tmpl w:val="CCDCA26A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3" w15:restartNumberingAfterBreak="0">
    <w:nsid w:val="7ED803DB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1945F9"/>
    <w:multiLevelType w:val="multilevel"/>
    <w:tmpl w:val="C0DC30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53598">
    <w:abstractNumId w:val="135"/>
  </w:num>
  <w:num w:numId="2" w16cid:durableId="412554472">
    <w:abstractNumId w:val="52"/>
  </w:num>
  <w:num w:numId="3" w16cid:durableId="516386900">
    <w:abstractNumId w:val="62"/>
  </w:num>
  <w:num w:numId="4" w16cid:durableId="855313991">
    <w:abstractNumId w:val="140"/>
  </w:num>
  <w:num w:numId="5" w16cid:durableId="1229538160">
    <w:abstractNumId w:val="108"/>
  </w:num>
  <w:num w:numId="6" w16cid:durableId="545023408">
    <w:abstractNumId w:val="102"/>
  </w:num>
  <w:num w:numId="7" w16cid:durableId="112405619">
    <w:abstractNumId w:val="131"/>
  </w:num>
  <w:num w:numId="8" w16cid:durableId="300696783">
    <w:abstractNumId w:val="125"/>
  </w:num>
  <w:num w:numId="9" w16cid:durableId="1936554991">
    <w:abstractNumId w:val="73"/>
  </w:num>
  <w:num w:numId="10" w16cid:durableId="1737315385">
    <w:abstractNumId w:val="124"/>
  </w:num>
  <w:num w:numId="11" w16cid:durableId="1992639536">
    <w:abstractNumId w:val="53"/>
  </w:num>
  <w:num w:numId="12" w16cid:durableId="1947888050">
    <w:abstractNumId w:val="123"/>
  </w:num>
  <w:num w:numId="13" w16cid:durableId="1708142904">
    <w:abstractNumId w:val="141"/>
  </w:num>
  <w:num w:numId="14" w16cid:durableId="1192108912">
    <w:abstractNumId w:val="72"/>
  </w:num>
  <w:num w:numId="15" w16cid:durableId="1166436633">
    <w:abstractNumId w:val="47"/>
  </w:num>
  <w:num w:numId="16" w16cid:durableId="1669552458">
    <w:abstractNumId w:val="70"/>
  </w:num>
  <w:num w:numId="17" w16cid:durableId="754859798">
    <w:abstractNumId w:val="115"/>
  </w:num>
  <w:num w:numId="18" w16cid:durableId="628240095">
    <w:abstractNumId w:val="97"/>
  </w:num>
  <w:num w:numId="19" w16cid:durableId="840044962">
    <w:abstractNumId w:val="40"/>
  </w:num>
  <w:num w:numId="20" w16cid:durableId="1063138242">
    <w:abstractNumId w:val="111"/>
  </w:num>
  <w:num w:numId="21" w16cid:durableId="52777186">
    <w:abstractNumId w:val="127"/>
  </w:num>
  <w:num w:numId="22" w16cid:durableId="376857742">
    <w:abstractNumId w:val="98"/>
  </w:num>
  <w:num w:numId="23" w16cid:durableId="1427842122">
    <w:abstractNumId w:val="130"/>
  </w:num>
  <w:num w:numId="24" w16cid:durableId="1195578412">
    <w:abstractNumId w:val="27"/>
  </w:num>
  <w:num w:numId="25" w16cid:durableId="196431932">
    <w:abstractNumId w:val="50"/>
  </w:num>
  <w:num w:numId="26" w16cid:durableId="1588686027">
    <w:abstractNumId w:val="60"/>
  </w:num>
  <w:num w:numId="27" w16cid:durableId="290599292">
    <w:abstractNumId w:val="3"/>
  </w:num>
  <w:num w:numId="28" w16cid:durableId="1733847235">
    <w:abstractNumId w:val="67"/>
  </w:num>
  <w:num w:numId="29" w16cid:durableId="847910635">
    <w:abstractNumId w:val="100"/>
  </w:num>
  <w:num w:numId="30" w16cid:durableId="845948471">
    <w:abstractNumId w:val="56"/>
  </w:num>
  <w:num w:numId="31" w16cid:durableId="952856561">
    <w:abstractNumId w:val="89"/>
  </w:num>
  <w:num w:numId="32" w16cid:durableId="1437478085">
    <w:abstractNumId w:val="88"/>
  </w:num>
  <w:num w:numId="33" w16cid:durableId="1199197931">
    <w:abstractNumId w:val="109"/>
  </w:num>
  <w:num w:numId="34" w16cid:durableId="1473250192">
    <w:abstractNumId w:val="19"/>
  </w:num>
  <w:num w:numId="35" w16cid:durableId="1463227938">
    <w:abstractNumId w:val="86"/>
  </w:num>
  <w:num w:numId="36" w16cid:durableId="716972160">
    <w:abstractNumId w:val="15"/>
  </w:num>
  <w:num w:numId="37" w16cid:durableId="1598828128">
    <w:abstractNumId w:val="106"/>
  </w:num>
  <w:num w:numId="38" w16cid:durableId="15615700">
    <w:abstractNumId w:val="0"/>
  </w:num>
  <w:num w:numId="39" w16cid:durableId="1848978510">
    <w:abstractNumId w:val="95"/>
  </w:num>
  <w:num w:numId="40" w16cid:durableId="1355496573">
    <w:abstractNumId w:val="57"/>
  </w:num>
  <w:num w:numId="41" w16cid:durableId="267005960">
    <w:abstractNumId w:val="82"/>
  </w:num>
  <w:num w:numId="42" w16cid:durableId="1742681284">
    <w:abstractNumId w:val="2"/>
  </w:num>
  <w:num w:numId="43" w16cid:durableId="565384066">
    <w:abstractNumId w:val="41"/>
  </w:num>
  <w:num w:numId="44" w16cid:durableId="1548487009">
    <w:abstractNumId w:val="4"/>
  </w:num>
  <w:num w:numId="45" w16cid:durableId="15811229">
    <w:abstractNumId w:val="74"/>
  </w:num>
  <w:num w:numId="46" w16cid:durableId="801775840">
    <w:abstractNumId w:val="1"/>
  </w:num>
  <w:num w:numId="47" w16cid:durableId="1208177365">
    <w:abstractNumId w:val="133"/>
  </w:num>
  <w:num w:numId="48" w16cid:durableId="657223795">
    <w:abstractNumId w:val="64"/>
  </w:num>
  <w:num w:numId="49" w16cid:durableId="865993016">
    <w:abstractNumId w:val="143"/>
  </w:num>
  <w:num w:numId="50" w16cid:durableId="1599410909">
    <w:abstractNumId w:val="85"/>
  </w:num>
  <w:num w:numId="51" w16cid:durableId="139806311">
    <w:abstractNumId w:val="36"/>
  </w:num>
  <w:num w:numId="52" w16cid:durableId="179704933">
    <w:abstractNumId w:val="24"/>
  </w:num>
  <w:num w:numId="53" w16cid:durableId="2032562018">
    <w:abstractNumId w:val="99"/>
  </w:num>
  <w:num w:numId="54" w16cid:durableId="1174300802">
    <w:abstractNumId w:val="10"/>
  </w:num>
  <w:num w:numId="55" w16cid:durableId="450782748">
    <w:abstractNumId w:val="20"/>
  </w:num>
  <w:num w:numId="56" w16cid:durableId="1618754520">
    <w:abstractNumId w:val="26"/>
  </w:num>
  <w:num w:numId="57" w16cid:durableId="1190026211">
    <w:abstractNumId w:val="103"/>
  </w:num>
  <w:num w:numId="58" w16cid:durableId="775827737">
    <w:abstractNumId w:val="83"/>
  </w:num>
  <w:num w:numId="59" w16cid:durableId="583343490">
    <w:abstractNumId w:val="59"/>
  </w:num>
  <w:num w:numId="60" w16cid:durableId="2036617290">
    <w:abstractNumId w:val="112"/>
  </w:num>
  <w:num w:numId="61" w16cid:durableId="2126263917">
    <w:abstractNumId w:val="54"/>
  </w:num>
  <w:num w:numId="62" w16cid:durableId="210582181">
    <w:abstractNumId w:val="51"/>
  </w:num>
  <w:num w:numId="63" w16cid:durableId="1434549141">
    <w:abstractNumId w:val="48"/>
  </w:num>
  <w:num w:numId="64" w16cid:durableId="571736439">
    <w:abstractNumId w:val="87"/>
  </w:num>
  <w:num w:numId="65" w16cid:durableId="428433332">
    <w:abstractNumId w:val="71"/>
  </w:num>
  <w:num w:numId="66" w16cid:durableId="372270101">
    <w:abstractNumId w:val="80"/>
  </w:num>
  <w:num w:numId="67" w16cid:durableId="1788961617">
    <w:abstractNumId w:val="44"/>
  </w:num>
  <w:num w:numId="68" w16cid:durableId="676419227">
    <w:abstractNumId w:val="32"/>
  </w:num>
  <w:num w:numId="69" w16cid:durableId="166097658">
    <w:abstractNumId w:val="92"/>
  </w:num>
  <w:num w:numId="70" w16cid:durableId="910434097">
    <w:abstractNumId w:val="69"/>
  </w:num>
  <w:num w:numId="71" w16cid:durableId="229195613">
    <w:abstractNumId w:val="6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2102480950">
    <w:abstractNumId w:val="109"/>
  </w:num>
  <w:num w:numId="73" w16cid:durableId="1638072391">
    <w:abstractNumId w:val="27"/>
  </w:num>
  <w:num w:numId="74" w16cid:durableId="921834918">
    <w:abstractNumId w:val="1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5" w16cid:durableId="1076169891">
    <w:abstractNumId w:val="4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253272000">
    <w:abstractNumId w:val="86"/>
  </w:num>
  <w:num w:numId="77" w16cid:durableId="211427635">
    <w:abstractNumId w:val="132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308484509">
    <w:abstractNumId w:val="88"/>
  </w:num>
  <w:num w:numId="79" w16cid:durableId="880440716">
    <w:abstractNumId w:val="6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471872811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992054860">
    <w:abstractNumId w:val="15"/>
  </w:num>
  <w:num w:numId="82" w16cid:durableId="244341989">
    <w:abstractNumId w:val="106"/>
  </w:num>
  <w:num w:numId="83" w16cid:durableId="1780565720">
    <w:abstractNumId w:val="0"/>
  </w:num>
  <w:num w:numId="84" w16cid:durableId="2138375353">
    <w:abstractNumId w:val="95"/>
  </w:num>
  <w:num w:numId="85" w16cid:durableId="1721318005">
    <w:abstractNumId w:val="57"/>
  </w:num>
  <w:num w:numId="86" w16cid:durableId="1577399990">
    <w:abstractNumId w:val="82"/>
  </w:num>
  <w:num w:numId="87" w16cid:durableId="266155924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143770009">
    <w:abstractNumId w:val="2"/>
  </w:num>
  <w:num w:numId="89" w16cid:durableId="325135568">
    <w:abstractNumId w:val="41"/>
  </w:num>
  <w:num w:numId="90" w16cid:durableId="636683037">
    <w:abstractNumId w:val="4"/>
  </w:num>
  <w:num w:numId="91" w16cid:durableId="806628704">
    <w:abstractNumId w:val="74"/>
  </w:num>
  <w:num w:numId="92" w16cid:durableId="1414012757">
    <w:abstractNumId w:val="107"/>
  </w:num>
  <w:num w:numId="93" w16cid:durableId="1841238736">
    <w:abstractNumId w:val="35"/>
  </w:num>
  <w:num w:numId="94" w16cid:durableId="725645365">
    <w:abstractNumId w:val="118"/>
  </w:num>
  <w:num w:numId="95" w16cid:durableId="1012953108">
    <w:abstractNumId w:val="91"/>
  </w:num>
  <w:num w:numId="96" w16cid:durableId="1049574542">
    <w:abstractNumId w:val="11"/>
  </w:num>
  <w:num w:numId="97" w16cid:durableId="2136632095">
    <w:abstractNumId w:val="76"/>
  </w:num>
  <w:num w:numId="98" w16cid:durableId="105125723">
    <w:abstractNumId w:val="30"/>
  </w:num>
  <w:num w:numId="99" w16cid:durableId="1824812118">
    <w:abstractNumId w:val="23"/>
  </w:num>
  <w:num w:numId="100" w16cid:durableId="299188264">
    <w:abstractNumId w:val="121"/>
  </w:num>
  <w:num w:numId="101" w16cid:durableId="750470610">
    <w:abstractNumId w:val="65"/>
  </w:num>
  <w:num w:numId="102" w16cid:durableId="937954275">
    <w:abstractNumId w:val="66"/>
  </w:num>
  <w:num w:numId="103" w16cid:durableId="1984770731">
    <w:abstractNumId w:val="96"/>
  </w:num>
  <w:num w:numId="104" w16cid:durableId="1848130802">
    <w:abstractNumId w:val="84"/>
  </w:num>
  <w:num w:numId="105" w16cid:durableId="1539781936">
    <w:abstractNumId w:val="49"/>
  </w:num>
  <w:num w:numId="106" w16cid:durableId="328795902">
    <w:abstractNumId w:val="126"/>
  </w:num>
  <w:num w:numId="107" w16cid:durableId="1441992890">
    <w:abstractNumId w:val="13"/>
  </w:num>
  <w:num w:numId="108" w16cid:durableId="996496546">
    <w:abstractNumId w:val="116"/>
  </w:num>
  <w:num w:numId="109" w16cid:durableId="1142625328">
    <w:abstractNumId w:val="29"/>
  </w:num>
  <w:num w:numId="110" w16cid:durableId="1149319668">
    <w:abstractNumId w:val="33"/>
  </w:num>
  <w:num w:numId="111" w16cid:durableId="464659172">
    <w:abstractNumId w:val="46"/>
  </w:num>
  <w:num w:numId="112" w16cid:durableId="2000621633">
    <w:abstractNumId w:val="90"/>
  </w:num>
  <w:num w:numId="113" w16cid:durableId="430707633">
    <w:abstractNumId w:val="79"/>
  </w:num>
  <w:num w:numId="114" w16cid:durableId="1486357927">
    <w:abstractNumId w:val="17"/>
  </w:num>
  <w:num w:numId="115" w16cid:durableId="1769039745">
    <w:abstractNumId w:val="25"/>
  </w:num>
  <w:num w:numId="116" w16cid:durableId="1135221733">
    <w:abstractNumId w:val="77"/>
  </w:num>
  <w:num w:numId="117" w16cid:durableId="133068744">
    <w:abstractNumId w:val="18"/>
  </w:num>
  <w:num w:numId="118" w16cid:durableId="64114920">
    <w:abstractNumId w:val="8"/>
  </w:num>
  <w:num w:numId="119" w16cid:durableId="1405444467">
    <w:abstractNumId w:val="81"/>
  </w:num>
  <w:num w:numId="120" w16cid:durableId="1952862284">
    <w:abstractNumId w:val="68"/>
  </w:num>
  <w:num w:numId="121" w16cid:durableId="1857039179">
    <w:abstractNumId w:val="42"/>
  </w:num>
  <w:num w:numId="122" w16cid:durableId="1896773542">
    <w:abstractNumId w:val="39"/>
  </w:num>
  <w:num w:numId="123" w16cid:durableId="559945568">
    <w:abstractNumId w:val="101"/>
  </w:num>
  <w:num w:numId="124" w16cid:durableId="259603404">
    <w:abstractNumId w:val="58"/>
  </w:num>
  <w:num w:numId="125" w16cid:durableId="158816417">
    <w:abstractNumId w:val="6"/>
  </w:num>
  <w:num w:numId="126" w16cid:durableId="1358047958">
    <w:abstractNumId w:val="22"/>
  </w:num>
  <w:num w:numId="127" w16cid:durableId="485636255">
    <w:abstractNumId w:val="120"/>
  </w:num>
  <w:num w:numId="128" w16cid:durableId="2066876605">
    <w:abstractNumId w:val="138"/>
  </w:num>
  <w:num w:numId="129" w16cid:durableId="1562474859">
    <w:abstractNumId w:val="119"/>
  </w:num>
  <w:num w:numId="130" w16cid:durableId="298540894">
    <w:abstractNumId w:val="75"/>
  </w:num>
  <w:num w:numId="131" w16cid:durableId="1943370909">
    <w:abstractNumId w:val="110"/>
  </w:num>
  <w:num w:numId="132" w16cid:durableId="911358152">
    <w:abstractNumId w:val="55"/>
  </w:num>
  <w:num w:numId="133" w16cid:durableId="1141776763">
    <w:abstractNumId w:val="139"/>
  </w:num>
  <w:num w:numId="134" w16cid:durableId="628509718">
    <w:abstractNumId w:val="43"/>
  </w:num>
  <w:num w:numId="135" w16cid:durableId="1652129420">
    <w:abstractNumId w:val="37"/>
  </w:num>
  <w:num w:numId="136" w16cid:durableId="357317521">
    <w:abstractNumId w:val="94"/>
  </w:num>
  <w:num w:numId="137" w16cid:durableId="1167285920">
    <w:abstractNumId w:val="104"/>
  </w:num>
  <w:num w:numId="138" w16cid:durableId="1168397613">
    <w:abstractNumId w:val="105"/>
  </w:num>
  <w:num w:numId="139" w16cid:durableId="290330992">
    <w:abstractNumId w:val="45"/>
  </w:num>
  <w:num w:numId="140" w16cid:durableId="1310667681">
    <w:abstractNumId w:val="5"/>
  </w:num>
  <w:num w:numId="141" w16cid:durableId="1380789127">
    <w:abstractNumId w:val="114"/>
  </w:num>
  <w:num w:numId="142" w16cid:durableId="768815190">
    <w:abstractNumId w:val="28"/>
  </w:num>
  <w:num w:numId="143" w16cid:durableId="81993674">
    <w:abstractNumId w:val="12"/>
  </w:num>
  <w:num w:numId="144" w16cid:durableId="1667903174">
    <w:abstractNumId w:val="78"/>
  </w:num>
  <w:num w:numId="145" w16cid:durableId="1939870723">
    <w:abstractNumId w:val="38"/>
  </w:num>
  <w:num w:numId="146" w16cid:durableId="1828202501">
    <w:abstractNumId w:val="113"/>
  </w:num>
  <w:num w:numId="147" w16cid:durableId="1006127314">
    <w:abstractNumId w:val="137"/>
  </w:num>
  <w:num w:numId="148" w16cid:durableId="182207265">
    <w:abstractNumId w:val="129"/>
  </w:num>
  <w:num w:numId="149" w16cid:durableId="43136927">
    <w:abstractNumId w:val="7"/>
  </w:num>
  <w:num w:numId="150" w16cid:durableId="808207046">
    <w:abstractNumId w:val="14"/>
  </w:num>
  <w:num w:numId="151" w16cid:durableId="1891267143">
    <w:abstractNumId w:val="93"/>
  </w:num>
  <w:num w:numId="152" w16cid:durableId="1398170046">
    <w:abstractNumId w:val="122"/>
  </w:num>
  <w:num w:numId="153" w16cid:durableId="1017121761">
    <w:abstractNumId w:val="136"/>
  </w:num>
  <w:num w:numId="154" w16cid:durableId="333535570">
    <w:abstractNumId w:val="117"/>
  </w:num>
  <w:num w:numId="155" w16cid:durableId="1985040659">
    <w:abstractNumId w:val="128"/>
  </w:num>
  <w:num w:numId="156" w16cid:durableId="62606119">
    <w:abstractNumId w:val="21"/>
  </w:num>
  <w:num w:numId="157" w16cid:durableId="1498037180">
    <w:abstractNumId w:val="16"/>
  </w:num>
  <w:num w:numId="158" w16cid:durableId="1367097581">
    <w:abstractNumId w:val="31"/>
  </w:num>
  <w:num w:numId="159" w16cid:durableId="1875069263">
    <w:abstractNumId w:val="144"/>
  </w:num>
  <w:num w:numId="160" w16cid:durableId="1502426745">
    <w:abstractNumId w:val="63"/>
  </w:num>
  <w:num w:numId="161" w16cid:durableId="1661618667">
    <w:abstractNumId w:val="34"/>
  </w:num>
  <w:num w:numId="162" w16cid:durableId="1205755005">
    <w:abstractNumId w:val="142"/>
  </w:num>
  <w:num w:numId="163" w16cid:durableId="23200603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D2"/>
    <w:rsid w:val="0000525F"/>
    <w:rsid w:val="00006154"/>
    <w:rsid w:val="0000641E"/>
    <w:rsid w:val="00016EE8"/>
    <w:rsid w:val="00021A3F"/>
    <w:rsid w:val="000233BE"/>
    <w:rsid w:val="000245D1"/>
    <w:rsid w:val="00027A21"/>
    <w:rsid w:val="00027E62"/>
    <w:rsid w:val="000325E5"/>
    <w:rsid w:val="0003563C"/>
    <w:rsid w:val="00036E98"/>
    <w:rsid w:val="00040FB2"/>
    <w:rsid w:val="00043255"/>
    <w:rsid w:val="00046580"/>
    <w:rsid w:val="00050D11"/>
    <w:rsid w:val="00051218"/>
    <w:rsid w:val="00052DE0"/>
    <w:rsid w:val="00055B16"/>
    <w:rsid w:val="00060FFD"/>
    <w:rsid w:val="000634F3"/>
    <w:rsid w:val="0006755A"/>
    <w:rsid w:val="00075D14"/>
    <w:rsid w:val="0007690D"/>
    <w:rsid w:val="00080A10"/>
    <w:rsid w:val="00080AB5"/>
    <w:rsid w:val="000828F9"/>
    <w:rsid w:val="00083512"/>
    <w:rsid w:val="00087F9F"/>
    <w:rsid w:val="0009732C"/>
    <w:rsid w:val="000A0409"/>
    <w:rsid w:val="000A39B5"/>
    <w:rsid w:val="000B35F0"/>
    <w:rsid w:val="000B3DA3"/>
    <w:rsid w:val="000B5419"/>
    <w:rsid w:val="000C084D"/>
    <w:rsid w:val="000C73BC"/>
    <w:rsid w:val="000D71BC"/>
    <w:rsid w:val="000D7DC8"/>
    <w:rsid w:val="000F11D1"/>
    <w:rsid w:val="000F45D6"/>
    <w:rsid w:val="000F56F5"/>
    <w:rsid w:val="000F5806"/>
    <w:rsid w:val="000F5AAC"/>
    <w:rsid w:val="000F705F"/>
    <w:rsid w:val="000F7F2E"/>
    <w:rsid w:val="00105C27"/>
    <w:rsid w:val="00107DA5"/>
    <w:rsid w:val="00111B2D"/>
    <w:rsid w:val="00116ABC"/>
    <w:rsid w:val="0011783C"/>
    <w:rsid w:val="00124BA4"/>
    <w:rsid w:val="001259BA"/>
    <w:rsid w:val="00130CC1"/>
    <w:rsid w:val="0013162C"/>
    <w:rsid w:val="00134FF0"/>
    <w:rsid w:val="001375DE"/>
    <w:rsid w:val="00142FC3"/>
    <w:rsid w:val="00143099"/>
    <w:rsid w:val="001452CF"/>
    <w:rsid w:val="00147D70"/>
    <w:rsid w:val="00152FC4"/>
    <w:rsid w:val="00156021"/>
    <w:rsid w:val="001560F6"/>
    <w:rsid w:val="00157332"/>
    <w:rsid w:val="00172BEC"/>
    <w:rsid w:val="00174F79"/>
    <w:rsid w:val="00180376"/>
    <w:rsid w:val="00183975"/>
    <w:rsid w:val="00186A4C"/>
    <w:rsid w:val="00193F70"/>
    <w:rsid w:val="001954CA"/>
    <w:rsid w:val="00195D99"/>
    <w:rsid w:val="00195EBC"/>
    <w:rsid w:val="001A1BBA"/>
    <w:rsid w:val="001A260F"/>
    <w:rsid w:val="001A32D0"/>
    <w:rsid w:val="001A391A"/>
    <w:rsid w:val="001A719A"/>
    <w:rsid w:val="001A75BF"/>
    <w:rsid w:val="001B0175"/>
    <w:rsid w:val="001B26B6"/>
    <w:rsid w:val="001B2F73"/>
    <w:rsid w:val="001B3F67"/>
    <w:rsid w:val="001B7E53"/>
    <w:rsid w:val="001C109A"/>
    <w:rsid w:val="001C2574"/>
    <w:rsid w:val="001C276B"/>
    <w:rsid w:val="001C74E7"/>
    <w:rsid w:val="001D4454"/>
    <w:rsid w:val="001D5FCE"/>
    <w:rsid w:val="001D6077"/>
    <w:rsid w:val="001E063F"/>
    <w:rsid w:val="001E1386"/>
    <w:rsid w:val="001E1ED7"/>
    <w:rsid w:val="001E25D2"/>
    <w:rsid w:val="001E6895"/>
    <w:rsid w:val="001E6F8C"/>
    <w:rsid w:val="001F37AC"/>
    <w:rsid w:val="001F51B5"/>
    <w:rsid w:val="001F688A"/>
    <w:rsid w:val="001F73BC"/>
    <w:rsid w:val="00200152"/>
    <w:rsid w:val="002003B4"/>
    <w:rsid w:val="00201DB3"/>
    <w:rsid w:val="002032FB"/>
    <w:rsid w:val="00204C97"/>
    <w:rsid w:val="00213A11"/>
    <w:rsid w:val="00215D2D"/>
    <w:rsid w:val="002163CC"/>
    <w:rsid w:val="00220A00"/>
    <w:rsid w:val="0022433C"/>
    <w:rsid w:val="0022791E"/>
    <w:rsid w:val="00234C50"/>
    <w:rsid w:val="00235366"/>
    <w:rsid w:val="002358DB"/>
    <w:rsid w:val="00237A55"/>
    <w:rsid w:val="002402A4"/>
    <w:rsid w:val="00240C9D"/>
    <w:rsid w:val="00242C4D"/>
    <w:rsid w:val="002501AB"/>
    <w:rsid w:val="002511F2"/>
    <w:rsid w:val="0025535D"/>
    <w:rsid w:val="002572E2"/>
    <w:rsid w:val="0026214F"/>
    <w:rsid w:val="002624BE"/>
    <w:rsid w:val="00275048"/>
    <w:rsid w:val="00275BCC"/>
    <w:rsid w:val="00276EEF"/>
    <w:rsid w:val="002828A7"/>
    <w:rsid w:val="0028297E"/>
    <w:rsid w:val="00290990"/>
    <w:rsid w:val="00296374"/>
    <w:rsid w:val="00296453"/>
    <w:rsid w:val="00297E7E"/>
    <w:rsid w:val="002A48A2"/>
    <w:rsid w:val="002A7F31"/>
    <w:rsid w:val="002B129F"/>
    <w:rsid w:val="002B5AE2"/>
    <w:rsid w:val="002C2101"/>
    <w:rsid w:val="002C24AF"/>
    <w:rsid w:val="002C27E0"/>
    <w:rsid w:val="002C4C7F"/>
    <w:rsid w:val="002C59B3"/>
    <w:rsid w:val="002D1635"/>
    <w:rsid w:val="002D1C0A"/>
    <w:rsid w:val="002D353C"/>
    <w:rsid w:val="002D6BFC"/>
    <w:rsid w:val="002D731E"/>
    <w:rsid w:val="002F005C"/>
    <w:rsid w:val="002F2079"/>
    <w:rsid w:val="002F4C24"/>
    <w:rsid w:val="002F5DF2"/>
    <w:rsid w:val="002F6020"/>
    <w:rsid w:val="002F65FB"/>
    <w:rsid w:val="003110C5"/>
    <w:rsid w:val="00311233"/>
    <w:rsid w:val="00314BF6"/>
    <w:rsid w:val="003220E4"/>
    <w:rsid w:val="003266E1"/>
    <w:rsid w:val="00327458"/>
    <w:rsid w:val="00331490"/>
    <w:rsid w:val="0033371F"/>
    <w:rsid w:val="0033552A"/>
    <w:rsid w:val="00335F76"/>
    <w:rsid w:val="00337A51"/>
    <w:rsid w:val="003416AA"/>
    <w:rsid w:val="00342B23"/>
    <w:rsid w:val="00343070"/>
    <w:rsid w:val="00351F20"/>
    <w:rsid w:val="0035290D"/>
    <w:rsid w:val="00356BC6"/>
    <w:rsid w:val="00357031"/>
    <w:rsid w:val="00361180"/>
    <w:rsid w:val="00365E2B"/>
    <w:rsid w:val="00372C77"/>
    <w:rsid w:val="00375246"/>
    <w:rsid w:val="00380376"/>
    <w:rsid w:val="00382117"/>
    <w:rsid w:val="00390251"/>
    <w:rsid w:val="0039535E"/>
    <w:rsid w:val="003A3BE2"/>
    <w:rsid w:val="003A4538"/>
    <w:rsid w:val="003A61A6"/>
    <w:rsid w:val="003A6354"/>
    <w:rsid w:val="003A6A85"/>
    <w:rsid w:val="003B0411"/>
    <w:rsid w:val="003B2453"/>
    <w:rsid w:val="003B46D3"/>
    <w:rsid w:val="003B4868"/>
    <w:rsid w:val="003B5A55"/>
    <w:rsid w:val="003B5D22"/>
    <w:rsid w:val="003C04B5"/>
    <w:rsid w:val="003C4B97"/>
    <w:rsid w:val="003C6CA0"/>
    <w:rsid w:val="003D0D86"/>
    <w:rsid w:val="003D3F77"/>
    <w:rsid w:val="003D437C"/>
    <w:rsid w:val="003D4D00"/>
    <w:rsid w:val="003E3444"/>
    <w:rsid w:val="003E77A6"/>
    <w:rsid w:val="003F2B87"/>
    <w:rsid w:val="003F3AB9"/>
    <w:rsid w:val="004036D6"/>
    <w:rsid w:val="00421603"/>
    <w:rsid w:val="00421AD9"/>
    <w:rsid w:val="00423C73"/>
    <w:rsid w:val="00425F17"/>
    <w:rsid w:val="00432E35"/>
    <w:rsid w:val="00436274"/>
    <w:rsid w:val="00436327"/>
    <w:rsid w:val="00436F2C"/>
    <w:rsid w:val="00437949"/>
    <w:rsid w:val="00441505"/>
    <w:rsid w:val="004442BA"/>
    <w:rsid w:val="004520B9"/>
    <w:rsid w:val="00452B84"/>
    <w:rsid w:val="004623EB"/>
    <w:rsid w:val="0046273D"/>
    <w:rsid w:val="00462B52"/>
    <w:rsid w:val="00463052"/>
    <w:rsid w:val="00466076"/>
    <w:rsid w:val="00486EA6"/>
    <w:rsid w:val="004904FD"/>
    <w:rsid w:val="00491B77"/>
    <w:rsid w:val="004929F9"/>
    <w:rsid w:val="00494DF0"/>
    <w:rsid w:val="00495856"/>
    <w:rsid w:val="004A2B2F"/>
    <w:rsid w:val="004A447D"/>
    <w:rsid w:val="004A4B68"/>
    <w:rsid w:val="004A60FD"/>
    <w:rsid w:val="004B25A5"/>
    <w:rsid w:val="004B27E4"/>
    <w:rsid w:val="004B408C"/>
    <w:rsid w:val="004B719E"/>
    <w:rsid w:val="004B75DE"/>
    <w:rsid w:val="004C22D8"/>
    <w:rsid w:val="004C2792"/>
    <w:rsid w:val="004C5B31"/>
    <w:rsid w:val="004D2FC4"/>
    <w:rsid w:val="004D531E"/>
    <w:rsid w:val="004D708C"/>
    <w:rsid w:val="004E00D7"/>
    <w:rsid w:val="004E08B8"/>
    <w:rsid w:val="004E1A4E"/>
    <w:rsid w:val="004F25A9"/>
    <w:rsid w:val="004F3124"/>
    <w:rsid w:val="00501092"/>
    <w:rsid w:val="005017D4"/>
    <w:rsid w:val="005064E3"/>
    <w:rsid w:val="00510612"/>
    <w:rsid w:val="00512CC6"/>
    <w:rsid w:val="00513F0E"/>
    <w:rsid w:val="0051530D"/>
    <w:rsid w:val="00521FEA"/>
    <w:rsid w:val="00524D66"/>
    <w:rsid w:val="00530BF0"/>
    <w:rsid w:val="005328A2"/>
    <w:rsid w:val="00532B73"/>
    <w:rsid w:val="00534460"/>
    <w:rsid w:val="00550CC2"/>
    <w:rsid w:val="0055189D"/>
    <w:rsid w:val="00555D07"/>
    <w:rsid w:val="00557E47"/>
    <w:rsid w:val="0056120B"/>
    <w:rsid w:val="00565E11"/>
    <w:rsid w:val="00570401"/>
    <w:rsid w:val="005742FA"/>
    <w:rsid w:val="00580984"/>
    <w:rsid w:val="00584B5F"/>
    <w:rsid w:val="005853CD"/>
    <w:rsid w:val="005860D1"/>
    <w:rsid w:val="00587BF1"/>
    <w:rsid w:val="00592E5A"/>
    <w:rsid w:val="0059532E"/>
    <w:rsid w:val="00595CF5"/>
    <w:rsid w:val="005A239A"/>
    <w:rsid w:val="005A7F9A"/>
    <w:rsid w:val="005B0395"/>
    <w:rsid w:val="005B122F"/>
    <w:rsid w:val="005B401D"/>
    <w:rsid w:val="005B5509"/>
    <w:rsid w:val="005B7CCD"/>
    <w:rsid w:val="005C0D26"/>
    <w:rsid w:val="005C3A9A"/>
    <w:rsid w:val="005C4025"/>
    <w:rsid w:val="005C43F6"/>
    <w:rsid w:val="005C43FF"/>
    <w:rsid w:val="005C717A"/>
    <w:rsid w:val="005C778E"/>
    <w:rsid w:val="005D072A"/>
    <w:rsid w:val="005D13A0"/>
    <w:rsid w:val="005D3AFC"/>
    <w:rsid w:val="005D727B"/>
    <w:rsid w:val="005E0F8A"/>
    <w:rsid w:val="005E137C"/>
    <w:rsid w:val="005E4B11"/>
    <w:rsid w:val="005E6E7D"/>
    <w:rsid w:val="005F11DD"/>
    <w:rsid w:val="005F4310"/>
    <w:rsid w:val="005F6B0F"/>
    <w:rsid w:val="006000D8"/>
    <w:rsid w:val="00601536"/>
    <w:rsid w:val="0060334F"/>
    <w:rsid w:val="006053DD"/>
    <w:rsid w:val="0061066B"/>
    <w:rsid w:val="00613268"/>
    <w:rsid w:val="00613D64"/>
    <w:rsid w:val="00614B54"/>
    <w:rsid w:val="00614F7F"/>
    <w:rsid w:val="006160E2"/>
    <w:rsid w:val="00617721"/>
    <w:rsid w:val="00620EFF"/>
    <w:rsid w:val="00623060"/>
    <w:rsid w:val="00623084"/>
    <w:rsid w:val="006232F8"/>
    <w:rsid w:val="0062482E"/>
    <w:rsid w:val="0062636C"/>
    <w:rsid w:val="0062743D"/>
    <w:rsid w:val="00633C65"/>
    <w:rsid w:val="00636374"/>
    <w:rsid w:val="00642697"/>
    <w:rsid w:val="00651013"/>
    <w:rsid w:val="00651444"/>
    <w:rsid w:val="00651A63"/>
    <w:rsid w:val="00653CE1"/>
    <w:rsid w:val="00657D98"/>
    <w:rsid w:val="006641E2"/>
    <w:rsid w:val="00677A2B"/>
    <w:rsid w:val="00680ACA"/>
    <w:rsid w:val="00690FC5"/>
    <w:rsid w:val="00691A05"/>
    <w:rsid w:val="00691D29"/>
    <w:rsid w:val="00697371"/>
    <w:rsid w:val="006A60D4"/>
    <w:rsid w:val="006A670A"/>
    <w:rsid w:val="006B629A"/>
    <w:rsid w:val="006C2F31"/>
    <w:rsid w:val="006C42D6"/>
    <w:rsid w:val="006C5A47"/>
    <w:rsid w:val="006C5E2D"/>
    <w:rsid w:val="006D14E6"/>
    <w:rsid w:val="006D7E51"/>
    <w:rsid w:val="006E0033"/>
    <w:rsid w:val="006F70DE"/>
    <w:rsid w:val="007137E4"/>
    <w:rsid w:val="007167DD"/>
    <w:rsid w:val="0073031F"/>
    <w:rsid w:val="00731064"/>
    <w:rsid w:val="00733822"/>
    <w:rsid w:val="00737757"/>
    <w:rsid w:val="00737A3B"/>
    <w:rsid w:val="007400BB"/>
    <w:rsid w:val="00744FDA"/>
    <w:rsid w:val="007478DB"/>
    <w:rsid w:val="007502D2"/>
    <w:rsid w:val="0075041D"/>
    <w:rsid w:val="00750AC4"/>
    <w:rsid w:val="00762A19"/>
    <w:rsid w:val="00764AE8"/>
    <w:rsid w:val="00773428"/>
    <w:rsid w:val="00775313"/>
    <w:rsid w:val="00783D4B"/>
    <w:rsid w:val="007958DA"/>
    <w:rsid w:val="007A2487"/>
    <w:rsid w:val="007A2761"/>
    <w:rsid w:val="007A34B6"/>
    <w:rsid w:val="007A3848"/>
    <w:rsid w:val="007A5259"/>
    <w:rsid w:val="007B3A5E"/>
    <w:rsid w:val="007B41FD"/>
    <w:rsid w:val="007B6A56"/>
    <w:rsid w:val="007C0706"/>
    <w:rsid w:val="007C27ED"/>
    <w:rsid w:val="007C4570"/>
    <w:rsid w:val="007C55DD"/>
    <w:rsid w:val="007D0321"/>
    <w:rsid w:val="007D2291"/>
    <w:rsid w:val="007D6377"/>
    <w:rsid w:val="007D77ED"/>
    <w:rsid w:val="007D7CC1"/>
    <w:rsid w:val="007D7D31"/>
    <w:rsid w:val="007E07CB"/>
    <w:rsid w:val="007E195E"/>
    <w:rsid w:val="007E1F5B"/>
    <w:rsid w:val="007E5549"/>
    <w:rsid w:val="007E55BB"/>
    <w:rsid w:val="007F0A67"/>
    <w:rsid w:val="007F1FF3"/>
    <w:rsid w:val="007F2222"/>
    <w:rsid w:val="007F33A5"/>
    <w:rsid w:val="00801F2F"/>
    <w:rsid w:val="00807784"/>
    <w:rsid w:val="00810CEE"/>
    <w:rsid w:val="00814A72"/>
    <w:rsid w:val="0081782F"/>
    <w:rsid w:val="008217D6"/>
    <w:rsid w:val="00822244"/>
    <w:rsid w:val="00823762"/>
    <w:rsid w:val="0082564D"/>
    <w:rsid w:val="00825DA4"/>
    <w:rsid w:val="00826C94"/>
    <w:rsid w:val="008308A2"/>
    <w:rsid w:val="0083208E"/>
    <w:rsid w:val="00832906"/>
    <w:rsid w:val="0083683F"/>
    <w:rsid w:val="00846308"/>
    <w:rsid w:val="00847190"/>
    <w:rsid w:val="008547CA"/>
    <w:rsid w:val="00855115"/>
    <w:rsid w:val="00855533"/>
    <w:rsid w:val="008615E0"/>
    <w:rsid w:val="00863540"/>
    <w:rsid w:val="00864FA7"/>
    <w:rsid w:val="00865B9D"/>
    <w:rsid w:val="00875410"/>
    <w:rsid w:val="008758F1"/>
    <w:rsid w:val="0088265C"/>
    <w:rsid w:val="008826E5"/>
    <w:rsid w:val="00883B25"/>
    <w:rsid w:val="0088512E"/>
    <w:rsid w:val="00892FD0"/>
    <w:rsid w:val="008944DD"/>
    <w:rsid w:val="00894523"/>
    <w:rsid w:val="008949E0"/>
    <w:rsid w:val="00897624"/>
    <w:rsid w:val="008A16C7"/>
    <w:rsid w:val="008A25E1"/>
    <w:rsid w:val="008A33E0"/>
    <w:rsid w:val="008A3E08"/>
    <w:rsid w:val="008A4144"/>
    <w:rsid w:val="008A5C51"/>
    <w:rsid w:val="008B0141"/>
    <w:rsid w:val="008B1E8A"/>
    <w:rsid w:val="008B22BC"/>
    <w:rsid w:val="008B52A4"/>
    <w:rsid w:val="008B7972"/>
    <w:rsid w:val="008B7C6A"/>
    <w:rsid w:val="008C7906"/>
    <w:rsid w:val="008D3066"/>
    <w:rsid w:val="008D4552"/>
    <w:rsid w:val="008D5173"/>
    <w:rsid w:val="008D62A1"/>
    <w:rsid w:val="008D766A"/>
    <w:rsid w:val="008E41D4"/>
    <w:rsid w:val="008E5856"/>
    <w:rsid w:val="008E7F06"/>
    <w:rsid w:val="008F660D"/>
    <w:rsid w:val="008F6B93"/>
    <w:rsid w:val="009002C2"/>
    <w:rsid w:val="00901B64"/>
    <w:rsid w:val="00910049"/>
    <w:rsid w:val="00911962"/>
    <w:rsid w:val="00911C32"/>
    <w:rsid w:val="0091309D"/>
    <w:rsid w:val="00917626"/>
    <w:rsid w:val="009204D7"/>
    <w:rsid w:val="00930A9D"/>
    <w:rsid w:val="00936ACF"/>
    <w:rsid w:val="009401AA"/>
    <w:rsid w:val="00940873"/>
    <w:rsid w:val="00946A41"/>
    <w:rsid w:val="00951FDF"/>
    <w:rsid w:val="00956E13"/>
    <w:rsid w:val="009623E8"/>
    <w:rsid w:val="00964F58"/>
    <w:rsid w:val="0096630B"/>
    <w:rsid w:val="00975921"/>
    <w:rsid w:val="0098231B"/>
    <w:rsid w:val="0098293E"/>
    <w:rsid w:val="00984101"/>
    <w:rsid w:val="0098585F"/>
    <w:rsid w:val="00991752"/>
    <w:rsid w:val="00997B30"/>
    <w:rsid w:val="009A089B"/>
    <w:rsid w:val="009A71F4"/>
    <w:rsid w:val="009B1A05"/>
    <w:rsid w:val="009B2721"/>
    <w:rsid w:val="009B45B6"/>
    <w:rsid w:val="009B637E"/>
    <w:rsid w:val="009B6AC7"/>
    <w:rsid w:val="009B7AEA"/>
    <w:rsid w:val="009C2812"/>
    <w:rsid w:val="009C2968"/>
    <w:rsid w:val="009C3440"/>
    <w:rsid w:val="009C3FDE"/>
    <w:rsid w:val="009C5AE4"/>
    <w:rsid w:val="009D1BB7"/>
    <w:rsid w:val="009D1C4B"/>
    <w:rsid w:val="009D3E71"/>
    <w:rsid w:val="009D4C04"/>
    <w:rsid w:val="009D7FF7"/>
    <w:rsid w:val="009E380A"/>
    <w:rsid w:val="009E5AFA"/>
    <w:rsid w:val="009E7AD8"/>
    <w:rsid w:val="009F68A1"/>
    <w:rsid w:val="00A03062"/>
    <w:rsid w:val="00A0346F"/>
    <w:rsid w:val="00A0386B"/>
    <w:rsid w:val="00A06B19"/>
    <w:rsid w:val="00A1173A"/>
    <w:rsid w:val="00A12922"/>
    <w:rsid w:val="00A13C5B"/>
    <w:rsid w:val="00A2143B"/>
    <w:rsid w:val="00A26C44"/>
    <w:rsid w:val="00A26E31"/>
    <w:rsid w:val="00A27226"/>
    <w:rsid w:val="00A279D7"/>
    <w:rsid w:val="00A32340"/>
    <w:rsid w:val="00A3387B"/>
    <w:rsid w:val="00A3387E"/>
    <w:rsid w:val="00A3461C"/>
    <w:rsid w:val="00A366BF"/>
    <w:rsid w:val="00A37548"/>
    <w:rsid w:val="00A44CA0"/>
    <w:rsid w:val="00A45A09"/>
    <w:rsid w:val="00A465D0"/>
    <w:rsid w:val="00A47FB8"/>
    <w:rsid w:val="00A500EE"/>
    <w:rsid w:val="00A5083D"/>
    <w:rsid w:val="00A708A4"/>
    <w:rsid w:val="00A728D3"/>
    <w:rsid w:val="00A72BB7"/>
    <w:rsid w:val="00A750B9"/>
    <w:rsid w:val="00A825B1"/>
    <w:rsid w:val="00A84052"/>
    <w:rsid w:val="00A86EA0"/>
    <w:rsid w:val="00AA4199"/>
    <w:rsid w:val="00AA7D93"/>
    <w:rsid w:val="00AB24F5"/>
    <w:rsid w:val="00AB4B06"/>
    <w:rsid w:val="00AB5058"/>
    <w:rsid w:val="00AB6742"/>
    <w:rsid w:val="00AB77D7"/>
    <w:rsid w:val="00AC00F5"/>
    <w:rsid w:val="00AD54FB"/>
    <w:rsid w:val="00AD609C"/>
    <w:rsid w:val="00AD659C"/>
    <w:rsid w:val="00AE2AB1"/>
    <w:rsid w:val="00AE6234"/>
    <w:rsid w:val="00AE7C7F"/>
    <w:rsid w:val="00AF1C6A"/>
    <w:rsid w:val="00AF1E20"/>
    <w:rsid w:val="00AF2635"/>
    <w:rsid w:val="00AF61D0"/>
    <w:rsid w:val="00B05376"/>
    <w:rsid w:val="00B06105"/>
    <w:rsid w:val="00B16290"/>
    <w:rsid w:val="00B16F00"/>
    <w:rsid w:val="00B228AD"/>
    <w:rsid w:val="00B26166"/>
    <w:rsid w:val="00B279C0"/>
    <w:rsid w:val="00B31AA0"/>
    <w:rsid w:val="00B32172"/>
    <w:rsid w:val="00B362A5"/>
    <w:rsid w:val="00B37592"/>
    <w:rsid w:val="00B426C2"/>
    <w:rsid w:val="00B51B4F"/>
    <w:rsid w:val="00B554D8"/>
    <w:rsid w:val="00B67225"/>
    <w:rsid w:val="00B74039"/>
    <w:rsid w:val="00B778FD"/>
    <w:rsid w:val="00B77B1C"/>
    <w:rsid w:val="00B80A3A"/>
    <w:rsid w:val="00B849BF"/>
    <w:rsid w:val="00B84BF6"/>
    <w:rsid w:val="00B86782"/>
    <w:rsid w:val="00B9068D"/>
    <w:rsid w:val="00B91935"/>
    <w:rsid w:val="00B92A76"/>
    <w:rsid w:val="00B92ABD"/>
    <w:rsid w:val="00B953A4"/>
    <w:rsid w:val="00BA574C"/>
    <w:rsid w:val="00BA68D0"/>
    <w:rsid w:val="00BB0EF7"/>
    <w:rsid w:val="00BB19C6"/>
    <w:rsid w:val="00BB1FF9"/>
    <w:rsid w:val="00BB57BC"/>
    <w:rsid w:val="00BC013C"/>
    <w:rsid w:val="00BC5981"/>
    <w:rsid w:val="00BD2B52"/>
    <w:rsid w:val="00BD4BAA"/>
    <w:rsid w:val="00BD539D"/>
    <w:rsid w:val="00BD7BEB"/>
    <w:rsid w:val="00BE0C26"/>
    <w:rsid w:val="00BE3C73"/>
    <w:rsid w:val="00BE50B2"/>
    <w:rsid w:val="00BE7C66"/>
    <w:rsid w:val="00BF20D5"/>
    <w:rsid w:val="00C00105"/>
    <w:rsid w:val="00C056E0"/>
    <w:rsid w:val="00C15B69"/>
    <w:rsid w:val="00C17AE8"/>
    <w:rsid w:val="00C21D06"/>
    <w:rsid w:val="00C2345A"/>
    <w:rsid w:val="00C2655C"/>
    <w:rsid w:val="00C36A48"/>
    <w:rsid w:val="00C53102"/>
    <w:rsid w:val="00C55FC6"/>
    <w:rsid w:val="00C57291"/>
    <w:rsid w:val="00C57622"/>
    <w:rsid w:val="00C64402"/>
    <w:rsid w:val="00C80D78"/>
    <w:rsid w:val="00C85C19"/>
    <w:rsid w:val="00C87B1A"/>
    <w:rsid w:val="00C9226E"/>
    <w:rsid w:val="00CA1DFD"/>
    <w:rsid w:val="00CA3359"/>
    <w:rsid w:val="00CA6DFB"/>
    <w:rsid w:val="00CB54A2"/>
    <w:rsid w:val="00CB5E20"/>
    <w:rsid w:val="00CC1174"/>
    <w:rsid w:val="00CC22A5"/>
    <w:rsid w:val="00CC3192"/>
    <w:rsid w:val="00CC3821"/>
    <w:rsid w:val="00CC3FF0"/>
    <w:rsid w:val="00CC615C"/>
    <w:rsid w:val="00CD4A19"/>
    <w:rsid w:val="00CD633E"/>
    <w:rsid w:val="00CD7012"/>
    <w:rsid w:val="00CE0124"/>
    <w:rsid w:val="00CE72C1"/>
    <w:rsid w:val="00CE72CF"/>
    <w:rsid w:val="00CF28A8"/>
    <w:rsid w:val="00CF2BC2"/>
    <w:rsid w:val="00CF2E04"/>
    <w:rsid w:val="00CF395A"/>
    <w:rsid w:val="00CF47B4"/>
    <w:rsid w:val="00CF60F6"/>
    <w:rsid w:val="00D02E5B"/>
    <w:rsid w:val="00D049C8"/>
    <w:rsid w:val="00D06323"/>
    <w:rsid w:val="00D078F1"/>
    <w:rsid w:val="00D26EE1"/>
    <w:rsid w:val="00D30A20"/>
    <w:rsid w:val="00D34D5A"/>
    <w:rsid w:val="00D35015"/>
    <w:rsid w:val="00D35D03"/>
    <w:rsid w:val="00D41179"/>
    <w:rsid w:val="00D53289"/>
    <w:rsid w:val="00D57E2A"/>
    <w:rsid w:val="00D65796"/>
    <w:rsid w:val="00D65E9A"/>
    <w:rsid w:val="00D66DBE"/>
    <w:rsid w:val="00D67BB6"/>
    <w:rsid w:val="00D70B60"/>
    <w:rsid w:val="00D737BD"/>
    <w:rsid w:val="00D73EA6"/>
    <w:rsid w:val="00D74920"/>
    <w:rsid w:val="00D76D7B"/>
    <w:rsid w:val="00D76D81"/>
    <w:rsid w:val="00D809AE"/>
    <w:rsid w:val="00D83545"/>
    <w:rsid w:val="00D911BC"/>
    <w:rsid w:val="00D91BA5"/>
    <w:rsid w:val="00D9297B"/>
    <w:rsid w:val="00D935C5"/>
    <w:rsid w:val="00D973E7"/>
    <w:rsid w:val="00D97E71"/>
    <w:rsid w:val="00DA20FC"/>
    <w:rsid w:val="00DA34F5"/>
    <w:rsid w:val="00DA3E88"/>
    <w:rsid w:val="00DA5352"/>
    <w:rsid w:val="00DA69E3"/>
    <w:rsid w:val="00DB39F8"/>
    <w:rsid w:val="00DB6DDE"/>
    <w:rsid w:val="00DB77E1"/>
    <w:rsid w:val="00DC00A2"/>
    <w:rsid w:val="00DD052A"/>
    <w:rsid w:val="00DD2BD1"/>
    <w:rsid w:val="00DD4AAE"/>
    <w:rsid w:val="00DD5B3D"/>
    <w:rsid w:val="00DD5D9F"/>
    <w:rsid w:val="00DE58C2"/>
    <w:rsid w:val="00DE5B12"/>
    <w:rsid w:val="00DE6677"/>
    <w:rsid w:val="00DE774E"/>
    <w:rsid w:val="00DF0F88"/>
    <w:rsid w:val="00DF246E"/>
    <w:rsid w:val="00DF42F3"/>
    <w:rsid w:val="00DF61DD"/>
    <w:rsid w:val="00DF669C"/>
    <w:rsid w:val="00DF7EE6"/>
    <w:rsid w:val="00E078D4"/>
    <w:rsid w:val="00E14643"/>
    <w:rsid w:val="00E166A3"/>
    <w:rsid w:val="00E16D0E"/>
    <w:rsid w:val="00E16EDB"/>
    <w:rsid w:val="00E20006"/>
    <w:rsid w:val="00E2155A"/>
    <w:rsid w:val="00E41B06"/>
    <w:rsid w:val="00E46251"/>
    <w:rsid w:val="00E46959"/>
    <w:rsid w:val="00E55928"/>
    <w:rsid w:val="00E55986"/>
    <w:rsid w:val="00E62C80"/>
    <w:rsid w:val="00E633EE"/>
    <w:rsid w:val="00E675BC"/>
    <w:rsid w:val="00E67717"/>
    <w:rsid w:val="00E67B29"/>
    <w:rsid w:val="00E732C5"/>
    <w:rsid w:val="00E737B1"/>
    <w:rsid w:val="00E767F0"/>
    <w:rsid w:val="00E861C8"/>
    <w:rsid w:val="00E86A35"/>
    <w:rsid w:val="00E871DC"/>
    <w:rsid w:val="00E876BA"/>
    <w:rsid w:val="00E91B48"/>
    <w:rsid w:val="00E9560B"/>
    <w:rsid w:val="00E97256"/>
    <w:rsid w:val="00EB7419"/>
    <w:rsid w:val="00EC0AB9"/>
    <w:rsid w:val="00EC52FA"/>
    <w:rsid w:val="00EC5E53"/>
    <w:rsid w:val="00EC69B4"/>
    <w:rsid w:val="00EC73E5"/>
    <w:rsid w:val="00EC79ED"/>
    <w:rsid w:val="00ED0CBD"/>
    <w:rsid w:val="00ED1078"/>
    <w:rsid w:val="00ED2D59"/>
    <w:rsid w:val="00ED366D"/>
    <w:rsid w:val="00ED621B"/>
    <w:rsid w:val="00EE3B88"/>
    <w:rsid w:val="00EE3BDE"/>
    <w:rsid w:val="00EE46AB"/>
    <w:rsid w:val="00EE626C"/>
    <w:rsid w:val="00EE7830"/>
    <w:rsid w:val="00EE7ED6"/>
    <w:rsid w:val="00EF1DC9"/>
    <w:rsid w:val="00EF5822"/>
    <w:rsid w:val="00EF770D"/>
    <w:rsid w:val="00F042D5"/>
    <w:rsid w:val="00F117DA"/>
    <w:rsid w:val="00F1439D"/>
    <w:rsid w:val="00F14E65"/>
    <w:rsid w:val="00F22200"/>
    <w:rsid w:val="00F24C7A"/>
    <w:rsid w:val="00F274D4"/>
    <w:rsid w:val="00F323A5"/>
    <w:rsid w:val="00F446A7"/>
    <w:rsid w:val="00F446CA"/>
    <w:rsid w:val="00F470EC"/>
    <w:rsid w:val="00F50F74"/>
    <w:rsid w:val="00F5696B"/>
    <w:rsid w:val="00F61F0B"/>
    <w:rsid w:val="00F76E30"/>
    <w:rsid w:val="00F82F2B"/>
    <w:rsid w:val="00F83BF4"/>
    <w:rsid w:val="00F851C1"/>
    <w:rsid w:val="00F86EF5"/>
    <w:rsid w:val="00F964E1"/>
    <w:rsid w:val="00FA179A"/>
    <w:rsid w:val="00FA2E02"/>
    <w:rsid w:val="00FA70BB"/>
    <w:rsid w:val="00FB6277"/>
    <w:rsid w:val="00FC3655"/>
    <w:rsid w:val="00FC5C7B"/>
    <w:rsid w:val="00FC6462"/>
    <w:rsid w:val="00FD15CB"/>
    <w:rsid w:val="00FD194C"/>
    <w:rsid w:val="00FD48EE"/>
    <w:rsid w:val="00FE4456"/>
    <w:rsid w:val="00FE6F23"/>
    <w:rsid w:val="00FE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FCCBF"/>
  <w15:docId w15:val="{3220E75E-7CE4-4DD5-9A73-A88A06A2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5D2"/>
  </w:style>
  <w:style w:type="paragraph" w:styleId="1">
    <w:name w:val="heading 1"/>
    <w:basedOn w:val="a"/>
    <w:next w:val="a"/>
    <w:link w:val="10"/>
    <w:uiPriority w:val="9"/>
    <w:qFormat/>
    <w:rsid w:val="00510612"/>
    <w:pPr>
      <w:keepNext/>
      <w:spacing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qFormat/>
    <w:rsid w:val="00510612"/>
    <w:pPr>
      <w:keepNext/>
      <w:spacing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qFormat/>
    <w:rsid w:val="00510612"/>
    <w:pPr>
      <w:keepNext/>
      <w:spacing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9C8"/>
    <w:pPr>
      <w:keepNext/>
      <w:keepLines/>
      <w:spacing w:before="40"/>
      <w:outlineLvl w:val="5"/>
    </w:pPr>
    <w:rPr>
      <w:rFonts w:ascii="Aptos" w:eastAsia="Times New Roman" w:hAnsi="Aptos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9C8"/>
    <w:pPr>
      <w:keepNext/>
      <w:keepLines/>
      <w:spacing w:before="40"/>
      <w:outlineLvl w:val="6"/>
    </w:pPr>
    <w:rPr>
      <w:rFonts w:ascii="Aptos" w:eastAsia="Times New Roman" w:hAnsi="Aptos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9C8"/>
    <w:pPr>
      <w:keepNext/>
      <w:keepLines/>
      <w:spacing w:before="40"/>
      <w:outlineLvl w:val="7"/>
    </w:pPr>
    <w:rPr>
      <w:rFonts w:ascii="Aptos" w:eastAsia="Times New Roman" w:hAnsi="Aptos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9C8"/>
    <w:pPr>
      <w:keepNext/>
      <w:keepLines/>
      <w:spacing w:before="40"/>
      <w:outlineLvl w:val="8"/>
    </w:pPr>
    <w:rPr>
      <w:rFonts w:ascii="Aptos" w:eastAsia="Times New Roman" w:hAnsi="Aptos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59"/>
    <w:rsid w:val="00510612"/>
    <w:pPr>
      <w:spacing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uiPriority w:val="10"/>
    <w:qFormat/>
    <w:rsid w:val="0003563C"/>
    <w:pPr>
      <w:spacing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D049C8"/>
    <w:pPr>
      <w:keepNext/>
      <w:keepLines/>
      <w:spacing w:before="40" w:line="276" w:lineRule="auto"/>
      <w:ind w:left="851" w:firstLine="0"/>
      <w:jc w:val="left"/>
      <w:outlineLvl w:val="5"/>
    </w:pPr>
    <w:rPr>
      <w:rFonts w:ascii="Aptos" w:eastAsia="Times New Roman" w:hAnsi="Aptos"/>
      <w:i/>
      <w:iCs/>
      <w:color w:val="595959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D049C8"/>
    <w:pPr>
      <w:keepNext/>
      <w:keepLines/>
      <w:spacing w:before="40" w:line="276" w:lineRule="auto"/>
      <w:ind w:left="851" w:firstLine="0"/>
      <w:jc w:val="left"/>
      <w:outlineLvl w:val="6"/>
    </w:pPr>
    <w:rPr>
      <w:rFonts w:ascii="Aptos" w:eastAsia="Times New Roman" w:hAnsi="Aptos"/>
      <w:color w:val="595959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D049C8"/>
    <w:pPr>
      <w:keepNext/>
      <w:keepLines/>
      <w:spacing w:line="276" w:lineRule="auto"/>
      <w:ind w:left="851" w:firstLine="0"/>
      <w:jc w:val="left"/>
      <w:outlineLvl w:val="7"/>
    </w:pPr>
    <w:rPr>
      <w:rFonts w:ascii="Aptos" w:eastAsia="Times New Roman" w:hAnsi="Aptos"/>
      <w:i/>
      <w:iCs/>
      <w:color w:val="272727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D049C8"/>
    <w:pPr>
      <w:keepNext/>
      <w:keepLines/>
      <w:spacing w:line="276" w:lineRule="auto"/>
      <w:ind w:left="851" w:firstLine="0"/>
      <w:jc w:val="left"/>
      <w:outlineLvl w:val="8"/>
    </w:pPr>
    <w:rPr>
      <w:rFonts w:ascii="Aptos" w:eastAsia="Times New Roman" w:hAnsi="Aptos"/>
      <w:color w:val="272727"/>
    </w:rPr>
  </w:style>
  <w:style w:type="numbering" w:customStyle="1" w:styleId="26">
    <w:name w:val="Нет списка2"/>
    <w:next w:val="a2"/>
    <w:uiPriority w:val="99"/>
    <w:semiHidden/>
    <w:unhideWhenUsed/>
    <w:rsid w:val="00D049C8"/>
  </w:style>
  <w:style w:type="character" w:customStyle="1" w:styleId="60">
    <w:name w:val="Заголовок 6 Знак"/>
    <w:basedOn w:val="a0"/>
    <w:link w:val="6"/>
    <w:uiPriority w:val="9"/>
    <w:semiHidden/>
    <w:rsid w:val="00D049C8"/>
    <w:rPr>
      <w:rFonts w:ascii="Aptos" w:eastAsia="Times New Roman" w:hAnsi="Aptos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semiHidden/>
    <w:rsid w:val="00D049C8"/>
    <w:rPr>
      <w:rFonts w:ascii="Aptos" w:eastAsia="Times New Roman" w:hAnsi="Aptos" w:cs="Times New Roman"/>
      <w:color w:val="595959"/>
    </w:rPr>
  </w:style>
  <w:style w:type="character" w:customStyle="1" w:styleId="80">
    <w:name w:val="Заголовок 8 Знак"/>
    <w:basedOn w:val="a0"/>
    <w:link w:val="8"/>
    <w:uiPriority w:val="9"/>
    <w:semiHidden/>
    <w:rsid w:val="00D049C8"/>
    <w:rPr>
      <w:rFonts w:ascii="Aptos" w:eastAsia="Times New Roman" w:hAnsi="Aptos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semiHidden/>
    <w:rsid w:val="00D049C8"/>
    <w:rPr>
      <w:rFonts w:ascii="Aptos" w:eastAsia="Times New Roman" w:hAnsi="Aptos" w:cs="Times New Roman"/>
      <w:color w:val="272727"/>
    </w:rPr>
  </w:style>
  <w:style w:type="paragraph" w:customStyle="1" w:styleId="16">
    <w:name w:val="Подзаголовок1"/>
    <w:basedOn w:val="a"/>
    <w:next w:val="a"/>
    <w:uiPriority w:val="11"/>
    <w:qFormat/>
    <w:rsid w:val="00D049C8"/>
    <w:pPr>
      <w:numPr>
        <w:ilvl w:val="1"/>
      </w:numPr>
      <w:spacing w:after="160" w:line="276" w:lineRule="auto"/>
      <w:ind w:left="851" w:firstLine="851"/>
      <w:jc w:val="left"/>
    </w:pPr>
    <w:rPr>
      <w:rFonts w:ascii="Aptos" w:eastAsia="Times New Roman" w:hAnsi="Aptos"/>
      <w:color w:val="595959"/>
      <w:spacing w:val="15"/>
    </w:rPr>
  </w:style>
  <w:style w:type="character" w:customStyle="1" w:styleId="af8">
    <w:name w:val="Подзаголовок Знак"/>
    <w:basedOn w:val="a0"/>
    <w:link w:val="af9"/>
    <w:uiPriority w:val="11"/>
    <w:rsid w:val="00D049C8"/>
    <w:rPr>
      <w:rFonts w:ascii="Aptos" w:eastAsia="Times New Roman" w:hAnsi="Aptos" w:cs="Times New Roman"/>
      <w:color w:val="595959"/>
      <w:spacing w:val="15"/>
    </w:rPr>
  </w:style>
  <w:style w:type="paragraph" w:customStyle="1" w:styleId="210">
    <w:name w:val="Цитата 21"/>
    <w:basedOn w:val="a"/>
    <w:next w:val="a"/>
    <w:uiPriority w:val="29"/>
    <w:qFormat/>
    <w:rsid w:val="00D049C8"/>
    <w:pPr>
      <w:spacing w:before="160" w:after="160" w:line="276" w:lineRule="auto"/>
      <w:ind w:left="851" w:firstLine="0"/>
      <w:jc w:val="center"/>
    </w:pPr>
    <w:rPr>
      <w:i/>
      <w:iCs/>
      <w:color w:val="404040"/>
    </w:rPr>
  </w:style>
  <w:style w:type="character" w:customStyle="1" w:styleId="27">
    <w:name w:val="Цитата 2 Знак"/>
    <w:basedOn w:val="a0"/>
    <w:link w:val="28"/>
    <w:uiPriority w:val="29"/>
    <w:rsid w:val="00D049C8"/>
    <w:rPr>
      <w:i/>
      <w:iCs/>
      <w:color w:val="404040"/>
    </w:rPr>
  </w:style>
  <w:style w:type="character" w:customStyle="1" w:styleId="17">
    <w:name w:val="Сильное выделение1"/>
    <w:basedOn w:val="a0"/>
    <w:uiPriority w:val="21"/>
    <w:qFormat/>
    <w:rsid w:val="00D049C8"/>
    <w:rPr>
      <w:i/>
      <w:iCs/>
      <w:color w:val="0F4761"/>
    </w:rPr>
  </w:style>
  <w:style w:type="paragraph" w:customStyle="1" w:styleId="18">
    <w:name w:val="Выделенная цитата1"/>
    <w:basedOn w:val="a"/>
    <w:next w:val="a"/>
    <w:uiPriority w:val="30"/>
    <w:qFormat/>
    <w:rsid w:val="00D049C8"/>
    <w:pPr>
      <w:pBdr>
        <w:top w:val="single" w:sz="4" w:space="10" w:color="0F4761"/>
        <w:bottom w:val="single" w:sz="4" w:space="10" w:color="0F4761"/>
      </w:pBdr>
      <w:spacing w:before="360" w:after="360" w:line="276" w:lineRule="auto"/>
      <w:ind w:left="864" w:right="864" w:firstLine="0"/>
      <w:jc w:val="center"/>
    </w:pPr>
    <w:rPr>
      <w:i/>
      <w:iCs/>
      <w:color w:val="0F4761"/>
    </w:rPr>
  </w:style>
  <w:style w:type="character" w:customStyle="1" w:styleId="afa">
    <w:name w:val="Выделенная цитата Знак"/>
    <w:basedOn w:val="a0"/>
    <w:link w:val="afb"/>
    <w:uiPriority w:val="30"/>
    <w:rsid w:val="00D049C8"/>
    <w:rPr>
      <w:i/>
      <w:iCs/>
      <w:color w:val="0F4761"/>
    </w:rPr>
  </w:style>
  <w:style w:type="character" w:customStyle="1" w:styleId="19">
    <w:name w:val="Сильная ссылка1"/>
    <w:basedOn w:val="a0"/>
    <w:uiPriority w:val="32"/>
    <w:qFormat/>
    <w:rsid w:val="00D049C8"/>
    <w:rPr>
      <w:b/>
      <w:bCs/>
      <w:smallCaps/>
      <w:color w:val="0F4761"/>
      <w:spacing w:val="5"/>
    </w:rPr>
  </w:style>
  <w:style w:type="table" w:customStyle="1" w:styleId="29">
    <w:name w:val="Сетка таблицы2"/>
    <w:basedOn w:val="a1"/>
    <w:next w:val="a8"/>
    <w:uiPriority w:val="39"/>
    <w:rsid w:val="00D049C8"/>
    <w:pPr>
      <w:spacing w:line="240" w:lineRule="auto"/>
      <w:ind w:left="851" w:hanging="85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0">
    <w:name w:val="Заголовок 6 Знак1"/>
    <w:basedOn w:val="a0"/>
    <w:uiPriority w:val="9"/>
    <w:semiHidden/>
    <w:rsid w:val="00D049C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D049C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D049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D049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9">
    <w:name w:val="Subtitle"/>
    <w:basedOn w:val="a"/>
    <w:next w:val="a"/>
    <w:link w:val="af8"/>
    <w:uiPriority w:val="11"/>
    <w:qFormat/>
    <w:rsid w:val="00D049C8"/>
    <w:pPr>
      <w:numPr>
        <w:ilvl w:val="1"/>
      </w:numPr>
      <w:spacing w:after="160"/>
      <w:ind w:firstLine="851"/>
    </w:pPr>
    <w:rPr>
      <w:rFonts w:ascii="Aptos" w:eastAsia="Times New Roman" w:hAnsi="Aptos"/>
      <w:color w:val="595959"/>
      <w:spacing w:val="15"/>
    </w:rPr>
  </w:style>
  <w:style w:type="character" w:customStyle="1" w:styleId="1a">
    <w:name w:val="Подзаголовок Знак1"/>
    <w:basedOn w:val="a0"/>
    <w:uiPriority w:val="11"/>
    <w:rsid w:val="00D049C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28">
    <w:name w:val="Quote"/>
    <w:basedOn w:val="a"/>
    <w:next w:val="a"/>
    <w:link w:val="27"/>
    <w:uiPriority w:val="29"/>
    <w:qFormat/>
    <w:rsid w:val="00D049C8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211">
    <w:name w:val="Цитата 2 Знак1"/>
    <w:basedOn w:val="a0"/>
    <w:uiPriority w:val="29"/>
    <w:rsid w:val="00D049C8"/>
    <w:rPr>
      <w:i/>
      <w:iCs/>
      <w:color w:val="404040" w:themeColor="text1" w:themeTint="BF"/>
    </w:rPr>
  </w:style>
  <w:style w:type="character" w:styleId="afc">
    <w:name w:val="Intense Emphasis"/>
    <w:basedOn w:val="a0"/>
    <w:uiPriority w:val="21"/>
    <w:qFormat/>
    <w:rsid w:val="00D049C8"/>
    <w:rPr>
      <w:i/>
      <w:iCs/>
      <w:color w:val="4F81BD" w:themeColor="accent1"/>
    </w:rPr>
  </w:style>
  <w:style w:type="paragraph" w:styleId="afb">
    <w:name w:val="Intense Quote"/>
    <w:basedOn w:val="a"/>
    <w:next w:val="a"/>
    <w:link w:val="afa"/>
    <w:uiPriority w:val="30"/>
    <w:qFormat/>
    <w:rsid w:val="00D049C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1b">
    <w:name w:val="Выделенная цитата Знак1"/>
    <w:basedOn w:val="a0"/>
    <w:uiPriority w:val="30"/>
    <w:rsid w:val="00D049C8"/>
    <w:rPr>
      <w:i/>
      <w:iCs/>
      <w:color w:val="4F81BD" w:themeColor="accent1"/>
    </w:rPr>
  </w:style>
  <w:style w:type="character" w:styleId="afd">
    <w:name w:val="Intense Reference"/>
    <w:basedOn w:val="a0"/>
    <w:uiPriority w:val="32"/>
    <w:qFormat/>
    <w:rsid w:val="00D049C8"/>
    <w:rPr>
      <w:b/>
      <w:bCs/>
      <w:smallCaps/>
      <w:color w:val="4F81BD" w:themeColor="accent1"/>
      <w:spacing w:val="5"/>
    </w:rPr>
  </w:style>
  <w:style w:type="character" w:styleId="afe">
    <w:name w:val="Unresolved Mention"/>
    <w:basedOn w:val="a0"/>
    <w:uiPriority w:val="99"/>
    <w:semiHidden/>
    <w:unhideWhenUsed/>
    <w:rsid w:val="00B67225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6248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26" Type="http://schemas.openxmlformats.org/officeDocument/2006/relationships/hyperlink" Target="https://www.youtube.com/@TinyGamesUnity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5" Type="http://schemas.openxmlformats.org/officeDocument/2006/relationships/hyperlink" Target="https://www.youtube.com/@GameCodeLibrary" TargetMode="External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29" Type="http://schemas.openxmlformats.org/officeDocument/2006/relationships/hyperlink" Target="https://docs.krita.org/e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giannisakritidis.com/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habr.com/ru/feed/" TargetMode="External"/><Relationship Id="rId28" Type="http://schemas.openxmlformats.org/officeDocument/2006/relationships/hyperlink" Target="https://www.drawio.com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jp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ipXsQOwTNLUknEXl7dvwho/Untitled?node-id=0-1&amp;p=f&amp;t=aQzhVnLERdTsJ13z-0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docs.unity3d.com/Manual/index.html" TargetMode="External"/><Relationship Id="rId27" Type="http://schemas.openxmlformats.org/officeDocument/2006/relationships/hyperlink" Target="https://www.figma.com" TargetMode="External"/><Relationship Id="rId30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hyperlink" Target="https://www.figma.com/design/pPoFxyuhuJ9qPabvl6qY5I/Untitled?node-id=16-175&amp;p=f&amp;t=f3yZTEQGFbxWzauF-0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38</TotalTime>
  <Pages>31</Pages>
  <Words>6503</Words>
  <Characters>37072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Жук</dc:creator>
  <cp:keywords/>
  <dc:description/>
  <cp:lastModifiedBy>Полина Жук</cp:lastModifiedBy>
  <cp:revision>13</cp:revision>
  <cp:lastPrinted>2023-06-05T07:36:00Z</cp:lastPrinted>
  <dcterms:created xsi:type="dcterms:W3CDTF">2026-01-11T23:27:00Z</dcterms:created>
  <dcterms:modified xsi:type="dcterms:W3CDTF">2026-01-12T05:19:00Z</dcterms:modified>
</cp:coreProperties>
</file>