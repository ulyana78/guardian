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6F55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  <w:bookmarkStart w:id="0" w:name="_Hlk218913564"/>
      <w:bookmarkEnd w:id="0"/>
    </w:p>
    <w:p w14:paraId="51199FE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70ACF91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E452A1C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77E57AE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10D9E1C2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2371294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4A046E86" w14:textId="77777777" w:rsidR="00077C2C" w:rsidRPr="007B4EF0" w:rsidRDefault="00077C2C" w:rsidP="00E00F98">
      <w:pPr>
        <w:jc w:val="center"/>
        <w:rPr>
          <w:b/>
          <w:bCs/>
          <w:sz w:val="16"/>
          <w:szCs w:val="16"/>
        </w:rPr>
      </w:pPr>
    </w:p>
    <w:p w14:paraId="08FA782D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540ECC2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4975833" w14:textId="6E2E3541" w:rsidR="00372C77" w:rsidRPr="003A44F0" w:rsidRDefault="00E00F98" w:rsidP="00E00F98">
      <w:pPr>
        <w:jc w:val="center"/>
        <w:rPr>
          <w:b/>
          <w:bCs/>
        </w:rPr>
      </w:pPr>
      <w:r w:rsidRPr="00734F94">
        <w:rPr>
          <w:b/>
          <w:bCs/>
        </w:rPr>
        <w:t>Приложение</w:t>
      </w:r>
      <w:r w:rsidRPr="00DF1CC3">
        <w:rPr>
          <w:b/>
          <w:bCs/>
        </w:rPr>
        <w:t xml:space="preserve"> </w:t>
      </w:r>
      <w:r w:rsidR="00B22550">
        <w:rPr>
          <w:b/>
          <w:bCs/>
        </w:rPr>
        <w:t>Д</w:t>
      </w:r>
    </w:p>
    <w:p w14:paraId="23CE87CF" w14:textId="77777777" w:rsidR="003A44F0" w:rsidRDefault="003A44F0" w:rsidP="003A44F0">
      <w:pPr>
        <w:jc w:val="center"/>
      </w:pPr>
      <w:r w:rsidRPr="00DE774E">
        <w:t>UML-диаграмм</w:t>
      </w:r>
      <w:r>
        <w:t>ы</w:t>
      </w:r>
    </w:p>
    <w:p w14:paraId="359A93BA" w14:textId="2384416C" w:rsidR="00E00F98" w:rsidRPr="00DF1CC3" w:rsidRDefault="00E00F98">
      <w:pPr>
        <w:rPr>
          <w:sz w:val="16"/>
          <w:szCs w:val="16"/>
        </w:rPr>
      </w:pPr>
      <w:r w:rsidRPr="00DF1CC3">
        <w:rPr>
          <w:sz w:val="16"/>
          <w:szCs w:val="16"/>
        </w:rPr>
        <w:br w:type="page"/>
      </w:r>
    </w:p>
    <w:p w14:paraId="7B8B5720" w14:textId="77777777" w:rsidR="00E00F98" w:rsidRPr="007B4EF0" w:rsidRDefault="00E00F98" w:rsidP="00E00F9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sectPr w:rsidR="00E00F98" w:rsidRPr="007B4EF0" w:rsidSect="0022791E">
          <w:footerReference w:type="even" r:id="rId8"/>
          <w:headerReference w:type="first" r:id="rId9"/>
          <w:footerReference w:type="first" r:id="rId10"/>
          <w:type w:val="continuous"/>
          <w:pgSz w:w="11906" w:h="16838" w:code="9"/>
          <w:pgMar w:top="993" w:right="566" w:bottom="1843" w:left="1418" w:header="720" w:footer="720" w:gutter="0"/>
          <w:pgNumType w:start="1"/>
          <w:cols w:space="720"/>
        </w:sectPr>
      </w:pPr>
    </w:p>
    <w:p w14:paraId="0305CFCB" w14:textId="7805E1CC" w:rsidR="00CA59D5" w:rsidRDefault="00CA59D5" w:rsidP="002A6BBA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 w:rsidRPr="0079690F">
        <w:rPr>
          <w:color w:val="000000"/>
          <w:highlight w:val="white"/>
        </w:rPr>
        <w:lastRenderedPageBreak/>
        <w:t xml:space="preserve">Рисунок </w:t>
      </w:r>
      <w:r w:rsidR="00B22550">
        <w:rPr>
          <w:color w:val="000000"/>
          <w:highlight w:val="white"/>
        </w:rPr>
        <w:t>Д</w:t>
      </w:r>
      <w:r w:rsidRPr="0079690F">
        <w:rPr>
          <w:color w:val="000000"/>
          <w:highlight w:val="white"/>
        </w:rPr>
        <w:t xml:space="preserve">.1 – </w:t>
      </w:r>
      <w:r>
        <w:rPr>
          <w:color w:val="000000"/>
          <w:highlight w:val="white"/>
        </w:rPr>
        <w:t>Диаграмма вариантов использования</w:t>
      </w:r>
      <w:r w:rsidRPr="0025535D">
        <w:rPr>
          <w:noProof/>
        </w:rPr>
        <w:t xml:space="preserve"> </w:t>
      </w:r>
      <w:r w:rsidRPr="0025535D">
        <w:rPr>
          <w:noProof/>
        </w:rPr>
        <w:drawing>
          <wp:anchor distT="0" distB="0" distL="114300" distR="114300" simplePos="0" relativeHeight="251671552" behindDoc="0" locked="0" layoutInCell="1" allowOverlap="1" wp14:anchorId="0463A04C" wp14:editId="33D77DAF">
            <wp:simplePos x="0" y="0"/>
            <wp:positionH relativeFrom="column">
              <wp:posOffset>1007534</wp:posOffset>
            </wp:positionH>
            <wp:positionV relativeFrom="paragraph">
              <wp:posOffset>423</wp:posOffset>
            </wp:positionV>
            <wp:extent cx="4312920" cy="3452495"/>
            <wp:effectExtent l="0" t="0" r="0" b="0"/>
            <wp:wrapTopAndBottom/>
            <wp:docPr id="300752862" name="Рисунок 1" descr="Изображение выглядит как рисунок, зарисовка, текс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52862" name="Рисунок 1" descr="Изображение выглядит как рисунок, зарисовка, текс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EB76BD" w14:textId="0202C279" w:rsidR="00CA59D5" w:rsidRDefault="00CA59D5" w:rsidP="002A6BBA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 w:rsidRPr="00411623">
        <w:rPr>
          <w:noProof/>
        </w:rPr>
        <w:drawing>
          <wp:anchor distT="0" distB="0" distL="114300" distR="114300" simplePos="0" relativeHeight="251659264" behindDoc="0" locked="0" layoutInCell="1" allowOverlap="1" wp14:anchorId="0FCBB24A" wp14:editId="52E8597C">
            <wp:simplePos x="0" y="0"/>
            <wp:positionH relativeFrom="margin">
              <wp:posOffset>1496483</wp:posOffset>
            </wp:positionH>
            <wp:positionV relativeFrom="paragraph">
              <wp:posOffset>204470</wp:posOffset>
            </wp:positionV>
            <wp:extent cx="3371215" cy="3058795"/>
            <wp:effectExtent l="0" t="0" r="635" b="8255"/>
            <wp:wrapTopAndBottom/>
            <wp:docPr id="2011144041" name="Рисунок 1" descr="Изображение выглядит как диаграмма, План, линия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44041" name="Рисунок 1" descr="Изображение выглядит как диаграмма, План, линия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2" t="5861" r="8104" b="7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3058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6366C3" w14:textId="6322CF84" w:rsidR="007E6224" w:rsidRDefault="002A6BBA" w:rsidP="002A6BBA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>
        <w:t>Р</w:t>
      </w:r>
      <w:r w:rsidRPr="00B105B1">
        <w:t>исун</w:t>
      </w:r>
      <w:r>
        <w:t xml:space="preserve">ок </w:t>
      </w:r>
      <w:r w:rsidR="00B22550">
        <w:t>Д</w:t>
      </w:r>
      <w:r w:rsidRPr="00B105B1">
        <w:t>.</w:t>
      </w:r>
      <w:r w:rsidR="00CA59D5">
        <w:t>2</w:t>
      </w:r>
      <w:r>
        <w:t xml:space="preserve"> – </w:t>
      </w:r>
      <w:r w:rsidR="003A44F0">
        <w:t>Диаграмма объектов</w:t>
      </w:r>
    </w:p>
    <w:p w14:paraId="1E5BFFB2" w14:textId="1056D347" w:rsidR="003A44F0" w:rsidRDefault="003A44F0" w:rsidP="002A6BBA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</w:p>
    <w:p w14:paraId="1348F31A" w14:textId="4D0DAA03" w:rsidR="003A44F0" w:rsidRDefault="003A44F0" w:rsidP="003A44F0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 w:rsidRPr="000C3F56">
        <w:rPr>
          <w:noProof/>
        </w:rPr>
        <w:drawing>
          <wp:anchor distT="0" distB="0" distL="114300" distR="114300" simplePos="0" relativeHeight="251663360" behindDoc="0" locked="0" layoutInCell="1" allowOverlap="1" wp14:anchorId="47EFE0C4" wp14:editId="75EA1850">
            <wp:simplePos x="0" y="0"/>
            <wp:positionH relativeFrom="page">
              <wp:posOffset>3022812</wp:posOffset>
            </wp:positionH>
            <wp:positionV relativeFrom="paragraph">
              <wp:posOffset>1879176</wp:posOffset>
            </wp:positionV>
            <wp:extent cx="2068195" cy="3175000"/>
            <wp:effectExtent l="0" t="0" r="8255" b="6350"/>
            <wp:wrapTopAndBottom/>
            <wp:docPr id="1586241282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41282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819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2A44">
        <w:rPr>
          <w:noProof/>
        </w:rPr>
        <w:drawing>
          <wp:anchor distT="0" distB="0" distL="114300" distR="114300" simplePos="0" relativeHeight="251661312" behindDoc="0" locked="0" layoutInCell="1" allowOverlap="1" wp14:anchorId="77A53E15" wp14:editId="22AB9D81">
            <wp:simplePos x="0" y="0"/>
            <wp:positionH relativeFrom="margin">
              <wp:posOffset>882650</wp:posOffset>
            </wp:positionH>
            <wp:positionV relativeFrom="paragraph">
              <wp:posOffset>170815</wp:posOffset>
            </wp:positionV>
            <wp:extent cx="4627245" cy="1299210"/>
            <wp:effectExtent l="0" t="0" r="1905" b="0"/>
            <wp:wrapTopAndBottom/>
            <wp:docPr id="826772287" name="Рисунок 1" descr="Изображение выглядит как диаграмма, линия, зарисовк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21345" name="Рисунок 1" descr="Изображение выглядит как диаграмма, линия, зарисовка, Пла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9" t="7562" b="2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245" cy="1299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</w:t>
      </w:r>
      <w:r w:rsidRPr="00B105B1">
        <w:t>исун</w:t>
      </w:r>
      <w:r>
        <w:t xml:space="preserve">ок </w:t>
      </w:r>
      <w:r w:rsidR="00B22550">
        <w:t>Д.</w:t>
      </w:r>
      <w:r w:rsidR="00CA59D5">
        <w:t>3</w:t>
      </w:r>
      <w:r>
        <w:t xml:space="preserve"> – Диаграмма объектов</w:t>
      </w:r>
    </w:p>
    <w:p w14:paraId="00CBDF60" w14:textId="06E73023" w:rsidR="003A44F0" w:rsidRDefault="003A44F0" w:rsidP="003A44F0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</w:p>
    <w:p w14:paraId="4D24E750" w14:textId="56D9B77E" w:rsidR="003A44F0" w:rsidRDefault="003A44F0" w:rsidP="003A44F0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>
        <w:t>Р</w:t>
      </w:r>
      <w:r w:rsidRPr="00B105B1">
        <w:t>исун</w:t>
      </w:r>
      <w:r>
        <w:t xml:space="preserve">ок </w:t>
      </w:r>
      <w:r w:rsidR="00B22550">
        <w:t>Д.</w:t>
      </w:r>
      <w:r w:rsidR="00CA59D5">
        <w:t>4</w:t>
      </w:r>
      <w:r>
        <w:t xml:space="preserve"> – Диаграмма деятельности</w:t>
      </w:r>
    </w:p>
    <w:p w14:paraId="4CCB9FD8" w14:textId="20AA0005" w:rsidR="002A6BBA" w:rsidRDefault="003A44F0" w:rsidP="002A6BBA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 w:rsidRPr="00823B5B">
        <w:rPr>
          <w:rFonts w:ascii="Cascadia Mono" w:hAnsi="Cascadia Mono" w:cs="Cascadia Mono"/>
          <w:noProof/>
          <w:color w:val="000000"/>
          <w:sz w:val="16"/>
          <w:szCs w:val="16"/>
          <w:lang w:val="ru-BY"/>
        </w:rPr>
        <w:drawing>
          <wp:anchor distT="0" distB="0" distL="114300" distR="114300" simplePos="0" relativeHeight="251665408" behindDoc="0" locked="0" layoutInCell="1" allowOverlap="1" wp14:anchorId="7C0AF525" wp14:editId="65E0742D">
            <wp:simplePos x="0" y="0"/>
            <wp:positionH relativeFrom="column">
              <wp:posOffset>-1352550</wp:posOffset>
            </wp:positionH>
            <wp:positionV relativeFrom="paragraph">
              <wp:posOffset>2743200</wp:posOffset>
            </wp:positionV>
            <wp:extent cx="8793480" cy="3315970"/>
            <wp:effectExtent l="0" t="4445" r="0" b="3175"/>
            <wp:wrapTopAndBottom/>
            <wp:docPr id="317875460" name="Рисунок 49" descr="Изображение выглядит как снимок экрана, черный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75460" name="Рисунок 49" descr="Изображение выглядит как снимок экрана, черный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79348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</w:t>
      </w:r>
      <w:r w:rsidRPr="00B105B1">
        <w:t>исун</w:t>
      </w:r>
      <w:r>
        <w:t xml:space="preserve">ок </w:t>
      </w:r>
      <w:r w:rsidR="00B22550">
        <w:t>Д.</w:t>
      </w:r>
      <w:r w:rsidR="00CA59D5">
        <w:t>5</w:t>
      </w:r>
      <w:r>
        <w:t xml:space="preserve"> – Диаграмма деятельности</w:t>
      </w:r>
    </w:p>
    <w:p w14:paraId="6C921BE0" w14:textId="19B425D0" w:rsidR="00F735D9" w:rsidRDefault="00F735D9" w:rsidP="00F735D9">
      <w:pPr>
        <w:jc w:val="center"/>
      </w:pPr>
      <w:r w:rsidRPr="005B5509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1E4A2CF0" wp14:editId="4D6ABD14">
            <wp:simplePos x="0" y="0"/>
            <wp:positionH relativeFrom="column">
              <wp:posOffset>738081</wp:posOffset>
            </wp:positionH>
            <wp:positionV relativeFrom="paragraph">
              <wp:posOffset>0</wp:posOffset>
            </wp:positionV>
            <wp:extent cx="4896485" cy="3327400"/>
            <wp:effectExtent l="0" t="0" r="0" b="6350"/>
            <wp:wrapTopAndBottom/>
            <wp:docPr id="1195037727" name="Рисунок 1" descr="Изображение выглядит как текст, диаграмма, Параллельны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37727" name="Рисунок 1" descr="Изображение выглядит как текст, диаграмма, Параллельный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48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6BC6">
        <w:t xml:space="preserve">Рисунок </w:t>
      </w:r>
      <w:r w:rsidR="00B22550">
        <w:t>Д.</w:t>
      </w:r>
      <w:r w:rsidR="00CA59D5">
        <w:t>6</w:t>
      </w:r>
      <w:r w:rsidRPr="00356BC6">
        <w:t xml:space="preserve"> – Диаграмма последовательности</w:t>
      </w:r>
    </w:p>
    <w:p w14:paraId="7BC5C543" w14:textId="5B976C8E" w:rsidR="00C04B1E" w:rsidRDefault="00C04B1E" w:rsidP="00F735D9">
      <w:pPr>
        <w:jc w:val="center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1B35C74" wp14:editId="55AA987D">
            <wp:simplePos x="0" y="0"/>
            <wp:positionH relativeFrom="column">
              <wp:posOffset>744855</wp:posOffset>
            </wp:positionH>
            <wp:positionV relativeFrom="paragraph">
              <wp:posOffset>278765</wp:posOffset>
            </wp:positionV>
            <wp:extent cx="5059680" cy="3328670"/>
            <wp:effectExtent l="0" t="0" r="7620" b="5080"/>
            <wp:wrapTopAndBottom/>
            <wp:docPr id="1591924165" name="Рисунок 63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24165" name="Рисунок 63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627441" w14:textId="46029F7E" w:rsidR="00C04B1E" w:rsidRPr="00356BC6" w:rsidRDefault="00C04B1E" w:rsidP="00C04B1E">
      <w:pPr>
        <w:jc w:val="center"/>
      </w:pPr>
      <w:r>
        <w:t xml:space="preserve">Рисунок </w:t>
      </w:r>
      <w:r w:rsidR="00B22550">
        <w:t>Д.</w:t>
      </w:r>
      <w:r w:rsidR="00CA59D5">
        <w:t>7</w:t>
      </w:r>
      <w:r>
        <w:t xml:space="preserve"> – Диаграмма классов</w:t>
      </w:r>
    </w:p>
    <w:p w14:paraId="57F49AAE" w14:textId="649BD56C" w:rsidR="00F735D9" w:rsidRPr="0022315C" w:rsidRDefault="00F735D9" w:rsidP="002A6BBA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</w:p>
    <w:sectPr w:rsidR="00F735D9" w:rsidRPr="0022315C" w:rsidSect="002A6BBA">
      <w:type w:val="continuous"/>
      <w:pgSz w:w="11906" w:h="16838" w:code="9"/>
      <w:pgMar w:top="993" w:right="566" w:bottom="1843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D6747" w14:textId="77777777" w:rsidR="00A40269" w:rsidRDefault="00A40269" w:rsidP="00D973E7">
      <w:pPr>
        <w:spacing w:after="0" w:line="240" w:lineRule="auto"/>
      </w:pPr>
      <w:r>
        <w:separator/>
      </w:r>
    </w:p>
  </w:endnote>
  <w:endnote w:type="continuationSeparator" w:id="0">
    <w:p w14:paraId="6D0E0D78" w14:textId="77777777" w:rsidR="00A40269" w:rsidRDefault="00A40269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9A471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9362FC9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12FB4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336FD0A7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26382773" wp14:editId="534E3FA4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5D92C2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BEC60C0" wp14:editId="36488E5A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5379F0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3F79A62F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EC60C0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26" type="#_x0000_t202" style="position:absolute;left:0;text-align:left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" filled="f" stroked="f">
              <v:textbox>
                <w:txbxContent>
                  <w:p w14:paraId="0A5379F0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3F79A62F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1889DC0E" wp14:editId="7BCBB1E4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F767D6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9DC0E" id="Поле 40" o:spid="_x0000_s1027" type="#_x0000_t202" style="position:absolute;left:0;text-align:left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" filled="f" stroked="f">
              <v:textbox inset="0,0,0,0">
                <w:txbxContent>
                  <w:p w14:paraId="62F767D6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074697E" wp14:editId="1CFFF5BF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C63F97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74697E" id="Поле 39" o:spid="_x0000_s1028" type="#_x0000_t202" style="position:absolute;left:0;text-align:left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HElwVHaAQAAlw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5CC63F97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283543D" wp14:editId="23437650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CD0D48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83543D" id="Поле 38" o:spid="_x0000_s1029" type="#_x0000_t202" style="position:absolute;left:0;text-align:left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" filled="f" stroked="f">
              <v:textbox inset="0,0,0,0">
                <w:txbxContent>
                  <w:p w14:paraId="6FCD0D48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6E1E9FD8" wp14:editId="27E717EF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EBB6D3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1E9FD8" id="Поле 37" o:spid="_x0000_s1030" type="#_x0000_t202" style="position:absolute;left:0;text-align:left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" filled="f" stroked="f">
              <v:textbox inset="0,0,0,0">
                <w:txbxContent>
                  <w:p w14:paraId="57EBB6D3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678DE60B" wp14:editId="49BF1301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BDCEFC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DE60B" id="Поле 36" o:spid="_x0000_s1031" type="#_x0000_t202" style="position:absolute;left:0;text-align:left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" filled="f" stroked="f">
              <v:textbox inset="0,0,0,0">
                <w:txbxContent>
                  <w:p w14:paraId="6BBDCEFC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4248F37E" wp14:editId="03B1F25B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5B8FE9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48F37E" id="Поле 35" o:spid="_x0000_s1032" type="#_x0000_t202" style="position:absolute;left:0;text-align:left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B1&#10;vefV2gEAAJc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705B8FE9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CAB4EC5" wp14:editId="32F9C0DF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26A6D3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AB4EC5" id="Поле 34" o:spid="_x0000_s1033" type="#_x0000_t202" style="position:absolute;left:0;text-align:left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" filled="f" stroked="f">
              <v:textbox inset="0,0,0,0">
                <w:txbxContent>
                  <w:p w14:paraId="1926A6D3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268F4AB" wp14:editId="7F7F0CCC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4EF760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8F4AB" id="Поле 33" o:spid="_x0000_s1034" type="#_x0000_t202" style="position:absolute;left:0;text-align:left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M5q&#10;Ae/aAQAAlw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314EF760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481AF5A8" wp14:editId="4D4EF823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13C761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1AF5A8" id="Поле 32" o:spid="_x0000_s1035" type="#_x0000_t202" style="position:absolute;left:0;text-align:left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AuD2gEAAJc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upTvorKopYL6yGoQ5mnh6eagA/wlxciTUkr6uVdopOg/OnYkjtUS4BJUS6Cc5qul&#10;DFLM4U2Yx2/v0bYdI8+eO7hm1xqbFD2yONHl7iehp0mN4/XnPp16/E+73wA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AX&#10;cAuD2gEAAJc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4A13C761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Гоцко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699222D7" wp14:editId="264F80ED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0793DF" w14:textId="36A7FEA3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Шакаль Е.</w:t>
                          </w:r>
                          <w:r w:rsidR="00B22550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Д.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9222D7" id="Поле 31" o:spid="_x0000_s1036" type="#_x0000_t202" style="position:absolute;left:0;text-align:left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" filled="f" stroked="f">
              <v:textbox inset="0,0,0,0">
                <w:txbxContent>
                  <w:p w14:paraId="400793DF" w14:textId="36A7FEA3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Шакаль Е.</w:t>
                    </w:r>
                    <w:r w:rsidR="00B22550">
                      <w:rPr>
                        <w:rFonts w:ascii="GOST type B" w:hAnsi="GOST type B"/>
                        <w:i/>
                        <w:spacing w:val="-4"/>
                      </w:rPr>
                      <w:t>Д.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5311D060" wp14:editId="6D73C944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06AD74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11D060" id="Поле 30" o:spid="_x0000_s1037" type="#_x0000_t202" style="position:absolute;left:0;text-align:left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H/L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SkraopsL6yHoIp33h/eagRfopxcC7Ukr/Yw+kpeg+WfYkLtYc0BxUcwBW8dNS&#10;Bimm8DpMC7h3ZHYtI0+uW7xi3xqTJD2xOPHl+Selp12NC/b7d7r19EdtfwE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Ie0f8v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6206AD74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0DFD201B" wp14:editId="42C55C96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C0B05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FD201B" id="Поле 29" o:spid="_x0000_s1038" type="#_x0000_t202" style="position:absolute;left:0;text-align:left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2rM2g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ZmWbKC2KqaA+sRyEeVx4vDnoAH9IMfKolJK+HxQaKfoPji2Jc7UEuATVEiin+Wop&#10;gxRzeBvm+Tt4tG3HyLPpDm7YtsYmSc8szny5/UnpeVTjfP26T6eeP9T+JwA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A5S2rM2gEAAJgDAAAOAAAAAAAAAAAAAAAAAC4CAABkcnMvZTJvRG9jLnhtbFBLAQItABQABgAI&#10;AAAAIQCS7XrH4QAAAAsBAAAPAAAAAAAAAAAAAAAAADQEAABkcnMvZG93bnJldi54bWxQSwUGAAAA&#10;AAQABADzAAAAQgUAAAAA&#10;" filled="f" stroked="f">
              <v:textbox inset="0,0,0,0">
                <w:txbxContent>
                  <w:p w14:paraId="6D5C0B05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287DC9D9" wp14:editId="7CB55E1F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03B07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7DC9D9" id="Поле 28" o:spid="_x0000_s1039" type="#_x0000_t202" style="position:absolute;left:0;text-align:left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Ss/2g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" filled="f" stroked="f">
              <v:textbox inset="0,0,0,0">
                <w:txbxContent>
                  <w:p w14:paraId="7F603B07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54E8D8BA" wp14:editId="03CF2F04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87E66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E8D8BA" id="Поле 27" o:spid="_x0000_s1040" type="#_x0000_t202" style="position:absolute;left:0;text-align:left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uXq2gEAAJgDAAAOAAAAZHJzL2Uyb0RvYy54bWysU9tu2zAMfR+wfxD0vtjJuq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ap1vuKK59Hqbb69TUzJVLJc9UnhnYBAxKCVyTxO4Oj5SiGRUsRyJbzl4sH2f+tq73xJ8MGYS&#10;+ch3Zh6mahK2ZmVXUVoUU0F9YjkI87jweHPQAf6QYuRRKSV9Pyg0UvTvHVsS52oJcAmqJVBO89VS&#10;Binm8C7M83fwaNuOkWfTHdyybY1Nkp5ZnPly+5PS86jG+fp1n049f6j9TwA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SYuXq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15887E66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E4B5EF5" wp14:editId="6C86A0D0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7F8C6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62FFA27D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B5EF5" id="Поле 26" o:spid="_x0000_s1041" type="#_x0000_t202" style="position:absolute;left:0;text-align:left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STY5A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" filled="f" stroked="f">
              <v:textbox>
                <w:txbxContent>
                  <w:p w14:paraId="4CA7F8C6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62FFA27D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03D4342B" wp14:editId="7EE1F89C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50ECA8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D4342B" id="Поле 25" o:spid="_x0000_s1042" type="#_x0000_t202" style="position:absolute;left:0;text-align:left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" filled="f" stroked="f">
              <v:textbox inset="0,0,0,0">
                <w:txbxContent>
                  <w:p w14:paraId="7A50ECA8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3E0B7235" wp14:editId="582926B5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335FDB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0B7235" id="Поле 24" o:spid="_x0000_s1043" type="#_x0000_t202" style="position:absolute;left:0;text-align:left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CXB57e2gEAAJgDAAAOAAAAAAAAAAAAAAAAAC4CAABkcnMvZTJvRG9jLnhtbFBLAQItABQABgAI&#10;AAAAIQBwWLaf4QAAAAwBAAAPAAAAAAAAAAAAAAAAADQEAABkcnMvZG93bnJldi54bWxQSwUGAAAA&#10;AAQABADzAAAAQgUAAAAA&#10;" filled="f" stroked="f">
              <v:textbox inset="0,0,0,0">
                <w:txbxContent>
                  <w:p w14:paraId="00335FDB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DBEC439" wp14:editId="5A7A89B5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B4341C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BEC439" id="Поле 23" o:spid="_x0000_s1044" type="#_x0000_t202" style="position:absolute;left:0;text-align:left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cf21w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" filled="f" stroked="f">
              <v:textbox inset="0,0,0,0">
                <w:txbxContent>
                  <w:p w14:paraId="32B4341C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A01DE24" wp14:editId="24B3C87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B4BC22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01D8E30" wp14:editId="28E499EF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04A6F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4F23F23" wp14:editId="3C6D0F56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999E23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EF2261E" wp14:editId="6AAD1880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A1C0A0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0D91CAE8" wp14:editId="2D21E90B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58D80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8F61EC5" wp14:editId="650721E3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B04D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DABF5C1" wp14:editId="28FFC35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0D8120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BF5C1" id="Поле 16" o:spid="_x0000_s1045" type="#_x0000_t202" style="position:absolute;left:0;text-align:left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" filled="f" stroked="f">
              <v:textbox inset="0,0,0,0">
                <w:txbxContent>
                  <w:p w14:paraId="1A0D8120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76F65684" wp14:editId="63620BB3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EA0042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4367B4B5" wp14:editId="7C8C660E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DEC25E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1343347" wp14:editId="3A9FFEF0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F461B9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2704165B" wp14:editId="62DA5A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28CE1C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04165B" id="Поле 12" o:spid="_x0000_s1046" type="#_x0000_t202" style="position:absolute;left:0;text-align:left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H4hZh3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3428CE1C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6DCA135A" wp14:editId="7C5554E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C74172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0A75A2A" wp14:editId="5F3AF045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2FE7C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320805F" wp14:editId="40E9BFA3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9724E3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269A542" wp14:editId="09F5B50A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8D37B5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22EEEDD" wp14:editId="4D8E70E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5FFA29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C8DEE82" wp14:editId="1C03F1F5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034E5B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E65F9E0" wp14:editId="092FF738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CC9102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02BE7F4" wp14:editId="7F6E2F7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0E728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120C2ED" wp14:editId="20E2C2F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291C1D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65E0812" wp14:editId="506876ED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7F6B2F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2A73A83" wp14:editId="747C9A50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67BA29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6D0D7" w14:textId="77777777" w:rsidR="00A40269" w:rsidRDefault="00A40269" w:rsidP="00D973E7">
      <w:pPr>
        <w:spacing w:after="0" w:line="240" w:lineRule="auto"/>
      </w:pPr>
      <w:r>
        <w:separator/>
      </w:r>
    </w:p>
  </w:footnote>
  <w:footnote w:type="continuationSeparator" w:id="0">
    <w:p w14:paraId="78571A87" w14:textId="77777777" w:rsidR="00A40269" w:rsidRDefault="00A40269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C7871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0BA0B10" wp14:editId="0C474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948B91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82EC6"/>
    <w:multiLevelType w:val="hybridMultilevel"/>
    <w:tmpl w:val="8D80CBF4"/>
    <w:lvl w:ilvl="0" w:tplc="125E1198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88995359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09"/>
  <w:autoHyphenation/>
  <w:hyphenationZone w:val="35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98"/>
    <w:rsid w:val="00016EE8"/>
    <w:rsid w:val="000233BE"/>
    <w:rsid w:val="00027A21"/>
    <w:rsid w:val="00027E62"/>
    <w:rsid w:val="000325E5"/>
    <w:rsid w:val="0003563C"/>
    <w:rsid w:val="00046580"/>
    <w:rsid w:val="00047B17"/>
    <w:rsid w:val="00050D11"/>
    <w:rsid w:val="00055B16"/>
    <w:rsid w:val="00064381"/>
    <w:rsid w:val="00075D14"/>
    <w:rsid w:val="0007690D"/>
    <w:rsid w:val="00077C2C"/>
    <w:rsid w:val="00080A10"/>
    <w:rsid w:val="00083512"/>
    <w:rsid w:val="00087F9F"/>
    <w:rsid w:val="000C73BC"/>
    <w:rsid w:val="000D7DC8"/>
    <w:rsid w:val="000F11D1"/>
    <w:rsid w:val="000F45D6"/>
    <w:rsid w:val="000F5AAC"/>
    <w:rsid w:val="00124BA4"/>
    <w:rsid w:val="001259BA"/>
    <w:rsid w:val="00134FF0"/>
    <w:rsid w:val="00147D70"/>
    <w:rsid w:val="001560F6"/>
    <w:rsid w:val="00186A4C"/>
    <w:rsid w:val="00193F70"/>
    <w:rsid w:val="00195D99"/>
    <w:rsid w:val="001A1BBA"/>
    <w:rsid w:val="001A260F"/>
    <w:rsid w:val="001A32D0"/>
    <w:rsid w:val="001B0175"/>
    <w:rsid w:val="001B26B6"/>
    <w:rsid w:val="001B7E53"/>
    <w:rsid w:val="001C74E7"/>
    <w:rsid w:val="001D4454"/>
    <w:rsid w:val="001D5FCE"/>
    <w:rsid w:val="001E6895"/>
    <w:rsid w:val="001F51B5"/>
    <w:rsid w:val="002003B4"/>
    <w:rsid w:val="00201DB3"/>
    <w:rsid w:val="002032FB"/>
    <w:rsid w:val="00204C97"/>
    <w:rsid w:val="00212172"/>
    <w:rsid w:val="00215D2D"/>
    <w:rsid w:val="0022315C"/>
    <w:rsid w:val="0022791E"/>
    <w:rsid w:val="002358DB"/>
    <w:rsid w:val="00237A55"/>
    <w:rsid w:val="002402A4"/>
    <w:rsid w:val="00240C9D"/>
    <w:rsid w:val="002501AB"/>
    <w:rsid w:val="0026214F"/>
    <w:rsid w:val="002624BE"/>
    <w:rsid w:val="00275048"/>
    <w:rsid w:val="00276EEF"/>
    <w:rsid w:val="0027747C"/>
    <w:rsid w:val="0028297E"/>
    <w:rsid w:val="00296374"/>
    <w:rsid w:val="00296453"/>
    <w:rsid w:val="00297E7E"/>
    <w:rsid w:val="002A6BBA"/>
    <w:rsid w:val="002A7F31"/>
    <w:rsid w:val="002B5AE2"/>
    <w:rsid w:val="002C2101"/>
    <w:rsid w:val="002C24AF"/>
    <w:rsid w:val="002D353C"/>
    <w:rsid w:val="002F65FB"/>
    <w:rsid w:val="00304300"/>
    <w:rsid w:val="003059DA"/>
    <w:rsid w:val="00314BF6"/>
    <w:rsid w:val="003220E4"/>
    <w:rsid w:val="003266E1"/>
    <w:rsid w:val="00331490"/>
    <w:rsid w:val="0033371F"/>
    <w:rsid w:val="00336DA7"/>
    <w:rsid w:val="00357031"/>
    <w:rsid w:val="00361180"/>
    <w:rsid w:val="00372C77"/>
    <w:rsid w:val="00373D57"/>
    <w:rsid w:val="00380376"/>
    <w:rsid w:val="00382117"/>
    <w:rsid w:val="0039535E"/>
    <w:rsid w:val="003A3BE2"/>
    <w:rsid w:val="003A44F0"/>
    <w:rsid w:val="003B46D3"/>
    <w:rsid w:val="003B5A55"/>
    <w:rsid w:val="003B5D22"/>
    <w:rsid w:val="003D437C"/>
    <w:rsid w:val="003E3444"/>
    <w:rsid w:val="003E77A6"/>
    <w:rsid w:val="003F2B87"/>
    <w:rsid w:val="003F3AB9"/>
    <w:rsid w:val="00416562"/>
    <w:rsid w:val="00421603"/>
    <w:rsid w:val="00423C73"/>
    <w:rsid w:val="00425F17"/>
    <w:rsid w:val="00436274"/>
    <w:rsid w:val="00436327"/>
    <w:rsid w:val="00436F2C"/>
    <w:rsid w:val="00441505"/>
    <w:rsid w:val="004442BA"/>
    <w:rsid w:val="004520B9"/>
    <w:rsid w:val="0046273D"/>
    <w:rsid w:val="00466076"/>
    <w:rsid w:val="004748FA"/>
    <w:rsid w:val="00486EA6"/>
    <w:rsid w:val="004A60FD"/>
    <w:rsid w:val="004B25A5"/>
    <w:rsid w:val="004B27E4"/>
    <w:rsid w:val="004B408C"/>
    <w:rsid w:val="004B75DE"/>
    <w:rsid w:val="004C22D8"/>
    <w:rsid w:val="004C5B31"/>
    <w:rsid w:val="004F53A5"/>
    <w:rsid w:val="00501092"/>
    <w:rsid w:val="005017D4"/>
    <w:rsid w:val="005064E3"/>
    <w:rsid w:val="00510612"/>
    <w:rsid w:val="005133C7"/>
    <w:rsid w:val="00521FEA"/>
    <w:rsid w:val="00570401"/>
    <w:rsid w:val="00580984"/>
    <w:rsid w:val="005853CD"/>
    <w:rsid w:val="00587BF1"/>
    <w:rsid w:val="00587FE6"/>
    <w:rsid w:val="00592E5A"/>
    <w:rsid w:val="00593F5E"/>
    <w:rsid w:val="0059532E"/>
    <w:rsid w:val="00595CF5"/>
    <w:rsid w:val="005A239A"/>
    <w:rsid w:val="005B401D"/>
    <w:rsid w:val="005C3A9A"/>
    <w:rsid w:val="005C4025"/>
    <w:rsid w:val="005C43FF"/>
    <w:rsid w:val="005C778E"/>
    <w:rsid w:val="005D13A0"/>
    <w:rsid w:val="005E0F8A"/>
    <w:rsid w:val="005E4B11"/>
    <w:rsid w:val="005E6E7D"/>
    <w:rsid w:val="005F11DD"/>
    <w:rsid w:val="006053DD"/>
    <w:rsid w:val="00613268"/>
    <w:rsid w:val="00613D64"/>
    <w:rsid w:val="00614B54"/>
    <w:rsid w:val="006160E2"/>
    <w:rsid w:val="00617721"/>
    <w:rsid w:val="00623084"/>
    <w:rsid w:val="0062743D"/>
    <w:rsid w:val="00653CE1"/>
    <w:rsid w:val="006641E2"/>
    <w:rsid w:val="00697371"/>
    <w:rsid w:val="006C5A47"/>
    <w:rsid w:val="006D14E6"/>
    <w:rsid w:val="006F70DE"/>
    <w:rsid w:val="007137E4"/>
    <w:rsid w:val="007167DD"/>
    <w:rsid w:val="0073031F"/>
    <w:rsid w:val="00734F94"/>
    <w:rsid w:val="00737757"/>
    <w:rsid w:val="007421AB"/>
    <w:rsid w:val="0075041D"/>
    <w:rsid w:val="00755EE5"/>
    <w:rsid w:val="00762A19"/>
    <w:rsid w:val="00775313"/>
    <w:rsid w:val="007958DA"/>
    <w:rsid w:val="007A2487"/>
    <w:rsid w:val="007B41FD"/>
    <w:rsid w:val="007B4EF0"/>
    <w:rsid w:val="007B6A56"/>
    <w:rsid w:val="007C0706"/>
    <w:rsid w:val="007C27ED"/>
    <w:rsid w:val="007C4570"/>
    <w:rsid w:val="007D0321"/>
    <w:rsid w:val="007D6377"/>
    <w:rsid w:val="007D77ED"/>
    <w:rsid w:val="007D7CC1"/>
    <w:rsid w:val="007D7D31"/>
    <w:rsid w:val="007E195E"/>
    <w:rsid w:val="007E1F5B"/>
    <w:rsid w:val="007E6224"/>
    <w:rsid w:val="007F0A67"/>
    <w:rsid w:val="007F1FF3"/>
    <w:rsid w:val="00801F2F"/>
    <w:rsid w:val="00807784"/>
    <w:rsid w:val="00810CEE"/>
    <w:rsid w:val="00823762"/>
    <w:rsid w:val="00825DA4"/>
    <w:rsid w:val="00826C94"/>
    <w:rsid w:val="00832906"/>
    <w:rsid w:val="00836341"/>
    <w:rsid w:val="0083683F"/>
    <w:rsid w:val="00846308"/>
    <w:rsid w:val="00847190"/>
    <w:rsid w:val="008547CA"/>
    <w:rsid w:val="00865B9D"/>
    <w:rsid w:val="00875410"/>
    <w:rsid w:val="008758F1"/>
    <w:rsid w:val="008944DD"/>
    <w:rsid w:val="00894523"/>
    <w:rsid w:val="00897624"/>
    <w:rsid w:val="008B0141"/>
    <w:rsid w:val="008B1E8A"/>
    <w:rsid w:val="008B7972"/>
    <w:rsid w:val="008C7906"/>
    <w:rsid w:val="008D4552"/>
    <w:rsid w:val="008D5173"/>
    <w:rsid w:val="008E5856"/>
    <w:rsid w:val="008E7F06"/>
    <w:rsid w:val="008F660D"/>
    <w:rsid w:val="00901B64"/>
    <w:rsid w:val="00911C32"/>
    <w:rsid w:val="0091309D"/>
    <w:rsid w:val="00917626"/>
    <w:rsid w:val="00940873"/>
    <w:rsid w:val="00946A41"/>
    <w:rsid w:val="009623E8"/>
    <w:rsid w:val="00975921"/>
    <w:rsid w:val="0098293E"/>
    <w:rsid w:val="009B637E"/>
    <w:rsid w:val="009B65B2"/>
    <w:rsid w:val="009C2968"/>
    <w:rsid w:val="009C5AE4"/>
    <w:rsid w:val="009D1C4B"/>
    <w:rsid w:val="009D4C04"/>
    <w:rsid w:val="009D7FF7"/>
    <w:rsid w:val="009E5AFA"/>
    <w:rsid w:val="009F68A1"/>
    <w:rsid w:val="00A0400E"/>
    <w:rsid w:val="00A1173A"/>
    <w:rsid w:val="00A26E31"/>
    <w:rsid w:val="00A32340"/>
    <w:rsid w:val="00A3387B"/>
    <w:rsid w:val="00A366BF"/>
    <w:rsid w:val="00A37548"/>
    <w:rsid w:val="00A40269"/>
    <w:rsid w:val="00A44CA0"/>
    <w:rsid w:val="00A45A09"/>
    <w:rsid w:val="00A47FB8"/>
    <w:rsid w:val="00A70FB7"/>
    <w:rsid w:val="00A728D3"/>
    <w:rsid w:val="00A72BB7"/>
    <w:rsid w:val="00A825B1"/>
    <w:rsid w:val="00A84052"/>
    <w:rsid w:val="00AA5C55"/>
    <w:rsid w:val="00AA7D93"/>
    <w:rsid w:val="00AB4B06"/>
    <w:rsid w:val="00AB6742"/>
    <w:rsid w:val="00AB77D7"/>
    <w:rsid w:val="00AD659C"/>
    <w:rsid w:val="00AE7C7F"/>
    <w:rsid w:val="00AF1E20"/>
    <w:rsid w:val="00AF2635"/>
    <w:rsid w:val="00B05376"/>
    <w:rsid w:val="00B117E1"/>
    <w:rsid w:val="00B16F00"/>
    <w:rsid w:val="00B22550"/>
    <w:rsid w:val="00B279C0"/>
    <w:rsid w:val="00B3067E"/>
    <w:rsid w:val="00B31AA0"/>
    <w:rsid w:val="00B32172"/>
    <w:rsid w:val="00B362A5"/>
    <w:rsid w:val="00B37592"/>
    <w:rsid w:val="00B74039"/>
    <w:rsid w:val="00B80A3A"/>
    <w:rsid w:val="00B91935"/>
    <w:rsid w:val="00B953A4"/>
    <w:rsid w:val="00BA574C"/>
    <w:rsid w:val="00BB0EF7"/>
    <w:rsid w:val="00BB1FF9"/>
    <w:rsid w:val="00BB57BC"/>
    <w:rsid w:val="00BC5981"/>
    <w:rsid w:val="00BD7BEB"/>
    <w:rsid w:val="00BE0C26"/>
    <w:rsid w:val="00BE7C66"/>
    <w:rsid w:val="00BF20D5"/>
    <w:rsid w:val="00C04B1E"/>
    <w:rsid w:val="00C056E0"/>
    <w:rsid w:val="00C15B69"/>
    <w:rsid w:val="00C17164"/>
    <w:rsid w:val="00C2345A"/>
    <w:rsid w:val="00C36A48"/>
    <w:rsid w:val="00C53102"/>
    <w:rsid w:val="00C57291"/>
    <w:rsid w:val="00C57622"/>
    <w:rsid w:val="00C9226E"/>
    <w:rsid w:val="00CA59D5"/>
    <w:rsid w:val="00CB5E20"/>
    <w:rsid w:val="00CC3821"/>
    <w:rsid w:val="00CC3FF0"/>
    <w:rsid w:val="00CC615C"/>
    <w:rsid w:val="00CF28A8"/>
    <w:rsid w:val="00CF2BC2"/>
    <w:rsid w:val="00CF395A"/>
    <w:rsid w:val="00CF47B4"/>
    <w:rsid w:val="00D06323"/>
    <w:rsid w:val="00D078F1"/>
    <w:rsid w:val="00D2104A"/>
    <w:rsid w:val="00D34D5A"/>
    <w:rsid w:val="00D35D03"/>
    <w:rsid w:val="00D41179"/>
    <w:rsid w:val="00D57E2A"/>
    <w:rsid w:val="00D65796"/>
    <w:rsid w:val="00D65E9A"/>
    <w:rsid w:val="00D70B60"/>
    <w:rsid w:val="00D737BD"/>
    <w:rsid w:val="00D73EA6"/>
    <w:rsid w:val="00D74920"/>
    <w:rsid w:val="00D76D81"/>
    <w:rsid w:val="00D809AE"/>
    <w:rsid w:val="00D973E7"/>
    <w:rsid w:val="00DA5352"/>
    <w:rsid w:val="00DB6DDE"/>
    <w:rsid w:val="00DC00A2"/>
    <w:rsid w:val="00DC24E4"/>
    <w:rsid w:val="00DD2BD1"/>
    <w:rsid w:val="00DF186B"/>
    <w:rsid w:val="00DF1CC3"/>
    <w:rsid w:val="00DF669C"/>
    <w:rsid w:val="00DF7EE6"/>
    <w:rsid w:val="00E00F98"/>
    <w:rsid w:val="00E16D0E"/>
    <w:rsid w:val="00E16EDB"/>
    <w:rsid w:val="00E20006"/>
    <w:rsid w:val="00E41B06"/>
    <w:rsid w:val="00E46251"/>
    <w:rsid w:val="00E55928"/>
    <w:rsid w:val="00E55986"/>
    <w:rsid w:val="00E633EE"/>
    <w:rsid w:val="00E675BC"/>
    <w:rsid w:val="00E67717"/>
    <w:rsid w:val="00E732C5"/>
    <w:rsid w:val="00E861C8"/>
    <w:rsid w:val="00E871DC"/>
    <w:rsid w:val="00EC52FA"/>
    <w:rsid w:val="00EC5E53"/>
    <w:rsid w:val="00EC79ED"/>
    <w:rsid w:val="00ED0CBD"/>
    <w:rsid w:val="00ED366D"/>
    <w:rsid w:val="00EE46AB"/>
    <w:rsid w:val="00EF40E8"/>
    <w:rsid w:val="00EF770D"/>
    <w:rsid w:val="00F042D5"/>
    <w:rsid w:val="00F117DA"/>
    <w:rsid w:val="00F1439D"/>
    <w:rsid w:val="00F24C7A"/>
    <w:rsid w:val="00F5696B"/>
    <w:rsid w:val="00F735D9"/>
    <w:rsid w:val="00F83BF4"/>
    <w:rsid w:val="00F964E1"/>
    <w:rsid w:val="00FA179A"/>
    <w:rsid w:val="00FB6277"/>
    <w:rsid w:val="00FC3655"/>
    <w:rsid w:val="00FD15CB"/>
    <w:rsid w:val="00FD194C"/>
    <w:rsid w:val="00FD48EE"/>
    <w:rsid w:val="00FD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BF1A07"/>
  <w15:docId w15:val="{C8E7FA17-299B-4C5A-A70C-0620D1D0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360" w:lineRule="exact"/>
        <w:ind w:left="851" w:hanging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BBA"/>
  </w:style>
  <w:style w:type="paragraph" w:styleId="1">
    <w:name w:val="heading 1"/>
    <w:basedOn w:val="a"/>
    <w:next w:val="a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/>
      <w:i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510612"/>
    <w:pPr>
      <w:keepNext/>
      <w:spacing w:before="240" w:after="60" w:line="240" w:lineRule="auto"/>
      <w:outlineLvl w:val="3"/>
    </w:pPr>
    <w:rPr>
      <w:rFonts w:eastAsia="Times New Roman"/>
      <w:b/>
      <w:bCs/>
      <w:lang w:eastAsia="ru-RU"/>
    </w:rPr>
  </w:style>
  <w:style w:type="paragraph" w:styleId="5">
    <w:name w:val="heading 5"/>
    <w:basedOn w:val="a"/>
    <w:next w:val="a"/>
    <w:link w:val="50"/>
    <w:qFormat/>
    <w:rsid w:val="0051061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39"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after="0" w:line="240" w:lineRule="auto"/>
    </w:pPr>
    <w:rPr>
      <w:rFonts w:eastAsia="Times New Roman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eastAsia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eastAsia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after="0" w:line="240" w:lineRule="auto"/>
      <w:ind w:left="200"/>
    </w:pPr>
    <w:rPr>
      <w:rFonts w:eastAsia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eastAsia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qFormat/>
    <w:rsid w:val="0003563C"/>
    <w:pPr>
      <w:spacing w:after="0" w:line="240" w:lineRule="auto"/>
      <w:jc w:val="center"/>
    </w:pPr>
    <w:rPr>
      <w:rFonts w:eastAsia="Times New Roman"/>
      <w:b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after="0"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87;&#1082;\Documents\&#1053;&#1072;&#1089;&#1090;&#1088;&#1072;&#1080;&#1074;&#1072;&#1077;&#1084;&#1099;&#1077;%20&#1096;&#1072;&#1073;&#1083;&#1086;&#1085;&#1099;%20Office\&#1088;&#1072;&#1084;&#1082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728A7-F94E-411E-A016-87BDBC718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рамка.dotm</Template>
  <TotalTime>9</TotalTime>
  <Pages>5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Жук</dc:creator>
  <cp:lastModifiedBy>Полина Жук</cp:lastModifiedBy>
  <cp:revision>9</cp:revision>
  <cp:lastPrinted>2025-06-25T21:30:00Z</cp:lastPrinted>
  <dcterms:created xsi:type="dcterms:W3CDTF">2026-01-10T11:54:00Z</dcterms:created>
  <dcterms:modified xsi:type="dcterms:W3CDTF">2026-01-12T04:14:00Z</dcterms:modified>
</cp:coreProperties>
</file>