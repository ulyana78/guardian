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6F55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1199FE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70ACF91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E452A1C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77E57AE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10D9E1C2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2371294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4A046E86" w14:textId="77777777" w:rsidR="00077C2C" w:rsidRPr="007B4EF0" w:rsidRDefault="00077C2C" w:rsidP="00E00F98">
      <w:pPr>
        <w:jc w:val="center"/>
        <w:rPr>
          <w:b/>
          <w:bCs/>
          <w:sz w:val="16"/>
          <w:szCs w:val="16"/>
        </w:rPr>
      </w:pPr>
    </w:p>
    <w:p w14:paraId="08FA782D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40ECC2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4975833" w14:textId="3402F5C3" w:rsidR="00372C77" w:rsidRPr="00F418EA" w:rsidRDefault="00E00F98" w:rsidP="00E00F98">
      <w:pPr>
        <w:jc w:val="center"/>
        <w:rPr>
          <w:b/>
          <w:bCs/>
        </w:rPr>
      </w:pPr>
      <w:r w:rsidRPr="00734F94">
        <w:rPr>
          <w:b/>
          <w:bCs/>
        </w:rPr>
        <w:t>Приложение</w:t>
      </w:r>
      <w:r w:rsidRPr="00734F94">
        <w:rPr>
          <w:b/>
          <w:bCs/>
          <w:lang w:val="en-US"/>
        </w:rPr>
        <w:t xml:space="preserve"> </w:t>
      </w:r>
      <w:r w:rsidR="00F418EA">
        <w:rPr>
          <w:b/>
          <w:bCs/>
        </w:rPr>
        <w:t>Й</w:t>
      </w:r>
    </w:p>
    <w:p w14:paraId="4852831E" w14:textId="16BEED19" w:rsidR="00E00F98" w:rsidRPr="00734F94" w:rsidRDefault="00E00F98" w:rsidP="00E00F98">
      <w:pPr>
        <w:jc w:val="center"/>
        <w:rPr>
          <w:lang w:val="en-US"/>
        </w:rPr>
      </w:pPr>
      <w:r w:rsidRPr="00734F94">
        <w:t>Листинг</w:t>
      </w:r>
      <w:r w:rsidRPr="00734F94">
        <w:rPr>
          <w:lang w:val="en-US"/>
        </w:rPr>
        <w:t xml:space="preserve"> </w:t>
      </w:r>
      <w:r w:rsidRPr="00734F94">
        <w:t>программы</w:t>
      </w:r>
    </w:p>
    <w:p w14:paraId="359A93BA" w14:textId="77777777" w:rsidR="00E00F98" w:rsidRPr="007B4EF0" w:rsidRDefault="00E00F98">
      <w:pPr>
        <w:rPr>
          <w:sz w:val="16"/>
          <w:szCs w:val="16"/>
          <w:lang w:val="en-US"/>
        </w:rPr>
      </w:pPr>
      <w:r w:rsidRPr="007B4EF0">
        <w:rPr>
          <w:sz w:val="16"/>
          <w:szCs w:val="16"/>
          <w:lang w:val="en-US"/>
        </w:rPr>
        <w:br w:type="page"/>
      </w:r>
    </w:p>
    <w:p w14:paraId="7B8B5720" w14:textId="77777777" w:rsidR="00E00F98" w:rsidRPr="007B4EF0" w:rsidRDefault="00E00F98" w:rsidP="00E00F98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sectPr w:rsidR="00E00F98" w:rsidRPr="007B4EF0" w:rsidSect="0022791E">
          <w:footerReference w:type="even" r:id="rId8"/>
          <w:headerReference w:type="first" r:id="rId9"/>
          <w:footerReference w:type="first" r:id="rId10"/>
          <w:type w:val="continuous"/>
          <w:pgSz w:w="11906" w:h="16838" w:code="9"/>
          <w:pgMar w:top="993" w:right="566" w:bottom="1843" w:left="1418" w:header="720" w:footer="720" w:gutter="0"/>
          <w:pgNumType w:start="1"/>
          <w:cols w:space="720"/>
        </w:sectPr>
      </w:pPr>
    </w:p>
    <w:p w14:paraId="147E7A5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lastRenderedPageBreak/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ButtonScript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5327DBD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3B2942C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Метод загружает сцену "4lvl"</w:t>
      </w:r>
    </w:p>
    <w:p w14:paraId="38F2F82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ChangeScene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5C26A45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17AA17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.LoadScene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"4lvl"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переход на сцену 4lvl</w:t>
      </w:r>
    </w:p>
    <w:p w14:paraId="6890937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0A5277FB" w14:textId="0D7527A7" w:rsidR="007B4EF0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26A6E58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DoorInteract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6BBF347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214CB8B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[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Header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"Настройки двери"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)]</w:t>
      </w:r>
    </w:p>
    <w:p w14:paraId="1755EA5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nextSceneName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"5lvl"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сцена для перехода</w:t>
      </w:r>
    </w:p>
    <w:p w14:paraId="560CD4F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KeyCode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interactKey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KeyCode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клавиша взаимодействия</w:t>
      </w:r>
    </w:p>
    <w:p w14:paraId="3CF741D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playerInRange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73D157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Update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4D6CA36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BC6BE2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playerInRange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&amp;&amp;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Input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.GetKeyDown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interactKey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))</w:t>
      </w:r>
    </w:p>
    <w:p w14:paraId="727AB0E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67E208C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"Игрок нажал E у двери. Загружаем сцену: 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+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nextSceneName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6577993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.LoadScene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nextSceneName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83E253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4327162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1B87218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OnTriggerEnter2D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Collider2D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other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2A1ED61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7C092A1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other.CompareTag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"Player"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))</w:t>
      </w:r>
    </w:p>
    <w:p w14:paraId="069FC0F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39BAA80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playerInRange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8CE299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"Игрок подошёл к двери"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281EF73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Здесь можно включить UI-подсказку "Нажмите E"</w:t>
      </w:r>
    </w:p>
    <w:p w14:paraId="46FE3BD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224A788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7346212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OnTriggerExit2D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Collider2D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other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6471B99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79EAB8F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other.CompareTag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"Player"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))</w:t>
      </w:r>
    </w:p>
    <w:p w14:paraId="3CC5C78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0A842EB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playerInRange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C01879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"Игрок отошёл от двери"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1BC570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Здесь можно скрыть UI-подсказку</w:t>
      </w:r>
    </w:p>
    <w:p w14:paraId="2164260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1A12A22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57E33E9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425D17D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MenuButtons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0868FA3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3E52BDC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Вызывается кнопкой "Главное меню"</w:t>
      </w:r>
    </w:p>
    <w:p w14:paraId="074874C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GoToMainMenu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01B4FA8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16FC70D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.LoadScene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SampleScene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загружает первую сцену из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Build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Settings</w:t>
      </w:r>
      <w:proofErr w:type="spellEnd"/>
    </w:p>
    <w:p w14:paraId="6D812FA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4FE8BA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Вызывается кнопкой "Выход"</w:t>
      </w:r>
    </w:p>
    <w:p w14:paraId="244165D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QuitGame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7BEC6B2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7D6A72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"Выход из игры..."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40D77F2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Application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.Quit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1A81AB9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Чтобы работало и в редакторе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Unity</w:t>
      </w:r>
      <w:proofErr w:type="spellEnd"/>
    </w:p>
    <w:p w14:paraId="7BA0791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#if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UNITY_EDITOR</w:t>
      </w:r>
    </w:p>
    <w:p w14:paraId="5652AB9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UnityEditor.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EditorApplication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.isPlaying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3C8DB54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#endif</w:t>
      </w:r>
    </w:p>
    <w:p w14:paraId="236FE3B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608C2E4A" w14:textId="1680DB66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0A01B0A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MenuController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7DE1E62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5E46716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menuCanvas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F7A631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Start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is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called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before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the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first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frame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update</w:t>
      </w:r>
      <w:proofErr w:type="spellEnd"/>
    </w:p>
    <w:p w14:paraId="2538A3A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Start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08EA206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18E9926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menuCanvas.SetActive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53A2D08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7BE13EE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Update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is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called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once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per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frame</w:t>
      </w:r>
      <w:proofErr w:type="spellEnd"/>
    </w:p>
    <w:p w14:paraId="0B363EE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Update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3B18768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4887CA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Input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.GetKeyDown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KeyCode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.Tab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))</w:t>
      </w:r>
    </w:p>
    <w:p w14:paraId="7323CBF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3F53C74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menuCanvas.SetActive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(!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menuCanvas.activeSelf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0C0FAEE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50B5A6C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0B46ACCE" w14:textId="5BAF5F35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41ACC56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MenuManager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1C1CF92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1E8FEC2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menuPanel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263152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settingPanel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E2EEDC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statisticsPanel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964D41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aboutPanel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0E1089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OpenSetting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3412B7B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4D1E7F7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menuPanel.SetActive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260C8A2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settingPanel.SetActive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4A1C4A5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734A34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OpenStatistics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79696B2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C40C17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menuPanel.SetActive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B4B97E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statisticsPanel.SetActive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5E0E407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03BB6F7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OpenAbout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48B0731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43AFB3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menuPanel.SetActive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55C33A2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aboutPanel.SetActive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D99C7B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5E71369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BackToMenu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3847C4E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45A86E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menuPanel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0FF6E8E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settingPanel.SetActive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0E50846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statisticsPanel.SetActive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41F3877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aboutPanel.SetActive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6A1586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66C8E4F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ExitGame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4403F1F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6666EA6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"Выход из игры..."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153B181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1717ACF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В редакторе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Unity</w:t>
      </w:r>
      <w:proofErr w:type="spellEnd"/>
    </w:p>
    <w:p w14:paraId="0253DA6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#if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UNITY_EDITOR</w:t>
      </w:r>
    </w:p>
    <w:p w14:paraId="65ED496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UnityEditor.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EditorApplication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.isPlaying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5B25B48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"Режим редактирования остановлен"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508CAF0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#else</w:t>
      </w:r>
    </w:p>
    <w:p w14:paraId="4022D07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 xml:space="preserve">        // В собранной версии игры</w:t>
      </w:r>
    </w:p>
    <w:p w14:paraId="12A559C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Application.Quit</w:t>
      </w:r>
      <w:proofErr w:type="spellEnd"/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();</w:t>
      </w:r>
    </w:p>
    <w:p w14:paraId="6C71DF4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Debug.Log</w:t>
      </w:r>
      <w:proofErr w:type="spellEnd"/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("Игра завершена");</w:t>
      </w:r>
    </w:p>
    <w:p w14:paraId="678F017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808080"/>
          <w:sz w:val="16"/>
          <w:szCs w:val="16"/>
          <w:highlight w:val="white"/>
          <w:lang w:val="ru-BY"/>
        </w:rPr>
        <w:t>#endif</w:t>
      </w:r>
    </w:p>
    <w:p w14:paraId="7438942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5F8075C9" w14:textId="3997F55B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55471BA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MenuMusic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23FC1B4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19B01FB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MenuMusic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4BD283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37BC881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Start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56BCD5F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2568F36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464F1A6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63B5972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Destroy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4875491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568152C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3A51F70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757DE99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this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A76DB8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DontDestroyOnLoad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CCFF71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1147511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Проверяем текущую сцену</w:t>
      </w:r>
    </w:p>
    <w:p w14:paraId="77FE1B51" w14:textId="31D4066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CheckScene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.GetActiveScene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());</w:t>
      </w:r>
    </w:p>
    <w:p w14:paraId="2452579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Подписываемся на событие смены сцены</w:t>
      </w:r>
    </w:p>
    <w:p w14:paraId="05F6AE3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.sceneLoaded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+=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OnSceneLoaded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38671E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6BFD100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OnSceneLoaded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LoadSceneMode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mode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665DD26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85ED52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CheckScene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2923F11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5B1492F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CheckScene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3F573EC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1110872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(scene.name !=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SampleScene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музыка только в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SampleScene</w:t>
      </w:r>
      <w:proofErr w:type="spellEnd"/>
    </w:p>
    <w:p w14:paraId="421EA13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2C1C7D7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Destroy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5C065C6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7B13C64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53CD7CF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OnDestroy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0D3F53C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17E3A3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.sceneLoaded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-=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OnSceneLoaded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28CDF1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2B6BEBAC" w14:textId="21569620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6389282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Player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1FD6264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7588326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Player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{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get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 }</w:t>
      </w:r>
    </w:p>
    <w:p w14:paraId="56ED887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[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SerializeField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]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movingSpeed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5f;</w:t>
      </w:r>
    </w:p>
    <w:p w14:paraId="7198F60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Vector2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inputVector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6318A4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Rigidbody2D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rb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50BCA8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minMovingSpeed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0.1f;</w:t>
      </w:r>
    </w:p>
    <w:p w14:paraId="0066972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isRunning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F02FFB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health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118687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numOfHearts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06B9EE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Image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[]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hearts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BBBD45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fullHeart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FCCFD7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emptyHeart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56EA6D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playingFootsteps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103679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footstepSpeed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1f;</w:t>
      </w:r>
    </w:p>
    <w:p w14:paraId="3EECBCB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Awake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1B11200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7B05D0E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this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92C288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rb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GetComponent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Rigidbody2D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&gt;();</w:t>
      </w:r>
    </w:p>
    <w:p w14:paraId="1E1A96A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</w:t>
      </w:r>
    </w:p>
    <w:p w14:paraId="7D11A06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4E35566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Update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6F40B19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1FE9D79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PauseController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.IsGamePaused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</w:p>
    <w:p w14:paraId="69002DF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46F1525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inputVector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Vector2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.zero; </w:t>
      </w:r>
    </w:p>
    <w:p w14:paraId="32F006F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</w:p>
    <w:p w14:paraId="3D479F7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7FBCCC5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GameInput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08F78C4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inputVector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GameInput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.Instance.GetMovementVector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1BCD710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4EB94F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FixedUpdate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4CBE4B0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B51251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health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&gt;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numOfHearts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330872C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6628994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health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numOfHearts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3E8C45B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265AE43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i = 0; i &lt;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hearts.Length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i++) </w:t>
      </w:r>
    </w:p>
    <w:p w14:paraId="07F27D1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 </w:t>
      </w:r>
    </w:p>
    <w:p w14:paraId="7CB64E3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 i &lt;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Mathf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.RoundToInt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health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))</w:t>
      </w:r>
    </w:p>
    <w:p w14:paraId="78E2C8C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{</w:t>
      </w:r>
    </w:p>
    <w:p w14:paraId="2F3C5FD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hearts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[i].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sprite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fullHeart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3A3693B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}</w:t>
      </w:r>
    </w:p>
    <w:p w14:paraId="5ACD21E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</w:p>
    <w:p w14:paraId="0A99852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{</w:t>
      </w:r>
    </w:p>
    <w:p w14:paraId="3E9565B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hearts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[i].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sprite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emptyHeart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46CA4D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}</w:t>
      </w:r>
    </w:p>
    <w:p w14:paraId="56FD2AF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(i &lt;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numOfHearts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</w:p>
    <w:p w14:paraId="4965410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{</w:t>
      </w:r>
    </w:p>
    <w:p w14:paraId="4C7CB5C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hearts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[i].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enabled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757A13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}</w:t>
      </w:r>
    </w:p>
    <w:p w14:paraId="27D16F3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</w:p>
    <w:p w14:paraId="28A534F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{</w:t>
      </w:r>
    </w:p>
    <w:p w14:paraId="64EE2F0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hearts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[i].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enabled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08F72C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}</w:t>
      </w:r>
    </w:p>
    <w:p w14:paraId="3A32A4C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health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&lt; 1)</w:t>
      </w:r>
    </w:p>
    <w:p w14:paraId="43E7CBB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{</w:t>
      </w:r>
    </w:p>
    <w:p w14:paraId="2E7E32FF" w14:textId="2E066EDE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.LoadScene(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.GetActiveScene().buildIndex);</w:t>
      </w:r>
    </w:p>
    <w:p w14:paraId="3A77377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}</w:t>
      </w:r>
    </w:p>
    <w:p w14:paraId="0BA2FD0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06D227E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</w:p>
    <w:p w14:paraId="47507B8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HandleMovement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75A03BB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7D509A9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HandleMovement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1846731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61BAC91E" w14:textId="446395F1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PauseController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.IsGamePaused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55C27CD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213BD7A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isRunning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</w:p>
    <w:p w14:paraId="0FCD57E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StopFootsteps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(); </w:t>
      </w:r>
    </w:p>
    <w:p w14:paraId="53B1BC7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497032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105FFF2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GameInput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</w:p>
    <w:p w14:paraId="4DCC3FC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2FB8840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.LogWarning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GameInput.Instance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is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skipping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movement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</w:p>
    <w:p w14:paraId="54ACB66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00DDCB4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rb.MovePosition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rb.position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+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inputVector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*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movingSpeed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*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Time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.fixedDeltaTime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));</w:t>
      </w:r>
    </w:p>
    <w:p w14:paraId="3244295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GameInput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7BF2953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2452678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.LogWarning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GameInput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.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is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skipping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movement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085B2B5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C99AAE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366F807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rb.MovePosition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rb.position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+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inputVector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*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movingSpeed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*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Time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.fixedDeltaTime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));</w:t>
      </w:r>
    </w:p>
    <w:p w14:paraId="167086B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Mathf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.Abs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inputVector.x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&gt;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minMovingSpeed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||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Mathf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.Abs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inputVector.y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&gt;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minMovingSpeed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 {</w:t>
      </w:r>
    </w:p>
    <w:p w14:paraId="75ECE91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isRunning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CB692D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{ </w:t>
      </w:r>
    </w:p>
    <w:p w14:paraId="232CDFA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isRunning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B8D12C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02F728F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isRunning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&amp;&amp; !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playingFootsteps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</w:p>
    <w:p w14:paraId="5EEAED1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759633A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StartFootsteps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(); </w:t>
      </w:r>
    </w:p>
    <w:p w14:paraId="1E490D5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 </w:t>
      </w:r>
    </w:p>
    <w:p w14:paraId="7390F9B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(!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isRunning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&amp;&amp;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playingFootsteps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</w:p>
    <w:p w14:paraId="1BC82BF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694C220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StopFootsteps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(); </w:t>
      </w:r>
    </w:p>
    <w:p w14:paraId="28C1A12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2750741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76F6919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IsRunning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6C3C278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AC5E9A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isRunning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5A22DC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14FA606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GetPlayerScreenPosition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64500E8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6E4B229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Camera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.main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.zero;</w:t>
      </w:r>
    </w:p>
    <w:p w14:paraId="537B063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playerScreenPosition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Camera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.main.WorldToScreenPoint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transform.position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1AA8CD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playerScreenPosition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6EA605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6FBBA8F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StartFootsteps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() </w:t>
      </w:r>
    </w:p>
    <w:p w14:paraId="0D4F36D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2F6FD9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playingFootsteps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</w:p>
    <w:p w14:paraId="486C5C6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InvokeRepeating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nameof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PlayFootstep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), 0f,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footstepSpeed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</w:p>
    <w:p w14:paraId="0020E81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097518B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StopFootsteps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() </w:t>
      </w:r>
    </w:p>
    <w:p w14:paraId="6C430F0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63A5991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playingFootsteps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</w:p>
    <w:p w14:paraId="62EEF29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CancelInvoke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nameof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PlayFootstep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)); </w:t>
      </w:r>
    </w:p>
    <w:p w14:paraId="03DCEED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4DC33DC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PlayFootstep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5625609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72F8741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sceneName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SceneManager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.GetActiveScene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().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08BCA9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switch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sceneName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4DE7CA1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50418A6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case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"4lvl"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</w:t>
      </w:r>
    </w:p>
    <w:p w14:paraId="7D67A9BE" w14:textId="3B7C092E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SoundEffectManager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.Play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FootstepsCity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0CE7E8C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break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37DA768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case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"level1"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</w:t>
      </w:r>
    </w:p>
    <w:p w14:paraId="53012CFF" w14:textId="5D0B8F95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SoundEffectManager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.Play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footsteps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6F280F5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break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EE0B11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default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</w:t>
      </w:r>
    </w:p>
    <w:p w14:paraId="3CF62282" w14:textId="1F903C65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SoundEffectManager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.Play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FootstepsDefault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4996B1C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break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352E6C3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50F9724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0CA2363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1D0FC88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GameInput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018CC36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1031108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GameInput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{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get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 }</w:t>
      </w:r>
    </w:p>
    <w:p w14:paraId="36B2C92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PlayerInputActions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playerInputActions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4F3753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Awake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2AE5B3D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4930797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&amp;&amp;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this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63B1E0C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3A09958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Destroy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1CBB18D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50B4C90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671FCF3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this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A5C7AE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DontDestroyOnLoad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28B97F2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playerInputActions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new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PlayerInputActions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6F505F0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playerInputActions.Enable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795A512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44E50A3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Vector2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GetMovementVector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21C588E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221736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Vector2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inputVector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playerInputActions.Player.Move.ReadValue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Vector2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&gt;();</w:t>
      </w:r>
    </w:p>
    <w:p w14:paraId="4855622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inputVector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EA3584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47C28A8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GetMousePosition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0D48A8E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78422D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mousePos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Mouse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.current.position.ReadValue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6339A78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mousePos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35DC2DC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5AD4CEF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3B01F3B0" w14:textId="432B7C43" w:rsidR="007E6224" w:rsidRPr="007E6224" w:rsidRDefault="0027747C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PlayerCollector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  <w:r w:rsidR="007E6224"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 xml:space="preserve"> </w:t>
      </w:r>
      <w:proofErr w:type="spellStart"/>
      <w:r w:rsidR="007E6224"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="007E6224"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="007E6224"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="007E6224"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="007E6224"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Collectible</w:t>
      </w:r>
      <w:proofErr w:type="spellEnd"/>
      <w:r w:rsidR="007E6224"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="007E6224"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54EE729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5AAFDC6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Collect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27A766C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C1F012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gameObject.SetActive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скрыть мусор после сбора</w:t>
      </w:r>
    </w:p>
    <w:p w14:paraId="2C7C816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Если нужно удалять совсем: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Destroy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);</w:t>
      </w:r>
    </w:p>
    <w:p w14:paraId="3F7DEBE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C48E457" w14:textId="5CD06E7C" w:rsidR="0027747C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536CBC8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0D89D94C" w14:textId="2008EB94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KeyCode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KeyCode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клавиша для сбора</w:t>
      </w:r>
    </w:p>
    <w:p w14:paraId="7C61DFF2" w14:textId="3739CA1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0;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собрано</w:t>
      </w:r>
    </w:p>
    <w:p w14:paraId="51D92E9D" w14:textId="177EC934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goal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10;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цель</w:t>
      </w:r>
    </w:p>
    <w:p w14:paraId="261F07D8" w14:textId="77777777" w:rsid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TMP_Text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UI-текст (перетащите из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Canvas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)</w:t>
      </w:r>
    </w:p>
    <w:p w14:paraId="7E3A9CE1" w14:textId="0395D528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Collectible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nearTrash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мусор рядом с игроком</w:t>
      </w:r>
    </w:p>
    <w:p w14:paraId="2D815D6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Start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56E7E7A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19AF630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UpdateText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78764666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467C3F3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Update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2791B5E3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1BFB92F1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Input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.GetKeyDown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key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&amp;&amp;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nearTrash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1D40FA59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60D0F728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nearTrash.Collect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();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спрятать мусор</w:t>
      </w:r>
    </w:p>
    <w:p w14:paraId="4BA696A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++;</w:t>
      </w:r>
    </w:p>
    <w:p w14:paraId="50EEEF7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UpdateText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0FA2DC7F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&gt;=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goal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{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FindObjectOfType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TaskManager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&gt;().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OnTrashCollected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 }</w:t>
      </w:r>
    </w:p>
    <w:p w14:paraId="52C38330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318CB7D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163E8222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OnTriggerEnter2D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Collider2D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other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7713197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2C485C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var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trash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other.GetComponent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Collectible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&gt;();</w:t>
      </w:r>
    </w:p>
    <w:p w14:paraId="384E03A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trash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23F00DDE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nearTrash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trash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B50C774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2FCB826B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OnTriggerExit2D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Collider2D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other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2D570DB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7FB65DA7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var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trash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other.GetComponent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Collectible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&gt;();</w:t>
      </w:r>
    </w:p>
    <w:p w14:paraId="1233BBA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(trash ==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nearTrash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65B252A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nearTrash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51A975C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2E4CE75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UpdateText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57537115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7261E3A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text.text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$"Собрать мусор: 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count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из 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goal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C626A9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76A0F72D" w14:textId="77777777" w:rsidR="0027747C" w:rsidRPr="007E6224" w:rsidRDefault="0027747C" w:rsidP="0027747C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4A63156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interface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IInteractable</w:t>
      </w:r>
      <w:proofErr w:type="spellEnd"/>
    </w:p>
    <w:p w14:paraId="56381D2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41C4399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Interact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();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//взаимодействие</w:t>
      </w:r>
    </w:p>
    <w:p w14:paraId="1FE315F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CanInteract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//объект интерактивен или нет</w:t>
      </w:r>
    </w:p>
    <w:p w14:paraId="426CCC2A" w14:textId="65CDE3EA" w:rsidR="0027747C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4229A1E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PlantGrowth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5235948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6C8EF46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SpriteRenderer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BDF83C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[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Header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"Стадии роста"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)]</w:t>
      </w:r>
    </w:p>
    <w:p w14:paraId="68CEADA6" w14:textId="3EC551BC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soil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1) горка земли</w:t>
      </w:r>
    </w:p>
    <w:p w14:paraId="5BE8A307" w14:textId="43ED14CC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soilWithSeed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2) земля + семечка</w:t>
      </w:r>
    </w:p>
    <w:p w14:paraId="06C328B3" w14:textId="343D94E6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sprout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3) росток</w:t>
      </w:r>
    </w:p>
    <w:p w14:paraId="07FD16C0" w14:textId="67881A04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sapling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4) саженец</w:t>
      </w:r>
    </w:p>
    <w:p w14:paraId="28BAAD2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[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Header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"Тайминги"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)]</w:t>
      </w:r>
    </w:p>
    <w:p w14:paraId="1C90C26D" w14:textId="71E91FDE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seedDelay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30f;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задержка появления семечки</w:t>
      </w:r>
    </w:p>
    <w:p w14:paraId="787F979A" w14:textId="177886E1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sproutDelay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30f;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задержка до ростка</w:t>
      </w:r>
    </w:p>
    <w:p w14:paraId="51E7DE23" w14:textId="05DB29B4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saplingDelay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30f;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задержка до саженца</w:t>
      </w:r>
    </w:p>
    <w:p w14:paraId="1A317951" w14:textId="43DB8833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isPlanted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707DDF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Awake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03DAEF6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011FDFF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GetComponent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SpriteRenderer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&gt;();</w:t>
      </w:r>
    </w:p>
    <w:p w14:paraId="3EE00FD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sr.sprite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soil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стартовый спрайт — горка земли</w:t>
      </w:r>
    </w:p>
    <w:p w14:paraId="34CCE11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0B262A9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StartPlanting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523D870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1D70ED2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isPlanted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046EF6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isPlanted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C5BDE8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StopAllCoroutines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3B75724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StartCoroutine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GrowRoutine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());</w:t>
      </w:r>
    </w:p>
    <w:p w14:paraId="23AF053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5B7A626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System.Collections.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IEnumerator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GrowRoutine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011D468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B26BB3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yield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new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WaitForSeconds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seedDelay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77E8626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sr.sprite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soilWithSeed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0C239E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yield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new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WaitForSeconds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sproutDelay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563539F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sr.sprite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sprout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2D91C5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yield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new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WaitForSeconds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saplingDelay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0E2153E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sr.sprite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sapling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F9DA3F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4DA7C75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78B1279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DialogueController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3F48145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14697B9E" w14:textId="01FA3058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DialogueController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{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get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}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Singleton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Instance</w:t>
      </w:r>
      <w:proofErr w:type="spellEnd"/>
    </w:p>
    <w:p w14:paraId="0CFA6B5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dialoguePanel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DF5E3A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TMP_Text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nameText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5D2BEDE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Image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portraitImage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952047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Transform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choiceContainer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5A83263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choiceButtonPrefab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FC2E38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activeNpc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1CB8FF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Awake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495F0C8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E6FDB4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this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43B020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Destroy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Make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sure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only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one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instance</w:t>
      </w:r>
      <w:proofErr w:type="spellEnd"/>
    </w:p>
    <w:p w14:paraId="66CA00A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001B595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ShowDialogueUI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show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343E823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D16799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dialoguePanel.SetActive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show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Toggle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UI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visibility</w:t>
      </w:r>
      <w:proofErr w:type="spellEnd"/>
    </w:p>
    <w:p w14:paraId="424420A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PauseController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.SetPause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show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4AA65FD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26937903" w14:textId="33085D4A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SetNPCInfo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portrait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02963AB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858258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nameText.text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8A5513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portraitImage.sprite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portrait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92A78C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70BDABC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SetDialogueText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3772F7E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09D759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dialogueText.text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3B51AC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24B43E4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ClearChoices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31C53A3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76578B2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foreach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Transform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child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choiceContainer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Destroy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child.gameObject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178226F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4AE0F3F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CreateChoiceButton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UnityEngine.Events.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UnityAction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onClick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32FC2F5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0FB1B41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choiceButton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Instantiate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choiceButtonPrefab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choiceContainer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2F569DC3" w14:textId="62EFBB12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choiceButton.GetComponentInChildren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TMP_Text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&gt;().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8EF1FA7" w14:textId="5804F401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choiceButton.GetComponent&lt;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Button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&gt;().onClick.AddListener(onClick);</w:t>
      </w:r>
    </w:p>
    <w:p w14:paraId="789E0D0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choiceButton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266AAB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BBF400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SetActiveNpc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33090AE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7CF484D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activeNpc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B98A05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6F5DE0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Close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1153004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83E0F1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activeNpc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{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activeNpc.EndDialogue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();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activeNpc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 }</w:t>
      </w:r>
    </w:p>
    <w:p w14:paraId="3FD6A04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</w:p>
    <w:p w14:paraId="27CFAE5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656024A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ShowDialogueUI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SetDialogueText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ClearChoices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346C28B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3461BCF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249BC93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021877C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IInteractable</w:t>
      </w:r>
      <w:proofErr w:type="spellEnd"/>
    </w:p>
    <w:p w14:paraId="7FB738C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3309E1F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//данные диалога</w:t>
      </w:r>
    </w:p>
    <w:p w14:paraId="1D2EB00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DialogueController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322BFB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на какой строке находимся</w:t>
      </w:r>
    </w:p>
    <w:p w14:paraId="0722003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isTyping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isDialogueActive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//ввод текста, активен ли диалог</w:t>
      </w:r>
    </w:p>
    <w:p w14:paraId="6681D96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IsDialogueActive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=&gt;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isDialogueActive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9FF6CA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Start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26F9196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D4FE46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DialogueController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.Instance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3CFAEDE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    }</w:t>
      </w:r>
    </w:p>
    <w:p w14:paraId="0186B67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CanInteract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2813393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0485E29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isDialogueActive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F52C5B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F46701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Interact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0C463FC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7E08811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dialogueData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==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|| (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PauseController.IsGamePause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&amp;&amp; !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isDialogueActive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))</w:t>
      </w:r>
    </w:p>
    <w:p w14:paraId="274D2F1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57154AC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6E23C3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102DAD6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(!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isDialogueActive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4361251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00D824A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7F02802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1DFAD9B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</w:p>
    <w:p w14:paraId="3B802C5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3F32933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NextLine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1245D3D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1BDC771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D74D6F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4668863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2F2ECA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isDialogueActive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C6DFE1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0;</w:t>
      </w:r>
    </w:p>
    <w:p w14:paraId="4D8CF696" w14:textId="21E87D8E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dialogueUI.SetNPCInfo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dialogueData.npcName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dialogueData.npcPortrait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3DCC22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dialogueUI.SetActiveNpc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this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710BD4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dialogueUI.ShowDialogueUI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74C43A0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DisplayCurrentLine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26F39BF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618EA2E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NextLine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380B63E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2805ABA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isTyping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7C96173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250600D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skip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typing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animation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and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show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the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full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line</w:t>
      </w:r>
      <w:proofErr w:type="spellEnd"/>
    </w:p>
    <w:p w14:paraId="7259DF0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StopAllCoroutines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7CCE544D" w14:textId="6F256628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dialogueUI.SetDialogueText(dialogueData.dialogueLines[dialogueIndex]);</w:t>
      </w:r>
    </w:p>
    <w:p w14:paraId="12850DE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57401F8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//Check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Choices</w:t>
      </w:r>
      <w:proofErr w:type="spellEnd"/>
    </w:p>
    <w:p w14:paraId="5205D38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dialogueUI.ClearChoices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2D90EC6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dialogueData.endDialogueLines.Length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&gt;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&amp;&amp;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dialogueData.endDialogueLines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])</w:t>
      </w:r>
    </w:p>
    <w:p w14:paraId="2BCA3CE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0890469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EndDialogue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21EFBC7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51DAC8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38E77A9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foreach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DialogueChoice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dialogueChoice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2356DE7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56A0DBA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dialogueChoice.dialogueIndex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7418B6B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{</w:t>
      </w:r>
    </w:p>
    <w:p w14:paraId="73268B2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DisplayChoices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dialogueChoice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28B46C8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CB4FE9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}</w:t>
      </w:r>
    </w:p>
    <w:p w14:paraId="3696D3F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6DB35E8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(++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&lt;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dialogueData.dialogueLines.Length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153E9F5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1E74745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another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line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type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next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line</w:t>
      </w:r>
    </w:p>
    <w:p w14:paraId="74A051B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DisplayCurrentLine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456B11E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379B791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</w:p>
    <w:p w14:paraId="6281C9A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2821615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EndDialogue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239FE20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47AF12D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7C4BF4E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IEnumerator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TypeLine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08FFDF6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B2A01A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isTyping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58D527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dialogueUI.SetDialogueText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47123F0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foreach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char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letter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dialogueData.dialogueLines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])</w:t>
      </w:r>
    </w:p>
    <w:p w14:paraId="220812E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2ACB212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(!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isDialogueActive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yield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break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DC4D10E" w14:textId="08CD07DE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dialogueUI.SetDialogueText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dialogueUI.dialogueText.text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+=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letter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1294DCC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dialogueData.voiceSound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73E69E33" w14:textId="3CB38286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SoundEffectManager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.PlayVoice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dialogueData.voiceSound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dialogueData.voicePitch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714FF78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yield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new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WaitForSeconds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dialogueData.typingSpeed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23D89AC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53399F1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isTyping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761B77A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dialogueData.autoProgressLines.Length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&gt;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&amp;&amp;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dialogueData.autoProgressLines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])</w:t>
      </w:r>
    </w:p>
    <w:p w14:paraId="16C9F73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5D1EDA9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yield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new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WaitForSeconds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dialogueData.autoProgressDelay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03B3CCB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isDialogueActive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23C21CE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NextLine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68DB337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3C513D0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B735E7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DisplayChoices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DialogueChoice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53FAF7F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E0742D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UnityEngine.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$"[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Dialogue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]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DisplayChoices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called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at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index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choices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count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: 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choice.choices.Length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579C7EA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i = 0; i &lt;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choice.choices.Length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 i++)</w:t>
      </w:r>
    </w:p>
    <w:p w14:paraId="29B3EE9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76D4DE7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choice.nextDialogueIndexes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[i];</w:t>
      </w:r>
    </w:p>
    <w:p w14:paraId="5F682DC3" w14:textId="4DA33555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dialogueUI.CreateChoiceButton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choice.choices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[i], () =&gt;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ChooseOption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));</w:t>
      </w:r>
    </w:p>
    <w:p w14:paraId="3AB06F4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1DA9BDA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</w:p>
    <w:p w14:paraId="13DE693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60979B7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ChooseOption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3333F89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6BD4F3A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39420F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dialogueUI.ClearChoices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44C2632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DisplayCurrentLine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70628F7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UnityEngine.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$"Игрок выбрал вариант: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nextIndex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= 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28C4ACC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dialogueData.npcName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Engineer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&amp;&amp;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2)</w:t>
      </w:r>
    </w:p>
    <w:p w14:paraId="1C26235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7E27A06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lampQuest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Resources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.Load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QuestStreetLamp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514114F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lampQuest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48CE0C4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{</w:t>
      </w:r>
    </w:p>
    <w:p w14:paraId="23BA5471" w14:textId="3FFA461C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QuestManager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.Instance.StartQuest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lampQuest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E46398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UnityEngine.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"Квест 'Замени лампы' запущен!"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271AF9D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}</w:t>
      </w:r>
    </w:p>
    <w:p w14:paraId="36A207B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vendingQuest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Resources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.Load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QuestVendingMachine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010FC3A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vendingQuest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54D1263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{</w:t>
      </w:r>
    </w:p>
    <w:p w14:paraId="76B422A9" w14:textId="7F606600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QuestManager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.Instance.StartQuest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vendingQuest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77A29D6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UnityEngine.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"Квест 'Выключи автоматы' запущен!"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47DB44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}</w:t>
      </w:r>
    </w:p>
    <w:p w14:paraId="5579569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2AFAC58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199BBDA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DisplayCurrentLine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06C6926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0AEAFC6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StopAllCoroutines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73E2528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StartCoroutine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TypeLine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());</w:t>
      </w:r>
    </w:p>
    <w:p w14:paraId="2EB8510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foreach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DialogueChoice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dialogueChoice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dialogueData.choices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</w:p>
    <w:p w14:paraId="700988A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38CC6C5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dialogueChoice.dialogueIndex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</w:p>
    <w:p w14:paraId="1564772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{</w:t>
      </w:r>
    </w:p>
    <w:p w14:paraId="4A3C0C8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DisplayChoices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dialogueChoice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</w:p>
    <w:p w14:paraId="7CBA60F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break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</w:p>
    <w:p w14:paraId="1526416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}</w:t>
      </w:r>
    </w:p>
    <w:p w14:paraId="77A8522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0F64896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1C941FB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EndDialogue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799191C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6092B1D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StopAllCoroutines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76BDA5F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isDialogueActive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49540F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isTyping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A21E64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dialogueUI.ClearChoices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318C8DD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dialogueUI.SetDialogueText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782AF6C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dialogueUI.ShowDialogueUI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23492F0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SoundEffectManager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.StopVoice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499E863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6191032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5192070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NpcIA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6A23E13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4D11172F" w14:textId="02CB41C8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//настройки для брожения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SerializeField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]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State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startingState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//начальное состояние объекта</w:t>
      </w:r>
    </w:p>
    <w:p w14:paraId="23B33C7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[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SerializeField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]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roamingDistanceMax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5f;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//максимальное расстояние, на которое может ходить объект</w:t>
      </w:r>
    </w:p>
    <w:p w14:paraId="2E238BA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[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SerializeField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]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roamingDistanceMin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1f;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//минимальное расстояние, на которое может ходить объект</w:t>
      </w:r>
    </w:p>
    <w:p w14:paraId="20C3E1D8" w14:textId="6065C260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[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SerializeField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]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roamingTimerMax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5f;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//время, в течении которого объект будет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передвигаться,т.е.если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он за 2 сек не достигает необходимой точки, он находит новую и движется уже к ней</w:t>
      </w:r>
    </w:p>
    <w:p w14:paraId="65E9F2F0" w14:textId="1DF3E233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NavMeshAgent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navMeshAgent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//объект-агент, чтоб можно было использовать его</w:t>
      </w:r>
      <w:r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navMeshAgent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) логику</w:t>
      </w:r>
    </w:p>
    <w:p w14:paraId="5B19DEF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State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//текущие состояние объекта</w:t>
      </w:r>
    </w:p>
    <w:p w14:paraId="0A8C8F2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roamingTime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//текущие время, которое объект пробродил</w:t>
      </w:r>
    </w:p>
    <w:p w14:paraId="4D5C1BE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1A6BC1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startingPosition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//начальное положение объекта</w:t>
      </w:r>
    </w:p>
    <w:p w14:paraId="3F06B19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NpcVisual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npcVisual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3A7E91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0A67334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//состояния, в которых может прибывать объект(перечисление)</w:t>
      </w:r>
    </w:p>
    <w:p w14:paraId="342788C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enum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State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машина состояний</w:t>
      </w:r>
    </w:p>
    <w:p w14:paraId="6BB8286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12F2713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Idle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//состояние по умолчанию, объект ничего не делает</w:t>
      </w:r>
    </w:p>
    <w:p w14:paraId="79ED888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</w:t>
      </w:r>
      <w:proofErr w:type="spellEnd"/>
    </w:p>
    <w:p w14:paraId="289B2BB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15D87CB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Start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2D35F06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0955149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startingPosition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transform.position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0037E8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41EA9E3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//инициализация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navMeshAgent</w:t>
      </w:r>
      <w:proofErr w:type="spellEnd"/>
    </w:p>
    <w:p w14:paraId="60C4D78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Awake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7A8C782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79EA7FE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navMeshAgent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GetComponent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NavMeshAgent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&gt;(); </w:t>
      </w:r>
    </w:p>
    <w:p w14:paraId="3438C39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GetComponent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&gt;();</w:t>
      </w:r>
    </w:p>
    <w:p w14:paraId="00B349A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//свойства движения объекта(2)</w:t>
      </w:r>
    </w:p>
    <w:p w14:paraId="791D331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navMeshAgent.updateRotation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//отключаем вращение, когда объект движется</w:t>
      </w:r>
    </w:p>
    <w:p w14:paraId="703D74E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navMeshAgent.updateUpAxis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//ориентация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navMesh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не влияет на ориентация объекта</w:t>
      </w:r>
    </w:p>
    <w:p w14:paraId="43527AB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npcVisual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GetComponentInChildren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NpcVisual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&gt;();</w:t>
      </w:r>
    </w:p>
    <w:p w14:paraId="4E3A496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startingState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D1F871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5F17A8F5" w14:textId="5552F99D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//проверяем в каком состоянии находится объект</w:t>
      </w:r>
    </w:p>
    <w:p w14:paraId="29B9B71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Update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54B2B3E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66AC224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!=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null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&amp;&amp;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npcDialogue.IsDialogueActive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</w:p>
    <w:p w14:paraId="74AC89B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1A2CE01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navMeshAgent.isStopped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true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</w:p>
    <w:p w14:paraId="469EAB4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npcVisual.UpdateVisual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.zero,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transform.position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transform.position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</w:p>
    <w:p w14:paraId="501C939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</w:p>
    <w:p w14:paraId="7357ADF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05B91AC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</w:p>
    <w:p w14:paraId="2945BD9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7386BCD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navMeshAgent.isStopped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</w:p>
    <w:p w14:paraId="3F22B78D" w14:textId="68DC93FF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//по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умолчению</w:t>
      </w:r>
      <w:proofErr w:type="spellEnd"/>
    </w:p>
    <w:p w14:paraId="31E8654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switch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3B82327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0CD667E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case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State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.Idle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:</w:t>
      </w:r>
    </w:p>
    <w:p w14:paraId="185DDC7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npcVisual.UpdateVisual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.zero,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transform.position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transform.position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//ничего не происходит</w:t>
      </w:r>
    </w:p>
    <w:p w14:paraId="63E0AF1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break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3DAA76C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case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State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.Roaming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: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//состояние брожения</w:t>
      </w:r>
    </w:p>
    <w:p w14:paraId="4F9B6D3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roamingTime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-=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Time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.deltaTime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//уменьшаем время брожения (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Time.deltaTime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- время, которое проходит между фреймами)</w:t>
      </w:r>
    </w:p>
    <w:p w14:paraId="18B97DF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roamingTime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&lt; 0)</w:t>
      </w:r>
    </w:p>
    <w:p w14:paraId="1F2171C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{</w:t>
      </w:r>
    </w:p>
    <w:p w14:paraId="61168FF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();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//поиск новой точки для брожения</w:t>
      </w:r>
    </w:p>
    <w:p w14:paraId="399F060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roamingTime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roamingTimerMax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//назначаем новое время для достижения новой точки</w:t>
      </w:r>
    </w:p>
    <w:p w14:paraId="24B6EC9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}</w:t>
      </w:r>
    </w:p>
    <w:p w14:paraId="189F69F3" w14:textId="71269179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npcVisual.UpdateVisual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navMeshAgent.velocity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transform.position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6B043E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break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2328D5D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70A0A7C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652313D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0DBE492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809094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GetRoamingPosition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6DB6A84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navMeshAgent.isOnNavMesh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</w:p>
    <w:p w14:paraId="1362E62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 </w:t>
      </w:r>
    </w:p>
    <w:p w14:paraId="5423C30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navMeshAgent.SetDestination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</w:p>
    <w:p w14:paraId="7AFDB61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724056D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</w:p>
    <w:p w14:paraId="294F798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 </w:t>
      </w:r>
    </w:p>
    <w:p w14:paraId="68F4FAC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Debug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.LogWarning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"Agent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is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not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on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NavMesh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!"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); </w:t>
      </w:r>
    </w:p>
    <w:p w14:paraId="194608A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2EC7A0E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7F48892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//поиск новой точки для брожения</w:t>
      </w:r>
    </w:p>
    <w:p w14:paraId="1CC37FB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GetRoamingPosition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1307F07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32A1D72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startingPosition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+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Utils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.GetRandomDir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() *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UnityEngine.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Random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.Range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roamingDistanceMin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roamingDistanceMax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05C7FB0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63F587F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31C46E0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CreateAssetMenu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fileName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NewNpcDialogue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menuName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Npc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Dialogue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)]</w:t>
      </w:r>
    </w:p>
    <w:p w14:paraId="57BEA36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NpcDialogue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ScriptableObject</w:t>
      </w:r>
      <w:proofErr w:type="spellEnd"/>
    </w:p>
    <w:p w14:paraId="478F15C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57438D6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npcName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общее имя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нпс</w:t>
      </w:r>
      <w:proofErr w:type="spellEnd"/>
    </w:p>
    <w:p w14:paraId="5595341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npcPortrait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общедоступный спрайт для портрета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нпс</w:t>
      </w:r>
      <w:proofErr w:type="spellEnd"/>
    </w:p>
    <w:p w14:paraId="57FB1CC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[]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dialogueLines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//массив строк диалогов</w:t>
      </w:r>
    </w:p>
    <w:p w14:paraId="578B1B3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[]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autoProgressLines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//автоматически переходит к следующему сообщению в диалоге</w:t>
      </w:r>
    </w:p>
    <w:p w14:paraId="0EA0C80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[]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endDialogueLines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//отмечает когда заканчивается диалог</w:t>
      </w:r>
    </w:p>
    <w:p w14:paraId="4927933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autoProgressDelay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1.5f;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 задержка автоперехода в диалоге(1.5 секунды)</w:t>
      </w:r>
    </w:p>
    <w:p w14:paraId="0E47351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typingSpeed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0.05f;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//скорость набора текста</w:t>
      </w:r>
    </w:p>
    <w:p w14:paraId="5CCC8F3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AudioClip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voiceSound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//аудиоклип голоса</w:t>
      </w:r>
    </w:p>
    <w:p w14:paraId="2E9F255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float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voicePitch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1f;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//высота голоса</w:t>
      </w:r>
    </w:p>
    <w:p w14:paraId="2A687E2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05BD830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DialogueChoice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[]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5259697B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4B3072C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1CAFB64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[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System.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Serializable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]</w:t>
      </w:r>
    </w:p>
    <w:p w14:paraId="1BF16D6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DialogueChoice</w:t>
      </w:r>
      <w:proofErr w:type="spellEnd"/>
    </w:p>
    <w:p w14:paraId="17FFFD6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52A986E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dialogueIndex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Dialogue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line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where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choices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appear</w:t>
      </w:r>
      <w:proofErr w:type="spellEnd"/>
    </w:p>
    <w:p w14:paraId="4CAA0D8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[]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choices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Player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response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options</w:t>
      </w:r>
      <w:proofErr w:type="spellEnd"/>
    </w:p>
    <w:p w14:paraId="32D5252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[]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nextDialogueIndexes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Where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choice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leads</w:t>
      </w:r>
      <w:proofErr w:type="spellEnd"/>
    </w:p>
    <w:p w14:paraId="14755896" w14:textId="35FECC04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3C0FD02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NpcVisual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45B0649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1B0FF68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Animator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animator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E728F8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SpriteRenderer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spriteRenderer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BF94E7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const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IS_ROAMING =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IsRoaming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64400F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Awake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</w:t>
      </w:r>
    </w:p>
    <w:p w14:paraId="39E53C5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2A48120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animator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GetComponent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Animator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&gt;();</w:t>
      </w:r>
    </w:p>
    <w:p w14:paraId="29E829C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spriteRenderer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GetComponent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&lt;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SpriteRenderer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&gt;();</w:t>
      </w:r>
    </w:p>
    <w:p w14:paraId="4A986B1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54517ED0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UpdateVisual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velocity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sourcePosition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targetPosition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557ADE8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 переключаем анимацию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Idle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/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Roaming</w:t>
      </w:r>
      <w:proofErr w:type="spellEnd"/>
    </w:p>
    <w:p w14:paraId="65B6FF1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animator.SetBool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(IS_ROAMING,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velocity.magnitude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&gt; 0.1f); </w:t>
      </w:r>
    </w:p>
    <w:p w14:paraId="3865C5D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ChangeFacingDirection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sourcePosition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targetPosition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);</w:t>
      </w:r>
    </w:p>
    <w:p w14:paraId="3364905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40155E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//функция для поворота объекта в ту сторону, в которую он идет</w:t>
      </w:r>
    </w:p>
    <w:p w14:paraId="32488C8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ChangeFacingDirection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soursePosition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Vector3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targetPosition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2442FCB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45767B33" w14:textId="1E876A61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if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soursePosition.x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&gt;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targetPosition.x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)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//если наша позиция находится правее(больше),чем позиция, в которую нам надо </w:t>
      </w:r>
      <w:proofErr w:type="spellStart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двигаться,нам</w:t>
      </w:r>
      <w:proofErr w:type="spellEnd"/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 xml:space="preserve"> необходимо развернуть объект</w:t>
      </w:r>
    </w:p>
    <w:p w14:paraId="6D6125A5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42EE2E2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transform.rotation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Quaternion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.Euler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(0, -180, 0);</w:t>
      </w:r>
    </w:p>
    <w:p w14:paraId="466CF70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5D4D296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else</w:t>
      </w:r>
      <w:proofErr w:type="spellEnd"/>
    </w:p>
    <w:p w14:paraId="743AED5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{</w:t>
      </w:r>
    </w:p>
    <w:p w14:paraId="13AF61D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transform.rotation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Quaternion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.Euler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(0, 0, 0); </w:t>
      </w:r>
      <w:r w:rsidRPr="007E6224">
        <w:rPr>
          <w:rFonts w:ascii="Cascadia Mono" w:hAnsi="Cascadia Mono" w:cs="Cascadia Mono"/>
          <w:color w:val="008000"/>
          <w:sz w:val="16"/>
          <w:szCs w:val="16"/>
          <w:highlight w:val="white"/>
          <w:lang w:val="ru-BY"/>
        </w:rPr>
        <w:t>//разворачиваем обратно</w:t>
      </w:r>
    </w:p>
    <w:p w14:paraId="4A4A5DE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}</w:t>
      </w:r>
    </w:p>
    <w:p w14:paraId="220097F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5678FA5C" w14:textId="4C08CF7F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GlobalHelper</w:t>
      </w:r>
      <w:proofErr w:type="spellEnd"/>
    </w:p>
    <w:p w14:paraId="7A29804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252AEA0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GenerateUniqueID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GameObject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obj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7A5FE37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4BA6CB96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return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$"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{obj.scene.name}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_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{obj.transform.position.x}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_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{obj.transform.position.y}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58DD148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3469737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7104A88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PauseController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: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MonoBehaviour</w:t>
      </w:r>
      <w:proofErr w:type="spellEnd"/>
    </w:p>
    <w:p w14:paraId="5AC253A7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6C101D6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IsGamePaused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{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get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; } =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false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4144322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</w:p>
    <w:p w14:paraId="7044342A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SetPause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pause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)</w:t>
      </w:r>
    </w:p>
    <w:p w14:paraId="03922C1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19B2398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IsGamePaused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pause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6555112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0B811391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p w14:paraId="481F99E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class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LevelState</w:t>
      </w:r>
      <w:proofErr w:type="spellEnd"/>
    </w:p>
    <w:p w14:paraId="7F60F06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{</w:t>
      </w:r>
    </w:p>
    <w:p w14:paraId="44F2F742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const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QuestsCompletedKey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QuestsCompleted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38046B0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private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const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string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FactoryAccessKey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 </w:t>
      </w:r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proofErr w:type="spellStart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FactoryAccessUnlocked</w:t>
      </w:r>
      <w:proofErr w:type="spellEnd"/>
      <w:r w:rsidRPr="007E6224">
        <w:rPr>
          <w:rFonts w:ascii="Cascadia Mono" w:hAnsi="Cascadia Mono" w:cs="Cascadia Mono"/>
          <w:color w:val="A31515"/>
          <w:sz w:val="16"/>
          <w:szCs w:val="16"/>
          <w:highlight w:val="white"/>
          <w:lang w:val="ru-BY"/>
        </w:rPr>
        <w:t>"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;</w:t>
      </w:r>
    </w:p>
    <w:p w14:paraId="14DC9A18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QuestsCompleted</w:t>
      </w:r>
      <w:proofErr w:type="spellEnd"/>
    </w:p>
    <w:p w14:paraId="6E103A5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7F9C3C6E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get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=&gt;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PlayerPrefs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.GetInt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QuestsCompletedKey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, 0) == 1;</w:t>
      </w:r>
    </w:p>
    <w:p w14:paraId="27C733C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=&gt;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PlayerPrefs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.SetInt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QuestsCompletedKey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value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? 1 : 0);</w:t>
      </w:r>
    </w:p>
    <w:p w14:paraId="201A682F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2D41A72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bool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FactoryAccessUnlocked</w:t>
      </w:r>
      <w:proofErr w:type="spellEnd"/>
    </w:p>
    <w:p w14:paraId="4AB69AD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{</w:t>
      </w:r>
    </w:p>
    <w:p w14:paraId="5A5E5CB4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get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=&gt;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PlayerPrefs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.GetInt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FactoryAccessKey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, 0) == 1;</w:t>
      </w:r>
    </w:p>
    <w:p w14:paraId="71174D3D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set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=&gt;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PlayerPrefs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.SetInt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</w:t>
      </w:r>
      <w:proofErr w:type="spellStart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FactoryAccessKey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,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value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? 1 : 0);</w:t>
      </w:r>
    </w:p>
    <w:p w14:paraId="25FB13EC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}</w:t>
      </w:r>
    </w:p>
    <w:p w14:paraId="7F6A0589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  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public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static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</w:t>
      </w:r>
      <w:proofErr w:type="spellStart"/>
      <w:r w:rsidRPr="007E6224">
        <w:rPr>
          <w:rFonts w:ascii="Cascadia Mono" w:hAnsi="Cascadia Mono" w:cs="Cascadia Mono"/>
          <w:color w:val="0000FF"/>
          <w:sz w:val="16"/>
          <w:szCs w:val="16"/>
          <w:highlight w:val="white"/>
          <w:lang w:val="ru-BY"/>
        </w:rPr>
        <w:t>void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 xml:space="preserve"> Save() =&gt; </w:t>
      </w:r>
      <w:proofErr w:type="spellStart"/>
      <w:r w:rsidRPr="007E6224">
        <w:rPr>
          <w:rFonts w:ascii="Cascadia Mono" w:hAnsi="Cascadia Mono" w:cs="Cascadia Mono"/>
          <w:color w:val="2B91AF"/>
          <w:sz w:val="16"/>
          <w:szCs w:val="16"/>
          <w:highlight w:val="white"/>
          <w:lang w:val="ru-BY"/>
        </w:rPr>
        <w:t>PlayerPrefs</w:t>
      </w: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.Save</w:t>
      </w:r>
      <w:proofErr w:type="spellEnd"/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();</w:t>
      </w:r>
    </w:p>
    <w:p w14:paraId="216366C3" w14:textId="77777777" w:rsidR="007E6224" w:rsidRPr="007E6224" w:rsidRDefault="007E6224" w:rsidP="007E6224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</w:pPr>
      <w:r w:rsidRPr="007E6224">
        <w:rPr>
          <w:rFonts w:ascii="Cascadia Mono" w:hAnsi="Cascadia Mono" w:cs="Cascadia Mono"/>
          <w:color w:val="000000"/>
          <w:sz w:val="16"/>
          <w:szCs w:val="16"/>
          <w:highlight w:val="white"/>
          <w:lang w:val="ru-BY"/>
        </w:rPr>
        <w:t>}</w:t>
      </w:r>
    </w:p>
    <w:sectPr w:rsidR="007E6224" w:rsidRPr="007E6224" w:rsidSect="00E00F98">
      <w:type w:val="continuous"/>
      <w:pgSz w:w="11906" w:h="16838" w:code="9"/>
      <w:pgMar w:top="993" w:right="566" w:bottom="1843" w:left="1418" w:header="720" w:footer="720" w:gutter="0"/>
      <w:pgNumType w:start="1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5CEDD" w14:textId="77777777" w:rsidR="00A62B63" w:rsidRDefault="00A62B63" w:rsidP="00D973E7">
      <w:pPr>
        <w:spacing w:after="0" w:line="240" w:lineRule="auto"/>
      </w:pPr>
      <w:r>
        <w:separator/>
      </w:r>
    </w:p>
  </w:endnote>
  <w:endnote w:type="continuationSeparator" w:id="0">
    <w:p w14:paraId="7080DFFC" w14:textId="77777777" w:rsidR="00A62B63" w:rsidRDefault="00A62B63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9A47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9362FC9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2FB4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336FD0A7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26382773" wp14:editId="534E3FA4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D92C2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BEC60C0" wp14:editId="36488E5A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5379F0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3F79A62F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EC60C0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26" type="#_x0000_t202" style="position:absolute;left:0;text-align:left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" filled="f" stroked="f">
              <v:textbox>
                <w:txbxContent>
                  <w:p w14:paraId="0A5379F0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3F79A62F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889DC0E" wp14:editId="7BCBB1E4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F767D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9DC0E" id="Поле 40" o:spid="_x0000_s1027" type="#_x0000_t202" style="position:absolute;left:0;text-align:left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" filled="f" stroked="f">
              <v:textbox inset="0,0,0,0">
                <w:txbxContent>
                  <w:p w14:paraId="62F767D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074697E" wp14:editId="1CFFF5BF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C63F9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74697E" id="Поле 39" o:spid="_x0000_s1028" type="#_x0000_t202" style="position:absolute;left:0;text-align:left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HElwVHaAQAAlw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5CC63F9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283543D" wp14:editId="23437650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CD0D48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83543D" id="Поле 38" o:spid="_x0000_s1029" type="#_x0000_t202" style="position:absolute;left:0;text-align:left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" filled="f" stroked="f">
              <v:textbox inset="0,0,0,0">
                <w:txbxContent>
                  <w:p w14:paraId="6FCD0D48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E1E9FD8" wp14:editId="27E717E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BB6D3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E9FD8" id="Поле 37" o:spid="_x0000_s1030" type="#_x0000_t202" style="position:absolute;left:0;text-align:left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" filled="f" stroked="f">
              <v:textbox inset="0,0,0,0">
                <w:txbxContent>
                  <w:p w14:paraId="57EBB6D3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678DE60B" wp14:editId="49BF1301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DCEFC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DE60B" id="Поле 36" o:spid="_x0000_s1031" type="#_x0000_t202" style="position:absolute;left:0;text-align:left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A1F&#10;lATZAQAAlw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6BBDCEFC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248F37E" wp14:editId="03B1F25B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5B8FE9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48F37E" id="Поле 35" o:spid="_x0000_s1032" type="#_x0000_t202" style="position:absolute;left:0;text-align:left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B1&#10;vefV2gEAAJc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05B8FE9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CAB4EC5" wp14:editId="32F9C0DF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6A6D3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B4EC5" id="Поле 34" o:spid="_x0000_s1033" type="#_x0000_t202" style="position:absolute;left:0;text-align:left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" filled="f" stroked="f">
              <v:textbox inset="0,0,0,0">
                <w:txbxContent>
                  <w:p w14:paraId="1926A6D3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268F4AB" wp14:editId="7F7F0CCC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EF760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8F4AB" id="Поле 33" o:spid="_x0000_s1034" type="#_x0000_t202" style="position:absolute;left:0;text-align:left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M5q&#10;Ae/aAQAAlw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14EF760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481AF5A8" wp14:editId="4D4EF823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3C761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1AF5A8" id="Поле 32" o:spid="_x0000_s1035" type="#_x0000_t202" style="position:absolute;left:0;text-align:left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AuD2gEAAJc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upTvorKopYL6yGoQ5mnh6eagA/wlxciTUkr6uVdopOg/OnYkjtUS4BJUS6Cc5qul&#10;DFLM4U2Yx2/v0bYdI8+eO7hm1xqbFD2yONHl7iehp0mN4/XnPp16/E+73wA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AX&#10;cAuD2gEAAJc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A13C761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99222D7" wp14:editId="264F80ED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0793D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9222D7" id="Поле 31" o:spid="_x0000_s1036" type="#_x0000_t202" style="position:absolute;left:0;text-align:left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pdg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VpY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Iqi&#10;l2D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400793D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311D060" wp14:editId="6D73C944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06AD74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11D060" id="Поле 30" o:spid="_x0000_s1037" type="#_x0000_t202" style="position:absolute;left:0;text-align:left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/L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S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Ie0f8v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6206AD74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DFD201B" wp14:editId="42C55C96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C0B05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D201B" id="Поле 29" o:spid="_x0000_s1038" type="#_x0000_t202" style="position:absolute;left:0;text-align:left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2rM2g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ZmWbKC2KqaA+sRyEeVx4vDnoAH9IMfKolJK+HxQaKfoPji2Jc7UEuATVEiin+Wop&#10;gxRzeBvm+Tt4tG3HyLPpDm7YtsYmSc8szny5/UnpeVTjfP26T6eeP9T+JwA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A5S2rM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6D5C0B05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287DC9D9" wp14:editId="7CB55E1F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03B07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7DC9D9" id="Поле 28" o:spid="_x0000_s1039" type="#_x0000_t202" style="position:absolute;left:0;text-align:left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Ss/2g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" filled="f" stroked="f">
              <v:textbox inset="0,0,0,0">
                <w:txbxContent>
                  <w:p w14:paraId="7F603B07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54E8D8BA" wp14:editId="03CF2F04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87E66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E8D8BA" id="Поле 27" o:spid="_x0000_s1040" type="#_x0000_t202" style="position:absolute;left:0;text-align:left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uXq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ZmVXUVoUU0F9YjkI87jweHPQAf6QYuRRKSV9Pyg0UvTvHVsS52oJcAmqJVBO89VS&#10;Binm8C7M83fwaNuOkWfTHdyybY1Nkp5ZnPly+5PS86jG+fp1n049f6j9TwA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SYuXq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5887E66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E4B5EF5" wp14:editId="6C86A0D0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7F8C6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62FFA27D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B5EF5" id="Поле 26" o:spid="_x0000_s1041" type="#_x0000_t202" style="position:absolute;left:0;text-align:left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STY5A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" filled="f" stroked="f">
              <v:textbox>
                <w:txbxContent>
                  <w:p w14:paraId="4CA7F8C6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62FFA27D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3D4342B" wp14:editId="7EE1F89C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0ECA8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D4342B" id="Поле 25" o:spid="_x0000_s1042" type="#_x0000_t202" style="position:absolute;left:0;text-align:left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" filled="f" stroked="f">
              <v:textbox inset="0,0,0,0">
                <w:txbxContent>
                  <w:p w14:paraId="7A50ECA8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E0B7235" wp14:editId="582926B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35FDB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0B7235" id="Поле 24" o:spid="_x0000_s1043" type="#_x0000_t202" style="position:absolute;left:0;text-align:left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CXB57e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00335FDB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DBEC439" wp14:editId="5A7A89B5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4341C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BEC439" id="Поле 23" o:spid="_x0000_s1044" type="#_x0000_t202" style="position:absolute;left:0;text-align:left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cf21w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" filled="f" stroked="f">
              <v:textbox inset="0,0,0,0">
                <w:txbxContent>
                  <w:p w14:paraId="32B4341C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A01DE24" wp14:editId="24B3C87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B4BC22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01D8E30" wp14:editId="28E499EF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04A6F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4F23F23" wp14:editId="3C6D0F56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999E23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EF2261E" wp14:editId="6AAD1880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1C0A0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0D91CAE8" wp14:editId="2D21E90B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58D80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F61EC5" wp14:editId="650721E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B04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DABF5C1" wp14:editId="28FFC35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D8120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BF5C1" id="Поле 16" o:spid="_x0000_s1045" type="#_x0000_t202" style="position:absolute;left:0;text-align:left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" filled="f" stroked="f">
              <v:textbox inset="0,0,0,0">
                <w:txbxContent>
                  <w:p w14:paraId="1A0D8120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6F65684" wp14:editId="63620BB3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EA0042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4367B4B5" wp14:editId="7C8C660E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DEC25E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1343347" wp14:editId="3A9FFEF0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F461B9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2704165B" wp14:editId="62DA5A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28CE1C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04165B" id="Поле 12" o:spid="_x0000_s1046" type="#_x0000_t202" style="position:absolute;left:0;text-align:left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H4hZh3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3428CE1C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DCA135A" wp14:editId="7C5554E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C74172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0A75A2A" wp14:editId="5F3AF045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2FE7C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320805F" wp14:editId="40E9BFA3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9724E3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269A542" wp14:editId="09F5B50A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8D37B5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22EEEDD" wp14:editId="4D8E70E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5FFA29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C8DEE82" wp14:editId="1C03F1F5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034E5B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E65F9E0" wp14:editId="092FF738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C9102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02BE7F4" wp14:editId="7F6E2F7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0E728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120C2ED" wp14:editId="20E2C2F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291C1D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65E0812" wp14:editId="506876E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7F6B2F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2A73A83" wp14:editId="747C9A50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67BA29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62D57" w14:textId="77777777" w:rsidR="00A62B63" w:rsidRDefault="00A62B63" w:rsidP="00D973E7">
      <w:pPr>
        <w:spacing w:after="0" w:line="240" w:lineRule="auto"/>
      </w:pPr>
      <w:r>
        <w:separator/>
      </w:r>
    </w:p>
  </w:footnote>
  <w:footnote w:type="continuationSeparator" w:id="0">
    <w:p w14:paraId="756B6449" w14:textId="77777777" w:rsidR="00A62B63" w:rsidRDefault="00A62B63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C7871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0BA0B10" wp14:editId="0C474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948B91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8995359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9"/>
  <w:autoHyphenation/>
  <w:hyphenationZone w:val="35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98"/>
    <w:rsid w:val="00016EE8"/>
    <w:rsid w:val="000233BE"/>
    <w:rsid w:val="00027A21"/>
    <w:rsid w:val="00027E62"/>
    <w:rsid w:val="000325E5"/>
    <w:rsid w:val="0003563C"/>
    <w:rsid w:val="00046580"/>
    <w:rsid w:val="00050D11"/>
    <w:rsid w:val="00055B16"/>
    <w:rsid w:val="00075D14"/>
    <w:rsid w:val="0007690D"/>
    <w:rsid w:val="00077C2C"/>
    <w:rsid w:val="00080A10"/>
    <w:rsid w:val="00083512"/>
    <w:rsid w:val="00087F9F"/>
    <w:rsid w:val="000C73BC"/>
    <w:rsid w:val="000D7DC8"/>
    <w:rsid w:val="000F11D1"/>
    <w:rsid w:val="000F45D6"/>
    <w:rsid w:val="000F5AAC"/>
    <w:rsid w:val="00124BA4"/>
    <w:rsid w:val="001259BA"/>
    <w:rsid w:val="00134FF0"/>
    <w:rsid w:val="00147D70"/>
    <w:rsid w:val="001560F6"/>
    <w:rsid w:val="00186A4C"/>
    <w:rsid w:val="00193F70"/>
    <w:rsid w:val="00195D99"/>
    <w:rsid w:val="001A1BBA"/>
    <w:rsid w:val="001A260F"/>
    <w:rsid w:val="001A32D0"/>
    <w:rsid w:val="001B0175"/>
    <w:rsid w:val="001B26B6"/>
    <w:rsid w:val="001B7E53"/>
    <w:rsid w:val="001C74E7"/>
    <w:rsid w:val="001D4454"/>
    <w:rsid w:val="001D5FCE"/>
    <w:rsid w:val="001E6895"/>
    <w:rsid w:val="002003B4"/>
    <w:rsid w:val="00201DB3"/>
    <w:rsid w:val="002032FB"/>
    <w:rsid w:val="00204C97"/>
    <w:rsid w:val="00212172"/>
    <w:rsid w:val="00215D2D"/>
    <w:rsid w:val="0022791E"/>
    <w:rsid w:val="002358DB"/>
    <w:rsid w:val="00237A55"/>
    <w:rsid w:val="002402A4"/>
    <w:rsid w:val="00240C9D"/>
    <w:rsid w:val="002501AB"/>
    <w:rsid w:val="0026214F"/>
    <w:rsid w:val="002624BE"/>
    <w:rsid w:val="00275048"/>
    <w:rsid w:val="00276EEF"/>
    <w:rsid w:val="0027747C"/>
    <w:rsid w:val="0028297E"/>
    <w:rsid w:val="00296374"/>
    <w:rsid w:val="00296453"/>
    <w:rsid w:val="00297E7E"/>
    <w:rsid w:val="002A7F31"/>
    <w:rsid w:val="002B5AE2"/>
    <w:rsid w:val="002C2101"/>
    <w:rsid w:val="002C24AF"/>
    <w:rsid w:val="002D353C"/>
    <w:rsid w:val="002F65FB"/>
    <w:rsid w:val="00314BF6"/>
    <w:rsid w:val="003220E4"/>
    <w:rsid w:val="003266E1"/>
    <w:rsid w:val="00331490"/>
    <w:rsid w:val="0033371F"/>
    <w:rsid w:val="00336DA7"/>
    <w:rsid w:val="00357031"/>
    <w:rsid w:val="00361180"/>
    <w:rsid w:val="00372C77"/>
    <w:rsid w:val="00373D57"/>
    <w:rsid w:val="00380376"/>
    <w:rsid w:val="00382117"/>
    <w:rsid w:val="0039535E"/>
    <w:rsid w:val="003A3BE2"/>
    <w:rsid w:val="003B46D3"/>
    <w:rsid w:val="003B5A55"/>
    <w:rsid w:val="003B5D22"/>
    <w:rsid w:val="003D437C"/>
    <w:rsid w:val="003E3444"/>
    <w:rsid w:val="003E77A6"/>
    <w:rsid w:val="003F2B87"/>
    <w:rsid w:val="003F3AB9"/>
    <w:rsid w:val="00416562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6273D"/>
    <w:rsid w:val="00466076"/>
    <w:rsid w:val="004748FA"/>
    <w:rsid w:val="00486EA6"/>
    <w:rsid w:val="004A60FD"/>
    <w:rsid w:val="004B25A5"/>
    <w:rsid w:val="004B27E4"/>
    <w:rsid w:val="004B408C"/>
    <w:rsid w:val="004B75DE"/>
    <w:rsid w:val="004C22D8"/>
    <w:rsid w:val="004C5B31"/>
    <w:rsid w:val="004F53A5"/>
    <w:rsid w:val="00501092"/>
    <w:rsid w:val="005017D4"/>
    <w:rsid w:val="005064E3"/>
    <w:rsid w:val="00510612"/>
    <w:rsid w:val="00521FEA"/>
    <w:rsid w:val="00570401"/>
    <w:rsid w:val="00580984"/>
    <w:rsid w:val="005853CD"/>
    <w:rsid w:val="00587BF1"/>
    <w:rsid w:val="00592E5A"/>
    <w:rsid w:val="00593F5E"/>
    <w:rsid w:val="0059532E"/>
    <w:rsid w:val="00595CF5"/>
    <w:rsid w:val="005A239A"/>
    <w:rsid w:val="005B401D"/>
    <w:rsid w:val="005C3A9A"/>
    <w:rsid w:val="005C4025"/>
    <w:rsid w:val="005C43FF"/>
    <w:rsid w:val="005C778E"/>
    <w:rsid w:val="005D13A0"/>
    <w:rsid w:val="005E0F8A"/>
    <w:rsid w:val="005E4B11"/>
    <w:rsid w:val="005E6E7D"/>
    <w:rsid w:val="005F11DD"/>
    <w:rsid w:val="006053DD"/>
    <w:rsid w:val="00613268"/>
    <w:rsid w:val="00613D64"/>
    <w:rsid w:val="00614B54"/>
    <w:rsid w:val="006160E2"/>
    <w:rsid w:val="00617721"/>
    <w:rsid w:val="00623084"/>
    <w:rsid w:val="0062743D"/>
    <w:rsid w:val="00653CE1"/>
    <w:rsid w:val="006641E2"/>
    <w:rsid w:val="00697371"/>
    <w:rsid w:val="006C5A47"/>
    <w:rsid w:val="006D14E6"/>
    <w:rsid w:val="006F70DE"/>
    <w:rsid w:val="007137E4"/>
    <w:rsid w:val="007167DD"/>
    <w:rsid w:val="0073031F"/>
    <w:rsid w:val="00734F94"/>
    <w:rsid w:val="00737757"/>
    <w:rsid w:val="0075041D"/>
    <w:rsid w:val="00755EE5"/>
    <w:rsid w:val="00762A19"/>
    <w:rsid w:val="00775313"/>
    <w:rsid w:val="007958DA"/>
    <w:rsid w:val="007A2487"/>
    <w:rsid w:val="007B41FD"/>
    <w:rsid w:val="007B4EF0"/>
    <w:rsid w:val="007B6A56"/>
    <w:rsid w:val="007C0706"/>
    <w:rsid w:val="007C27ED"/>
    <w:rsid w:val="007C4570"/>
    <w:rsid w:val="007D0321"/>
    <w:rsid w:val="007D6377"/>
    <w:rsid w:val="007D77ED"/>
    <w:rsid w:val="007D7CC1"/>
    <w:rsid w:val="007D7D31"/>
    <w:rsid w:val="007E195E"/>
    <w:rsid w:val="007E1F5B"/>
    <w:rsid w:val="007E6224"/>
    <w:rsid w:val="007F0A67"/>
    <w:rsid w:val="007F1FF3"/>
    <w:rsid w:val="00801F2F"/>
    <w:rsid w:val="00807784"/>
    <w:rsid w:val="00810CEE"/>
    <w:rsid w:val="00823762"/>
    <w:rsid w:val="00825DA4"/>
    <w:rsid w:val="00826C94"/>
    <w:rsid w:val="00832906"/>
    <w:rsid w:val="0083683F"/>
    <w:rsid w:val="00846308"/>
    <w:rsid w:val="00847190"/>
    <w:rsid w:val="008547CA"/>
    <w:rsid w:val="00865B9D"/>
    <w:rsid w:val="00875410"/>
    <w:rsid w:val="008758F1"/>
    <w:rsid w:val="008944DD"/>
    <w:rsid w:val="00894523"/>
    <w:rsid w:val="00897624"/>
    <w:rsid w:val="008B0141"/>
    <w:rsid w:val="008B1E8A"/>
    <w:rsid w:val="008B7972"/>
    <w:rsid w:val="008C7906"/>
    <w:rsid w:val="008D4552"/>
    <w:rsid w:val="008D5173"/>
    <w:rsid w:val="008E5856"/>
    <w:rsid w:val="008E7F06"/>
    <w:rsid w:val="008F660D"/>
    <w:rsid w:val="00901B64"/>
    <w:rsid w:val="00911C32"/>
    <w:rsid w:val="0091309D"/>
    <w:rsid w:val="00917626"/>
    <w:rsid w:val="00940873"/>
    <w:rsid w:val="00946A41"/>
    <w:rsid w:val="009623E8"/>
    <w:rsid w:val="00975921"/>
    <w:rsid w:val="0098293E"/>
    <w:rsid w:val="009B637E"/>
    <w:rsid w:val="009C2968"/>
    <w:rsid w:val="009C5AE4"/>
    <w:rsid w:val="009D1C4B"/>
    <w:rsid w:val="009D4C04"/>
    <w:rsid w:val="009D7FF7"/>
    <w:rsid w:val="009E5AFA"/>
    <w:rsid w:val="009F68A1"/>
    <w:rsid w:val="00A1173A"/>
    <w:rsid w:val="00A26E31"/>
    <w:rsid w:val="00A32340"/>
    <w:rsid w:val="00A3387B"/>
    <w:rsid w:val="00A366BF"/>
    <w:rsid w:val="00A37548"/>
    <w:rsid w:val="00A44CA0"/>
    <w:rsid w:val="00A45A09"/>
    <w:rsid w:val="00A47FB8"/>
    <w:rsid w:val="00A62B63"/>
    <w:rsid w:val="00A70FB7"/>
    <w:rsid w:val="00A728D3"/>
    <w:rsid w:val="00A72BB7"/>
    <w:rsid w:val="00A825B1"/>
    <w:rsid w:val="00A84052"/>
    <w:rsid w:val="00AA5C55"/>
    <w:rsid w:val="00AA7D93"/>
    <w:rsid w:val="00AB4B06"/>
    <w:rsid w:val="00AB6742"/>
    <w:rsid w:val="00AB77D7"/>
    <w:rsid w:val="00AD659C"/>
    <w:rsid w:val="00AE7C7F"/>
    <w:rsid w:val="00AF1E20"/>
    <w:rsid w:val="00AF2635"/>
    <w:rsid w:val="00B05376"/>
    <w:rsid w:val="00B16F00"/>
    <w:rsid w:val="00B279C0"/>
    <w:rsid w:val="00B3067E"/>
    <w:rsid w:val="00B31AA0"/>
    <w:rsid w:val="00B32172"/>
    <w:rsid w:val="00B362A5"/>
    <w:rsid w:val="00B37592"/>
    <w:rsid w:val="00B74039"/>
    <w:rsid w:val="00B80A3A"/>
    <w:rsid w:val="00B91935"/>
    <w:rsid w:val="00B953A4"/>
    <w:rsid w:val="00BA574C"/>
    <w:rsid w:val="00BB0EF7"/>
    <w:rsid w:val="00BB1FF9"/>
    <w:rsid w:val="00BB57BC"/>
    <w:rsid w:val="00BC5981"/>
    <w:rsid w:val="00BD7BEB"/>
    <w:rsid w:val="00BE0C26"/>
    <w:rsid w:val="00BE3C73"/>
    <w:rsid w:val="00BE7C66"/>
    <w:rsid w:val="00BF20D5"/>
    <w:rsid w:val="00C056E0"/>
    <w:rsid w:val="00C15B69"/>
    <w:rsid w:val="00C17164"/>
    <w:rsid w:val="00C2345A"/>
    <w:rsid w:val="00C36A48"/>
    <w:rsid w:val="00C53102"/>
    <w:rsid w:val="00C57291"/>
    <w:rsid w:val="00C57622"/>
    <w:rsid w:val="00C9226E"/>
    <w:rsid w:val="00CB5E20"/>
    <w:rsid w:val="00CC3821"/>
    <w:rsid w:val="00CC3FF0"/>
    <w:rsid w:val="00CC615C"/>
    <w:rsid w:val="00CF28A8"/>
    <w:rsid w:val="00CF2BC2"/>
    <w:rsid w:val="00CF395A"/>
    <w:rsid w:val="00CF47B4"/>
    <w:rsid w:val="00D06323"/>
    <w:rsid w:val="00D078F1"/>
    <w:rsid w:val="00D2104A"/>
    <w:rsid w:val="00D34D5A"/>
    <w:rsid w:val="00D35D03"/>
    <w:rsid w:val="00D41179"/>
    <w:rsid w:val="00D57E2A"/>
    <w:rsid w:val="00D65796"/>
    <w:rsid w:val="00D65E9A"/>
    <w:rsid w:val="00D70B60"/>
    <w:rsid w:val="00D737BD"/>
    <w:rsid w:val="00D73EA6"/>
    <w:rsid w:val="00D74920"/>
    <w:rsid w:val="00D76D81"/>
    <w:rsid w:val="00D809AE"/>
    <w:rsid w:val="00D973E7"/>
    <w:rsid w:val="00DA5352"/>
    <w:rsid w:val="00DB6DDE"/>
    <w:rsid w:val="00DC00A2"/>
    <w:rsid w:val="00DD2BD1"/>
    <w:rsid w:val="00DF669C"/>
    <w:rsid w:val="00DF7EE6"/>
    <w:rsid w:val="00E00F98"/>
    <w:rsid w:val="00E16D0E"/>
    <w:rsid w:val="00E16EDB"/>
    <w:rsid w:val="00E20006"/>
    <w:rsid w:val="00E41B06"/>
    <w:rsid w:val="00E46251"/>
    <w:rsid w:val="00E55928"/>
    <w:rsid w:val="00E55986"/>
    <w:rsid w:val="00E633EE"/>
    <w:rsid w:val="00E675BC"/>
    <w:rsid w:val="00E67717"/>
    <w:rsid w:val="00E732C5"/>
    <w:rsid w:val="00E861C8"/>
    <w:rsid w:val="00E871DC"/>
    <w:rsid w:val="00EC52FA"/>
    <w:rsid w:val="00EC5E53"/>
    <w:rsid w:val="00EC79ED"/>
    <w:rsid w:val="00ED0CBD"/>
    <w:rsid w:val="00ED366D"/>
    <w:rsid w:val="00EE46AB"/>
    <w:rsid w:val="00EF770D"/>
    <w:rsid w:val="00F042D5"/>
    <w:rsid w:val="00F117DA"/>
    <w:rsid w:val="00F1439D"/>
    <w:rsid w:val="00F24C7A"/>
    <w:rsid w:val="00F418EA"/>
    <w:rsid w:val="00F5696B"/>
    <w:rsid w:val="00F83BF4"/>
    <w:rsid w:val="00F964E1"/>
    <w:rsid w:val="00FA179A"/>
    <w:rsid w:val="00FB6277"/>
    <w:rsid w:val="00FC3655"/>
    <w:rsid w:val="00FD15CB"/>
    <w:rsid w:val="00FD194C"/>
    <w:rsid w:val="00F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F1A07"/>
  <w15:docId w15:val="{C8E7FA17-299B-4C5A-A70C-0620D1D0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360" w:lineRule="exact"/>
        <w:ind w:left="851" w:hanging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37C"/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after="0"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1</TotalTime>
  <Pages>8</Pages>
  <Words>3582</Words>
  <Characters>20418</Characters>
  <Application>Microsoft Office Word</Application>
  <DocSecurity>0</DocSecurity>
  <Lines>170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Жук</dc:creator>
  <cp:lastModifiedBy>Полина Жук</cp:lastModifiedBy>
  <cp:revision>3</cp:revision>
  <cp:lastPrinted>2025-06-25T21:30:00Z</cp:lastPrinted>
  <dcterms:created xsi:type="dcterms:W3CDTF">2026-01-10T01:14:00Z</dcterms:created>
  <dcterms:modified xsi:type="dcterms:W3CDTF">2026-01-12T05:14:00Z</dcterms:modified>
</cp:coreProperties>
</file>