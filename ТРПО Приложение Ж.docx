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6F55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1199FE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70ACF91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E452A1C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77E57AE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10D9E1C2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2371294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4A046E86" w14:textId="77777777" w:rsidR="00077C2C" w:rsidRPr="007B4EF0" w:rsidRDefault="00077C2C" w:rsidP="00E00F98">
      <w:pPr>
        <w:jc w:val="center"/>
        <w:rPr>
          <w:b/>
          <w:bCs/>
          <w:sz w:val="16"/>
          <w:szCs w:val="16"/>
        </w:rPr>
      </w:pPr>
    </w:p>
    <w:p w14:paraId="08FA782D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40ECC2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4975833" w14:textId="7D95F289" w:rsidR="00372C77" w:rsidRPr="007F70A3" w:rsidRDefault="00E00F98" w:rsidP="00E00F98">
      <w:pPr>
        <w:jc w:val="center"/>
        <w:rPr>
          <w:b/>
          <w:bCs/>
        </w:rPr>
      </w:pPr>
      <w:r w:rsidRPr="00734F94">
        <w:rPr>
          <w:b/>
          <w:bCs/>
        </w:rPr>
        <w:t>Приложение</w:t>
      </w:r>
      <w:r w:rsidRPr="00A6315A">
        <w:rPr>
          <w:b/>
          <w:bCs/>
        </w:rPr>
        <w:t xml:space="preserve"> </w:t>
      </w:r>
      <w:r w:rsidR="00AD090B">
        <w:rPr>
          <w:b/>
          <w:bCs/>
        </w:rPr>
        <w:t>Ж</w:t>
      </w:r>
    </w:p>
    <w:p w14:paraId="35E2A9EC" w14:textId="040A5C25" w:rsidR="00A6315A" w:rsidRPr="008E3637" w:rsidRDefault="008E3637" w:rsidP="00A6315A">
      <w:pPr>
        <w:jc w:val="center"/>
        <w:rPr>
          <w:sz w:val="16"/>
          <w:szCs w:val="16"/>
        </w:rPr>
      </w:pPr>
      <w:r w:rsidRPr="008E3637">
        <w:t xml:space="preserve">Моделирование </w:t>
      </w:r>
      <w:r w:rsidR="00E808D2">
        <w:t>данных</w:t>
      </w:r>
    </w:p>
    <w:p w14:paraId="359A93BA" w14:textId="5D08CE64" w:rsidR="00E00F98" w:rsidRPr="00A6315A" w:rsidRDefault="00E00F98">
      <w:pPr>
        <w:rPr>
          <w:sz w:val="16"/>
          <w:szCs w:val="16"/>
        </w:rPr>
      </w:pPr>
      <w:r w:rsidRPr="00A6315A">
        <w:rPr>
          <w:sz w:val="16"/>
          <w:szCs w:val="16"/>
        </w:rPr>
        <w:br w:type="page"/>
      </w:r>
    </w:p>
    <w:p w14:paraId="7B8B5720" w14:textId="77777777" w:rsidR="00E00F98" w:rsidRPr="007B4EF0" w:rsidRDefault="00E00F98" w:rsidP="00E00F9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FF"/>
          <w:sz w:val="16"/>
          <w:szCs w:val="16"/>
          <w:highlight w:val="white"/>
        </w:rPr>
        <w:sectPr w:rsidR="00E00F98" w:rsidRPr="007B4EF0" w:rsidSect="0022791E">
          <w:footerReference w:type="even" r:id="rId8"/>
          <w:headerReference w:type="first" r:id="rId9"/>
          <w:footerReference w:type="first" r:id="rId10"/>
          <w:type w:val="continuous"/>
          <w:pgSz w:w="11906" w:h="16838" w:code="9"/>
          <w:pgMar w:top="993" w:right="566" w:bottom="1843" w:left="1418" w:header="720" w:footer="720" w:gutter="0"/>
          <w:pgNumType w:start="1"/>
          <w:cols w:space="720"/>
        </w:sectPr>
      </w:pPr>
    </w:p>
    <w:p w14:paraId="42786E14" w14:textId="47BEF7DB" w:rsidR="00E808D2" w:rsidRPr="00E808D2" w:rsidRDefault="00E808D2" w:rsidP="00E808D2">
      <w:pPr>
        <w:jc w:val="center"/>
        <w:rPr>
          <w:sz w:val="16"/>
          <w:szCs w:val="16"/>
        </w:rPr>
      </w:pPr>
      <w:r w:rsidRPr="0079690F">
        <w:rPr>
          <w:color w:val="000000"/>
          <w:highlight w:val="white"/>
        </w:rPr>
        <w:lastRenderedPageBreak/>
        <w:t xml:space="preserve">Рисунок </w:t>
      </w:r>
      <w:r w:rsidR="00AD090B">
        <w:rPr>
          <w:color w:val="000000"/>
          <w:highlight w:val="white"/>
        </w:rPr>
        <w:t>Ж.</w:t>
      </w:r>
      <w:r w:rsidRPr="0079690F">
        <w:rPr>
          <w:color w:val="000000"/>
          <w:highlight w:val="white"/>
        </w:rPr>
        <w:t xml:space="preserve">1 </w:t>
      </w:r>
      <w:r w:rsidRPr="00DB77E1">
        <w:rPr>
          <w:noProof/>
        </w:rPr>
        <w:drawing>
          <wp:anchor distT="0" distB="0" distL="114300" distR="114300" simplePos="0" relativeHeight="251675648" behindDoc="0" locked="0" layoutInCell="1" allowOverlap="1" wp14:anchorId="32554E58" wp14:editId="3B40342F">
            <wp:simplePos x="0" y="0"/>
            <wp:positionH relativeFrom="margin">
              <wp:posOffset>1228725</wp:posOffset>
            </wp:positionH>
            <wp:positionV relativeFrom="paragraph">
              <wp:posOffset>423</wp:posOffset>
            </wp:positionV>
            <wp:extent cx="3627755" cy="3098800"/>
            <wp:effectExtent l="0" t="0" r="0" b="6350"/>
            <wp:wrapTopAndBottom/>
            <wp:docPr id="1780127660" name="Рисунок 64" descr="Изображение выглядит как текст, диаграмма, Шриф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27660" name="Рисунок 64" descr="Изображение выглядит как текст, диаграмма, Шрифт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75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</w:rPr>
        <w:t xml:space="preserve">– </w:t>
      </w:r>
      <w:r w:rsidRPr="008E3637">
        <w:t xml:space="preserve">Моделирование </w:t>
      </w:r>
      <w:r>
        <w:t>данных</w:t>
      </w:r>
    </w:p>
    <w:p w14:paraId="69A9F91F" w14:textId="7C9D7B98" w:rsidR="00621E5C" w:rsidRDefault="00621E5C">
      <w:pPr>
        <w:rPr>
          <w:color w:val="000000"/>
          <w:highlight w:val="white"/>
        </w:rPr>
      </w:pPr>
      <w:r>
        <w:rPr>
          <w:color w:val="000000"/>
          <w:highlight w:val="white"/>
        </w:rPr>
        <w:br w:type="page"/>
      </w:r>
    </w:p>
    <w:p w14:paraId="44FCAEF8" w14:textId="32E6D782" w:rsidR="00621E5C" w:rsidRDefault="00621E5C" w:rsidP="002710E2">
      <w:pPr>
        <w:jc w:val="center"/>
        <w:rPr>
          <w:rFonts w:eastAsia="Calibri"/>
          <w:bCs/>
        </w:rPr>
      </w:pPr>
      <w:r w:rsidRPr="00DB77E1">
        <w:rPr>
          <w:noProof/>
        </w:rPr>
        <w:drawing>
          <wp:anchor distT="0" distB="0" distL="114300" distR="114300" simplePos="0" relativeHeight="251663360" behindDoc="0" locked="0" layoutInCell="1" allowOverlap="1" wp14:anchorId="7DAD8DD6" wp14:editId="2DEC234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691910" cy="3132000"/>
            <wp:effectExtent l="0" t="0" r="4445" b="0"/>
            <wp:wrapTopAndBottom/>
            <wp:docPr id="220397740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97740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91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690F">
        <w:rPr>
          <w:color w:val="000000"/>
          <w:highlight w:val="white"/>
        </w:rPr>
        <w:t>Рисунок П.</w:t>
      </w:r>
      <w:r>
        <w:rPr>
          <w:color w:val="000000"/>
          <w:highlight w:val="white"/>
        </w:rPr>
        <w:t>Б</w:t>
      </w:r>
      <w:r w:rsidRPr="0079690F">
        <w:rPr>
          <w:color w:val="000000"/>
          <w:highlight w:val="white"/>
        </w:rPr>
        <w:t xml:space="preserve">. </w:t>
      </w:r>
      <w:r w:rsidRPr="00621E5C">
        <w:rPr>
          <w:color w:val="000000"/>
          <w:highlight w:val="white"/>
        </w:rPr>
        <w:t>3</w:t>
      </w:r>
      <w:r w:rsidRPr="0079690F">
        <w:rPr>
          <w:color w:val="000000"/>
          <w:highlight w:val="white"/>
        </w:rPr>
        <w:t xml:space="preserve"> – </w:t>
      </w:r>
      <w:r>
        <w:t>Уровень 2</w:t>
      </w:r>
    </w:p>
    <w:p w14:paraId="5C02C671" w14:textId="450FA212" w:rsidR="008E3637" w:rsidRDefault="002710E2" w:rsidP="00A6315A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color w:val="000000"/>
          <w:highlight w:val="white"/>
        </w:rPr>
      </w:pPr>
      <w:r w:rsidRPr="00DB77E1">
        <w:rPr>
          <w:noProof/>
        </w:rPr>
        <w:drawing>
          <wp:anchor distT="0" distB="0" distL="114300" distR="114300" simplePos="0" relativeHeight="251665408" behindDoc="0" locked="0" layoutInCell="1" allowOverlap="1" wp14:anchorId="187702F8" wp14:editId="03C975F8">
            <wp:simplePos x="0" y="0"/>
            <wp:positionH relativeFrom="margin">
              <wp:align>center</wp:align>
            </wp:positionH>
            <wp:positionV relativeFrom="paragraph">
              <wp:posOffset>337185</wp:posOffset>
            </wp:positionV>
            <wp:extent cx="5863252" cy="3168000"/>
            <wp:effectExtent l="0" t="0" r="4445" b="0"/>
            <wp:wrapTopAndBottom/>
            <wp:docPr id="516690697" name="Рисунок 1" descr="Изображение выглядит как диаграмма, линия, Параллельный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90697" name="Рисунок 1" descr="Изображение выглядит как диаграмма, линия, Параллельный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252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DBC11A" w14:textId="00486626" w:rsidR="002710E2" w:rsidRDefault="002710E2" w:rsidP="00A6315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79690F">
        <w:rPr>
          <w:color w:val="000000"/>
          <w:highlight w:val="white"/>
        </w:rPr>
        <w:t>Рисунок П.</w:t>
      </w:r>
      <w:r>
        <w:rPr>
          <w:color w:val="000000"/>
          <w:highlight w:val="white"/>
        </w:rPr>
        <w:t>Б</w:t>
      </w:r>
      <w:r w:rsidRPr="0079690F">
        <w:rPr>
          <w:color w:val="000000"/>
          <w:highlight w:val="white"/>
        </w:rPr>
        <w:t xml:space="preserve">. </w:t>
      </w:r>
      <w:r>
        <w:rPr>
          <w:color w:val="000000"/>
          <w:highlight w:val="white"/>
        </w:rPr>
        <w:t>4</w:t>
      </w:r>
      <w:r w:rsidRPr="0079690F">
        <w:rPr>
          <w:color w:val="000000"/>
          <w:highlight w:val="white"/>
        </w:rPr>
        <w:t xml:space="preserve"> – </w:t>
      </w:r>
      <w:r>
        <w:t>Уровень 3</w:t>
      </w:r>
    </w:p>
    <w:p w14:paraId="1C488B10" w14:textId="62BF4E02" w:rsidR="002710E2" w:rsidRDefault="002710E2">
      <w:pPr>
        <w:rPr>
          <w:color w:val="000000"/>
          <w:highlight w:val="white"/>
        </w:rPr>
      </w:pPr>
      <w:r>
        <w:rPr>
          <w:color w:val="000000"/>
          <w:highlight w:val="white"/>
        </w:rPr>
        <w:br w:type="page"/>
      </w:r>
    </w:p>
    <w:p w14:paraId="6020954A" w14:textId="77C25BBF" w:rsidR="002710E2" w:rsidRDefault="002710E2" w:rsidP="00A6315A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color w:val="000000"/>
          <w:highlight w:val="white"/>
        </w:rPr>
      </w:pPr>
      <w:r w:rsidRPr="0079690F">
        <w:rPr>
          <w:color w:val="000000"/>
          <w:highlight w:val="white"/>
        </w:rPr>
        <w:t>Рисунок П.</w:t>
      </w:r>
      <w:r>
        <w:rPr>
          <w:color w:val="000000"/>
          <w:highlight w:val="white"/>
        </w:rPr>
        <w:t>Б</w:t>
      </w:r>
      <w:r w:rsidRPr="0079690F">
        <w:rPr>
          <w:color w:val="000000"/>
          <w:highlight w:val="white"/>
        </w:rPr>
        <w:t xml:space="preserve">. </w:t>
      </w:r>
      <w:r>
        <w:rPr>
          <w:color w:val="000000"/>
          <w:highlight w:val="white"/>
        </w:rPr>
        <w:t>5</w:t>
      </w:r>
      <w:r w:rsidRPr="0079690F">
        <w:rPr>
          <w:color w:val="000000"/>
          <w:highlight w:val="white"/>
        </w:rPr>
        <w:t xml:space="preserve"> – </w:t>
      </w:r>
      <w:r>
        <w:t xml:space="preserve">Уровень </w:t>
      </w: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4530D1CB" wp14:editId="330BA67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06560" cy="3240000"/>
            <wp:effectExtent l="0" t="0" r="3810" b="0"/>
            <wp:wrapTopAndBottom/>
            <wp:docPr id="2037643997" name="Рисунок 66" descr="Изображение выглядит как диаграмма, текст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43997" name="Рисунок 66" descr="Изображение выглядит как диаграмма, текст, линия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560" cy="3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4</w:t>
      </w:r>
    </w:p>
    <w:p w14:paraId="21D6BDC4" w14:textId="7646B089" w:rsidR="002710E2" w:rsidRDefault="008B29CF" w:rsidP="00A6315A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color w:val="000000"/>
          <w:highlight w:val="white"/>
        </w:rPr>
      </w:pPr>
      <w:r w:rsidRPr="00DB77E1">
        <w:rPr>
          <w:noProof/>
        </w:rPr>
        <w:drawing>
          <wp:anchor distT="0" distB="0" distL="114300" distR="114300" simplePos="0" relativeHeight="251669504" behindDoc="0" locked="0" layoutInCell="1" allowOverlap="1" wp14:anchorId="38C1C542" wp14:editId="1D85846C">
            <wp:simplePos x="0" y="0"/>
            <wp:positionH relativeFrom="margin">
              <wp:align>center</wp:align>
            </wp:positionH>
            <wp:positionV relativeFrom="paragraph">
              <wp:posOffset>280035</wp:posOffset>
            </wp:positionV>
            <wp:extent cx="5688610" cy="3096000"/>
            <wp:effectExtent l="0" t="0" r="7620" b="9525"/>
            <wp:wrapTopAndBottom/>
            <wp:docPr id="913766276" name="Рисунок 1" descr="Изображение выглядит как диаграмма, линия, Параллельный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66276" name="Рисунок 1" descr="Изображение выглядит как диаграмма, линия, Параллельный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61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0A616" w14:textId="40835816" w:rsidR="008B29CF" w:rsidRDefault="008B29CF" w:rsidP="008B29CF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79690F">
        <w:rPr>
          <w:color w:val="000000"/>
          <w:highlight w:val="white"/>
        </w:rPr>
        <w:t>Рисунок П.</w:t>
      </w:r>
      <w:r>
        <w:rPr>
          <w:color w:val="000000"/>
          <w:highlight w:val="white"/>
        </w:rPr>
        <w:t>Б</w:t>
      </w:r>
      <w:r w:rsidRPr="0079690F">
        <w:rPr>
          <w:color w:val="000000"/>
          <w:highlight w:val="white"/>
        </w:rPr>
        <w:t xml:space="preserve">. </w:t>
      </w:r>
      <w:r>
        <w:rPr>
          <w:color w:val="000000"/>
          <w:highlight w:val="white"/>
        </w:rPr>
        <w:t>6</w:t>
      </w:r>
      <w:r w:rsidRPr="0079690F">
        <w:rPr>
          <w:color w:val="000000"/>
          <w:highlight w:val="white"/>
        </w:rPr>
        <w:t xml:space="preserve"> – </w:t>
      </w:r>
      <w:r>
        <w:t>Уровень 5</w:t>
      </w:r>
    </w:p>
    <w:p w14:paraId="041D5F8F" w14:textId="02470EE6" w:rsidR="00E1158A" w:rsidRDefault="00E1158A">
      <w:pPr>
        <w:rPr>
          <w:color w:val="000000"/>
          <w:highlight w:val="white"/>
        </w:rPr>
      </w:pPr>
      <w:r>
        <w:rPr>
          <w:color w:val="000000"/>
          <w:highlight w:val="white"/>
        </w:rPr>
        <w:br w:type="page"/>
      </w:r>
    </w:p>
    <w:p w14:paraId="78940517" w14:textId="082618EC" w:rsidR="005F0B98" w:rsidRPr="00B92ABD" w:rsidRDefault="00E1158A" w:rsidP="005F0B98">
      <w:pPr>
        <w:jc w:val="center"/>
        <w:rPr>
          <w:rFonts w:eastAsia="Times New Roman"/>
        </w:rPr>
      </w:pPr>
      <w:r w:rsidRPr="00DB77E1">
        <w:rPr>
          <w:noProof/>
        </w:rPr>
        <w:drawing>
          <wp:anchor distT="0" distB="0" distL="114300" distR="114300" simplePos="0" relativeHeight="251671552" behindDoc="0" locked="0" layoutInCell="1" allowOverlap="1" wp14:anchorId="526C96A7" wp14:editId="09C6646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90546" cy="3204000"/>
            <wp:effectExtent l="0" t="0" r="1270" b="0"/>
            <wp:wrapTopAndBottom/>
            <wp:docPr id="1758880966" name="Рисунок 1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80966" name="Рисунок 1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546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690F">
        <w:rPr>
          <w:color w:val="000000"/>
          <w:highlight w:val="white"/>
        </w:rPr>
        <w:t>Рисунок П.</w:t>
      </w:r>
      <w:r>
        <w:rPr>
          <w:color w:val="000000"/>
          <w:highlight w:val="white"/>
        </w:rPr>
        <w:t>Б</w:t>
      </w:r>
      <w:r w:rsidRPr="0079690F">
        <w:rPr>
          <w:color w:val="000000"/>
          <w:highlight w:val="white"/>
        </w:rPr>
        <w:t xml:space="preserve">. </w:t>
      </w:r>
      <w:r>
        <w:rPr>
          <w:color w:val="000000"/>
          <w:highlight w:val="white"/>
        </w:rPr>
        <w:t>7</w:t>
      </w:r>
      <w:r w:rsidRPr="0079690F">
        <w:rPr>
          <w:color w:val="000000"/>
          <w:highlight w:val="white"/>
        </w:rPr>
        <w:t xml:space="preserve"> – </w:t>
      </w:r>
      <w:r w:rsidR="005F0B98">
        <w:t>Действия 5 уровня</w:t>
      </w:r>
    </w:p>
    <w:p w14:paraId="7F09ECB6" w14:textId="3BFBE218" w:rsidR="00E1158A" w:rsidRDefault="005F0B98" w:rsidP="00E1158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DB77E1">
        <w:rPr>
          <w:noProof/>
        </w:rPr>
        <w:drawing>
          <wp:anchor distT="0" distB="0" distL="114300" distR="114300" simplePos="0" relativeHeight="251673600" behindDoc="0" locked="0" layoutInCell="1" allowOverlap="1" wp14:anchorId="22B99660" wp14:editId="491D879D">
            <wp:simplePos x="0" y="0"/>
            <wp:positionH relativeFrom="margin">
              <wp:align>center</wp:align>
            </wp:positionH>
            <wp:positionV relativeFrom="paragraph">
              <wp:posOffset>255905</wp:posOffset>
            </wp:positionV>
            <wp:extent cx="5636895" cy="3095625"/>
            <wp:effectExtent l="0" t="0" r="1905" b="9525"/>
            <wp:wrapTopAndBottom/>
            <wp:docPr id="1315793104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93104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72F5E" w14:textId="690021F4" w:rsidR="005F0B98" w:rsidRDefault="005F0B98" w:rsidP="005F0B98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79690F">
        <w:rPr>
          <w:color w:val="000000"/>
          <w:highlight w:val="white"/>
        </w:rPr>
        <w:t>Рисунок П.</w:t>
      </w:r>
      <w:r>
        <w:rPr>
          <w:color w:val="000000"/>
          <w:highlight w:val="white"/>
        </w:rPr>
        <w:t>Б</w:t>
      </w:r>
      <w:r w:rsidRPr="0079690F">
        <w:rPr>
          <w:color w:val="000000"/>
          <w:highlight w:val="white"/>
        </w:rPr>
        <w:t xml:space="preserve">. </w:t>
      </w:r>
      <w:r w:rsidR="00565700">
        <w:rPr>
          <w:color w:val="000000"/>
          <w:highlight w:val="white"/>
        </w:rPr>
        <w:t>8</w:t>
      </w:r>
      <w:r w:rsidRPr="0079690F">
        <w:rPr>
          <w:color w:val="000000"/>
          <w:highlight w:val="white"/>
        </w:rPr>
        <w:t xml:space="preserve"> – </w:t>
      </w:r>
      <w:r>
        <w:t>Уровень 6</w:t>
      </w:r>
    </w:p>
    <w:p w14:paraId="2F126C1E" w14:textId="491A25C4" w:rsidR="005F0B98" w:rsidRDefault="005F0B98" w:rsidP="005F0B98">
      <w:pPr>
        <w:ind w:left="0" w:firstLine="0"/>
        <w:rPr>
          <w:color w:val="000000"/>
          <w:highlight w:val="white"/>
        </w:rPr>
      </w:pPr>
    </w:p>
    <w:sectPr w:rsidR="005F0B98" w:rsidSect="00A6315A">
      <w:type w:val="continuous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DEE06" w14:textId="77777777" w:rsidR="00F45A6B" w:rsidRDefault="00F45A6B" w:rsidP="00D973E7">
      <w:pPr>
        <w:spacing w:after="0" w:line="240" w:lineRule="auto"/>
      </w:pPr>
      <w:r>
        <w:separator/>
      </w:r>
    </w:p>
  </w:endnote>
  <w:endnote w:type="continuationSeparator" w:id="0">
    <w:p w14:paraId="031456FF" w14:textId="77777777" w:rsidR="00F45A6B" w:rsidRDefault="00F45A6B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9A47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9362FC9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2FB4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336FD0A7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6382773" wp14:editId="534E3FA4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D92C2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BEC60C0" wp14:editId="36488E5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5379F0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F79A62F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EC60C0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26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" filled="f" stroked="f">
              <v:textbox>
                <w:txbxContent>
                  <w:p w14:paraId="0A5379F0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F79A62F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889DC0E" wp14:editId="7BCBB1E4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767D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9DC0E" id="Поле 40" o:spid="_x0000_s1027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" filled="f" stroked="f">
              <v:textbox inset="0,0,0,0">
                <w:txbxContent>
                  <w:p w14:paraId="62F767D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074697E" wp14:editId="1CFFF5B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63F9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74697E" id="Поле 39" o:spid="_x0000_s1028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HElwVHaAQAAlw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5CC63F9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283543D" wp14:editId="23437650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D0D48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3543D" id="Поле 38" o:spid="_x0000_s1029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+R2AEAAJc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" filled="f" stroked="f">
              <v:textbox inset="0,0,0,0">
                <w:txbxContent>
                  <w:p w14:paraId="6FCD0D48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E1E9FD8" wp14:editId="27E717E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BB6D3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E9FD8" id="Поле 37" o:spid="_x0000_s1030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" filled="f" stroked="f">
              <v:textbox inset="0,0,0,0">
                <w:txbxContent>
                  <w:p w14:paraId="57EBB6D3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78DE60B" wp14:editId="49BF1301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DCEFC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DE60B" id="Поле 36" o:spid="_x0000_s1031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A1F&#10;lATZAQAAlw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6BBDCEFC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248F37E" wp14:editId="03B1F25B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B8FE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48F37E" id="Поле 35" o:spid="_x0000_s1032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B1&#10;vefV2gEAAJc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05B8FE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CAB4EC5" wp14:editId="32F9C0D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6A6D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4EC5" id="Поле 34" o:spid="_x0000_s1033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" filled="f" stroked="f">
              <v:textbox inset="0,0,0,0">
                <w:txbxContent>
                  <w:p w14:paraId="1926A6D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268F4AB" wp14:editId="7F7F0CCC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EF760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8F4AB" id="Поле 33" o:spid="_x0000_s1034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M5q&#10;Ae/aAQAAlw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14EF760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481AF5A8" wp14:editId="4D4EF823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3C76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1AF5A8" id="Поле 32" o:spid="_x0000_s1035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uD2gEAAJc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upTvorKopYL6yGoQ5mnh6eagA/wlxciTUkr6uVdopOg/OnYkjtUS4BJUS6Cc5qul&#10;DFLM4U2Yx2/v0bYdI8+eO7hm1xqbFD2yONHl7iehp0mN4/XnPp16/E+73wA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AX&#10;cAuD2gEAAJc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A13C76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99222D7" wp14:editId="264F80E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793D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22D7" id="Поле 31" o:spid="_x0000_s1036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dg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VpY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Iqi&#10;l2D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400793D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311D060" wp14:editId="6D73C94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6AD74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1D060" id="Поле 30" o:spid="_x0000_s1037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/L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S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Ie0f8v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6206AD74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DFD201B" wp14:editId="42C55C96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C0B0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D201B" id="Поле 29" o:spid="_x0000_s1038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2rM2g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ZmWbKC2KqaA+sRyEeVx4vDnoAH9IMfKolJK+HxQaKfoPji2Jc7UEuATVEiin+Wop&#10;gxRzeBvm+Tt4tG3HyLPpDm7YtsYmSc8szny5/UnpeVTjfP26T6eeP9T+JwA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A5S2rM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6D5C0B0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87DC9D9" wp14:editId="7CB55E1F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03B07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DC9D9" id="Поле 28" o:spid="_x0000_s1039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s/2g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" filled="f" stroked="f">
              <v:textbox inset="0,0,0,0">
                <w:txbxContent>
                  <w:p w14:paraId="7F603B07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4E8D8BA" wp14:editId="03CF2F0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87E6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E8D8BA" id="Поле 27" o:spid="_x0000_s1040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Xq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ZmVXUVoUU0F9YjkI87jweHPQAf6QYuRRKSV9Pyg0UvTvHVsS52oJcAmqJVBO89VS&#10;Binm8C7M83fwaNuOkWfTHdyybY1Nkp5ZnPly+5PS86jG+fp1n049f6j9TwA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SYuXq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5887E6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E4B5EF5" wp14:editId="6C86A0D0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7F8C6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62FFA27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5EF5" id="Поле 26" o:spid="_x0000_s1041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TY5A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" filled="f" stroked="f">
              <v:textbox>
                <w:txbxContent>
                  <w:p w14:paraId="4CA7F8C6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62FFA27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3D4342B" wp14:editId="7EE1F89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ECA8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4342B" id="Поле 25" o:spid="_x0000_s1042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" filled="f" stroked="f">
              <v:textbox inset="0,0,0,0">
                <w:txbxContent>
                  <w:p w14:paraId="7A50ECA8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E0B7235" wp14:editId="582926B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35FDB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0B7235" id="Поле 24" o:spid="_x0000_s1043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CXB57e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00335FDB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DBEC439" wp14:editId="5A7A89B5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4341C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BEC439" id="Поле 23" o:spid="_x0000_s1044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f21w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" filled="f" stroked="f">
              <v:textbox inset="0,0,0,0">
                <w:txbxContent>
                  <w:p w14:paraId="32B4341C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A01DE24" wp14:editId="24B3C87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4BC22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01D8E30" wp14:editId="28E499EF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04A6F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4F23F23" wp14:editId="3C6D0F5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999E23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EF2261E" wp14:editId="6AAD1880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1C0A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D91CAE8" wp14:editId="2D21E90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58D80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F61EC5" wp14:editId="650721E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B04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DABF5C1" wp14:editId="28FFC35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D8120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BF5C1" id="Поле 16" o:spid="_x0000_s1045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" filled="f" stroked="f">
              <v:textbox inset="0,0,0,0">
                <w:txbxContent>
                  <w:p w14:paraId="1A0D8120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F65684" wp14:editId="63620BB3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A0042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4367B4B5" wp14:editId="7C8C660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EC25E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1343347" wp14:editId="3A9FFEF0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F461B9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704165B" wp14:editId="62DA5A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8CE1C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4165B" id="Поле 12" o:spid="_x0000_s1046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H4hZh3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3428CE1C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DCA135A" wp14:editId="7C5554E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74172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0A75A2A" wp14:editId="5F3AF0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2FE7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320805F" wp14:editId="40E9BFA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724E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69A542" wp14:editId="09F5B50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8D37B5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22EEEDD" wp14:editId="4D8E70E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FFA29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C8DEE82" wp14:editId="1C03F1F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034E5B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E65F9E0" wp14:editId="092FF73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C9102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02BE7F4" wp14:editId="7F6E2F7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0E728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120C2ED" wp14:editId="20E2C2F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291C1D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65E0812" wp14:editId="506876E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F6B2F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2A73A83" wp14:editId="747C9A50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7BA29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7AFDB" w14:textId="77777777" w:rsidR="00F45A6B" w:rsidRDefault="00F45A6B" w:rsidP="00D973E7">
      <w:pPr>
        <w:spacing w:after="0" w:line="240" w:lineRule="auto"/>
      </w:pPr>
      <w:r>
        <w:separator/>
      </w:r>
    </w:p>
  </w:footnote>
  <w:footnote w:type="continuationSeparator" w:id="0">
    <w:p w14:paraId="5673974D" w14:textId="77777777" w:rsidR="00F45A6B" w:rsidRDefault="00F45A6B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7871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0BA0B10" wp14:editId="0C474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948B91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99535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9"/>
  <w:autoHyphenation/>
  <w:hyphenationZone w:val="35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8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77C2C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60F6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2E48"/>
    <w:rsid w:val="001E6895"/>
    <w:rsid w:val="001F51B5"/>
    <w:rsid w:val="002003B4"/>
    <w:rsid w:val="00201DB3"/>
    <w:rsid w:val="002032FB"/>
    <w:rsid w:val="00204C97"/>
    <w:rsid w:val="00212172"/>
    <w:rsid w:val="00215D2D"/>
    <w:rsid w:val="0022791E"/>
    <w:rsid w:val="002358DB"/>
    <w:rsid w:val="00237A55"/>
    <w:rsid w:val="002402A4"/>
    <w:rsid w:val="00240C9D"/>
    <w:rsid w:val="002501AB"/>
    <w:rsid w:val="0026127E"/>
    <w:rsid w:val="0026214F"/>
    <w:rsid w:val="002624BE"/>
    <w:rsid w:val="002710E2"/>
    <w:rsid w:val="00275048"/>
    <w:rsid w:val="00276EEF"/>
    <w:rsid w:val="0027747C"/>
    <w:rsid w:val="0028297E"/>
    <w:rsid w:val="00296374"/>
    <w:rsid w:val="00296453"/>
    <w:rsid w:val="00297E7E"/>
    <w:rsid w:val="002A7F31"/>
    <w:rsid w:val="002B5AE2"/>
    <w:rsid w:val="002C2101"/>
    <w:rsid w:val="002C24AF"/>
    <w:rsid w:val="002D353C"/>
    <w:rsid w:val="002F65FB"/>
    <w:rsid w:val="00314BF6"/>
    <w:rsid w:val="003220E4"/>
    <w:rsid w:val="003266E1"/>
    <w:rsid w:val="00331490"/>
    <w:rsid w:val="0033371F"/>
    <w:rsid w:val="00336DA7"/>
    <w:rsid w:val="00357031"/>
    <w:rsid w:val="00361180"/>
    <w:rsid w:val="00372C77"/>
    <w:rsid w:val="00373D5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16562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568D0"/>
    <w:rsid w:val="0046273D"/>
    <w:rsid w:val="00466076"/>
    <w:rsid w:val="004748FA"/>
    <w:rsid w:val="00486EA6"/>
    <w:rsid w:val="004A60FD"/>
    <w:rsid w:val="004B25A5"/>
    <w:rsid w:val="004B27E4"/>
    <w:rsid w:val="004B408C"/>
    <w:rsid w:val="004B75DE"/>
    <w:rsid w:val="004C22D8"/>
    <w:rsid w:val="004C5B31"/>
    <w:rsid w:val="004F53A5"/>
    <w:rsid w:val="00501092"/>
    <w:rsid w:val="005017D4"/>
    <w:rsid w:val="005064E3"/>
    <w:rsid w:val="00510612"/>
    <w:rsid w:val="00521FEA"/>
    <w:rsid w:val="00532B73"/>
    <w:rsid w:val="00565700"/>
    <w:rsid w:val="00570401"/>
    <w:rsid w:val="00580984"/>
    <w:rsid w:val="005853CD"/>
    <w:rsid w:val="00587BF1"/>
    <w:rsid w:val="00592E5A"/>
    <w:rsid w:val="00593F5E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0B98"/>
    <w:rsid w:val="005F11DD"/>
    <w:rsid w:val="006053DD"/>
    <w:rsid w:val="00613268"/>
    <w:rsid w:val="00613D64"/>
    <w:rsid w:val="00614B54"/>
    <w:rsid w:val="006160E2"/>
    <w:rsid w:val="00617721"/>
    <w:rsid w:val="00621E5C"/>
    <w:rsid w:val="00623084"/>
    <w:rsid w:val="0062743D"/>
    <w:rsid w:val="00653CE1"/>
    <w:rsid w:val="006641E2"/>
    <w:rsid w:val="00697371"/>
    <w:rsid w:val="006C5A47"/>
    <w:rsid w:val="006D14E6"/>
    <w:rsid w:val="006F70DE"/>
    <w:rsid w:val="007137E4"/>
    <w:rsid w:val="007167DD"/>
    <w:rsid w:val="0073031F"/>
    <w:rsid w:val="00734F94"/>
    <w:rsid w:val="00737757"/>
    <w:rsid w:val="0075041D"/>
    <w:rsid w:val="00755EE5"/>
    <w:rsid w:val="00762A19"/>
    <w:rsid w:val="00775313"/>
    <w:rsid w:val="007958DA"/>
    <w:rsid w:val="007A2487"/>
    <w:rsid w:val="007B41FD"/>
    <w:rsid w:val="007B4EF0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E6224"/>
    <w:rsid w:val="007F0A67"/>
    <w:rsid w:val="007F1FF3"/>
    <w:rsid w:val="007F70A3"/>
    <w:rsid w:val="00801F2F"/>
    <w:rsid w:val="00807720"/>
    <w:rsid w:val="00807784"/>
    <w:rsid w:val="00810CEE"/>
    <w:rsid w:val="00823762"/>
    <w:rsid w:val="00825DA4"/>
    <w:rsid w:val="00826C94"/>
    <w:rsid w:val="00832906"/>
    <w:rsid w:val="00836341"/>
    <w:rsid w:val="0083683F"/>
    <w:rsid w:val="00846308"/>
    <w:rsid w:val="00847190"/>
    <w:rsid w:val="008547CA"/>
    <w:rsid w:val="00865B9D"/>
    <w:rsid w:val="00875410"/>
    <w:rsid w:val="008758F1"/>
    <w:rsid w:val="008944DD"/>
    <w:rsid w:val="00894523"/>
    <w:rsid w:val="00897624"/>
    <w:rsid w:val="008B0141"/>
    <w:rsid w:val="008B1E8A"/>
    <w:rsid w:val="008B29CF"/>
    <w:rsid w:val="008B7972"/>
    <w:rsid w:val="008C7906"/>
    <w:rsid w:val="008D4552"/>
    <w:rsid w:val="008D5173"/>
    <w:rsid w:val="008E3637"/>
    <w:rsid w:val="008E5856"/>
    <w:rsid w:val="008E7F06"/>
    <w:rsid w:val="008F660D"/>
    <w:rsid w:val="00901B64"/>
    <w:rsid w:val="00903713"/>
    <w:rsid w:val="00911C32"/>
    <w:rsid w:val="0091309D"/>
    <w:rsid w:val="00917626"/>
    <w:rsid w:val="00940873"/>
    <w:rsid w:val="00946A41"/>
    <w:rsid w:val="009623E8"/>
    <w:rsid w:val="00975921"/>
    <w:rsid w:val="0098293E"/>
    <w:rsid w:val="00984918"/>
    <w:rsid w:val="009B637E"/>
    <w:rsid w:val="009C2968"/>
    <w:rsid w:val="009C5AE4"/>
    <w:rsid w:val="009D1C4B"/>
    <w:rsid w:val="009D4C04"/>
    <w:rsid w:val="009D7FF7"/>
    <w:rsid w:val="009E5AFA"/>
    <w:rsid w:val="009F68A1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6315A"/>
    <w:rsid w:val="00A70FB7"/>
    <w:rsid w:val="00A728D3"/>
    <w:rsid w:val="00A72BB7"/>
    <w:rsid w:val="00A825B1"/>
    <w:rsid w:val="00A84052"/>
    <w:rsid w:val="00AA5C55"/>
    <w:rsid w:val="00AA7D93"/>
    <w:rsid w:val="00AB4B06"/>
    <w:rsid w:val="00AB6742"/>
    <w:rsid w:val="00AB77D7"/>
    <w:rsid w:val="00AD090B"/>
    <w:rsid w:val="00AD659C"/>
    <w:rsid w:val="00AE7C7F"/>
    <w:rsid w:val="00AF1E20"/>
    <w:rsid w:val="00AF2635"/>
    <w:rsid w:val="00AF43A3"/>
    <w:rsid w:val="00B05376"/>
    <w:rsid w:val="00B16F00"/>
    <w:rsid w:val="00B279C0"/>
    <w:rsid w:val="00B3067E"/>
    <w:rsid w:val="00B31AA0"/>
    <w:rsid w:val="00B32172"/>
    <w:rsid w:val="00B362A5"/>
    <w:rsid w:val="00B37592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7C66"/>
    <w:rsid w:val="00BF108A"/>
    <w:rsid w:val="00BF20D5"/>
    <w:rsid w:val="00C056E0"/>
    <w:rsid w:val="00C15B69"/>
    <w:rsid w:val="00C17164"/>
    <w:rsid w:val="00C2345A"/>
    <w:rsid w:val="00C36A48"/>
    <w:rsid w:val="00C53102"/>
    <w:rsid w:val="00C57291"/>
    <w:rsid w:val="00C57622"/>
    <w:rsid w:val="00C9226E"/>
    <w:rsid w:val="00CB0DD0"/>
    <w:rsid w:val="00CB5E20"/>
    <w:rsid w:val="00CC3821"/>
    <w:rsid w:val="00CC3FF0"/>
    <w:rsid w:val="00CC615C"/>
    <w:rsid w:val="00CF28A8"/>
    <w:rsid w:val="00CF2BC2"/>
    <w:rsid w:val="00CF395A"/>
    <w:rsid w:val="00CF47B4"/>
    <w:rsid w:val="00D06323"/>
    <w:rsid w:val="00D078F1"/>
    <w:rsid w:val="00D2104A"/>
    <w:rsid w:val="00D34D5A"/>
    <w:rsid w:val="00D35D03"/>
    <w:rsid w:val="00D41179"/>
    <w:rsid w:val="00D50284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973E7"/>
    <w:rsid w:val="00DA0122"/>
    <w:rsid w:val="00DA5352"/>
    <w:rsid w:val="00DB36F2"/>
    <w:rsid w:val="00DB6DDE"/>
    <w:rsid w:val="00DC00A2"/>
    <w:rsid w:val="00DD2BD1"/>
    <w:rsid w:val="00DF669C"/>
    <w:rsid w:val="00DF7EE6"/>
    <w:rsid w:val="00E00F98"/>
    <w:rsid w:val="00E1158A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08D2"/>
    <w:rsid w:val="00E861C8"/>
    <w:rsid w:val="00E871DC"/>
    <w:rsid w:val="00EC52FA"/>
    <w:rsid w:val="00EC5E53"/>
    <w:rsid w:val="00EC79ED"/>
    <w:rsid w:val="00ED0CBD"/>
    <w:rsid w:val="00ED366D"/>
    <w:rsid w:val="00EE1CCC"/>
    <w:rsid w:val="00EE46AB"/>
    <w:rsid w:val="00EF770D"/>
    <w:rsid w:val="00F042D5"/>
    <w:rsid w:val="00F117DA"/>
    <w:rsid w:val="00F1439D"/>
    <w:rsid w:val="00F24C7A"/>
    <w:rsid w:val="00F45A6B"/>
    <w:rsid w:val="00F5696B"/>
    <w:rsid w:val="00F83BF4"/>
    <w:rsid w:val="00F964E1"/>
    <w:rsid w:val="00FA179A"/>
    <w:rsid w:val="00FB6277"/>
    <w:rsid w:val="00FC3655"/>
    <w:rsid w:val="00FD15CB"/>
    <w:rsid w:val="00FD194C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F1A07"/>
  <w15:docId w15:val="{C8E7FA17-299B-4C5A-A70C-0620D1D0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360" w:lineRule="exact"/>
        <w:ind w:left="851" w:hanging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8D2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5</TotalTime>
  <Pages>5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Полина Жук</cp:lastModifiedBy>
  <cp:revision>9</cp:revision>
  <cp:lastPrinted>2025-06-25T21:30:00Z</cp:lastPrinted>
  <dcterms:created xsi:type="dcterms:W3CDTF">2026-01-10T11:37:00Z</dcterms:created>
  <dcterms:modified xsi:type="dcterms:W3CDTF">2026-01-12T04:17:00Z</dcterms:modified>
</cp:coreProperties>
</file>