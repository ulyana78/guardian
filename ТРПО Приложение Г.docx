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  <w:bookmarkStart w:id="0" w:name="_Hlk218913564"/>
      <w:bookmarkEnd w:id="0"/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2AFA2F84" w:rsidR="00372C77" w:rsidRPr="00BA71AC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DF1CC3">
        <w:rPr>
          <w:b/>
          <w:bCs/>
        </w:rPr>
        <w:t xml:space="preserve"> </w:t>
      </w:r>
      <w:r w:rsidR="00E247C9">
        <w:rPr>
          <w:b/>
          <w:bCs/>
        </w:rPr>
        <w:t>Г</w:t>
      </w:r>
    </w:p>
    <w:p w14:paraId="4852831E" w14:textId="64419617" w:rsidR="00E00F98" w:rsidRPr="0022315C" w:rsidRDefault="00DC24E4" w:rsidP="00E00F98">
      <w:pPr>
        <w:jc w:val="center"/>
      </w:pPr>
      <w:r w:rsidRPr="00BD6114">
        <w:rPr>
          <w:rFonts w:eastAsia="Times New Roman"/>
          <w:bCs/>
        </w:rPr>
        <w:t>U</w:t>
      </w:r>
      <w:r w:rsidR="0022315C">
        <w:rPr>
          <w:rFonts w:eastAsia="Times New Roman"/>
          <w:bCs/>
          <w:lang w:val="en-US"/>
        </w:rPr>
        <w:t>I</w:t>
      </w:r>
      <w:r w:rsidRPr="00BD6114">
        <w:rPr>
          <w:rFonts w:eastAsia="Times New Roman"/>
          <w:bCs/>
        </w:rPr>
        <w:t>-прототип</w:t>
      </w:r>
    </w:p>
    <w:p w14:paraId="359A93BA" w14:textId="77777777" w:rsidR="00E00F98" w:rsidRPr="00DF1CC3" w:rsidRDefault="00E00F98">
      <w:pPr>
        <w:rPr>
          <w:sz w:val="16"/>
          <w:szCs w:val="16"/>
        </w:rPr>
      </w:pPr>
      <w:r w:rsidRPr="00DF1CC3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216366C3" w14:textId="4F09D424" w:rsidR="007E6224" w:rsidRDefault="0022315C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2315C">
        <w:rPr>
          <w:noProof/>
        </w:rPr>
        <w:lastRenderedPageBreak/>
        <w:drawing>
          <wp:inline distT="0" distB="0" distL="0" distR="0" wp14:anchorId="4FA2E473" wp14:editId="5241A823">
            <wp:extent cx="6300470" cy="3525520"/>
            <wp:effectExtent l="0" t="0" r="5080" b="0"/>
            <wp:docPr id="55482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BBA">
        <w:t>Р</w:t>
      </w:r>
      <w:r w:rsidR="002A6BBA" w:rsidRPr="00B105B1">
        <w:t>исун</w:t>
      </w:r>
      <w:r w:rsidR="002A6BBA">
        <w:t xml:space="preserve">ок </w:t>
      </w:r>
      <w:r w:rsidR="00E247C9">
        <w:t>Г</w:t>
      </w:r>
      <w:r w:rsidR="002A6BBA" w:rsidRPr="00B105B1">
        <w:t>.1</w:t>
      </w:r>
      <w:r w:rsidR="002A6BBA">
        <w:t xml:space="preserve"> – </w:t>
      </w:r>
      <w:r w:rsidR="002A6BBA" w:rsidRPr="00B105B1">
        <w:t>U</w:t>
      </w:r>
      <w:r>
        <w:rPr>
          <w:lang w:val="en-US"/>
        </w:rPr>
        <w:t>I</w:t>
      </w:r>
      <w:r w:rsidR="002A6BBA" w:rsidRPr="00B105B1">
        <w:noBreakHyphen/>
        <w:t>прототип</w:t>
      </w:r>
      <w:r w:rsidR="002A6BBA">
        <w:t xml:space="preserve"> </w:t>
      </w:r>
      <w:r w:rsidR="002A6BBA" w:rsidRPr="00B105B1">
        <w:t>главного</w:t>
      </w:r>
      <w:r w:rsidR="002A6BBA">
        <w:t xml:space="preserve"> </w:t>
      </w:r>
      <w:r w:rsidR="002A6BBA" w:rsidRPr="00B105B1">
        <w:t>меню</w:t>
      </w:r>
    </w:p>
    <w:p w14:paraId="4CCB9FD8" w14:textId="6BAC6D7E" w:rsidR="002A6BBA" w:rsidRPr="0022315C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sectPr w:rsidR="002A6BBA" w:rsidRPr="0022315C" w:rsidSect="002A6BB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AC32" w14:textId="77777777" w:rsidR="004D3E19" w:rsidRDefault="004D3E19" w:rsidP="00D973E7">
      <w:pPr>
        <w:spacing w:after="0" w:line="240" w:lineRule="auto"/>
      </w:pPr>
      <w:r>
        <w:separator/>
      </w:r>
    </w:p>
  </w:endnote>
  <w:endnote w:type="continuationSeparator" w:id="0">
    <w:p w14:paraId="6E809782" w14:textId="77777777" w:rsidR="004D3E19" w:rsidRDefault="004D3E19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9042" w14:textId="77777777" w:rsidR="004D3E19" w:rsidRDefault="004D3E19" w:rsidP="00D973E7">
      <w:pPr>
        <w:spacing w:after="0" w:line="240" w:lineRule="auto"/>
      </w:pPr>
      <w:r>
        <w:separator/>
      </w:r>
    </w:p>
  </w:footnote>
  <w:footnote w:type="continuationSeparator" w:id="0">
    <w:p w14:paraId="22896383" w14:textId="77777777" w:rsidR="004D3E19" w:rsidRDefault="004D3E19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12172"/>
    <w:rsid w:val="00215D2D"/>
    <w:rsid w:val="0022315C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6BBA"/>
    <w:rsid w:val="002A7F31"/>
    <w:rsid w:val="002B5AE2"/>
    <w:rsid w:val="002C2101"/>
    <w:rsid w:val="002C24AF"/>
    <w:rsid w:val="002D353C"/>
    <w:rsid w:val="002F65FB"/>
    <w:rsid w:val="00304300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D3E19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87FE6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421AB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341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B65B2"/>
    <w:rsid w:val="009C2968"/>
    <w:rsid w:val="009C5AE4"/>
    <w:rsid w:val="009D1C4B"/>
    <w:rsid w:val="009D4C04"/>
    <w:rsid w:val="009D7FF7"/>
    <w:rsid w:val="009E5AFA"/>
    <w:rsid w:val="009F68A1"/>
    <w:rsid w:val="00A0400E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A71A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44AFA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C24E4"/>
    <w:rsid w:val="00DD2BD1"/>
    <w:rsid w:val="00DF1CC3"/>
    <w:rsid w:val="00DF669C"/>
    <w:rsid w:val="00DF7EE6"/>
    <w:rsid w:val="00E00F98"/>
    <w:rsid w:val="00E16D0E"/>
    <w:rsid w:val="00E16EDB"/>
    <w:rsid w:val="00E20006"/>
    <w:rsid w:val="00E247C9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40E8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  <w:rsid w:val="00F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BA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6</cp:revision>
  <cp:lastPrinted>2025-06-25T21:30:00Z</cp:lastPrinted>
  <dcterms:created xsi:type="dcterms:W3CDTF">2026-01-10T11:34:00Z</dcterms:created>
  <dcterms:modified xsi:type="dcterms:W3CDTF">2026-01-12T04:12:00Z</dcterms:modified>
</cp:coreProperties>
</file>