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6F55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1199FEE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70ACF91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77E57AE4" w14:textId="77777777" w:rsidR="00E00F98" w:rsidRPr="007B4EF0" w:rsidRDefault="00E00F98" w:rsidP="00701326">
      <w:pPr>
        <w:ind w:left="0" w:firstLine="0"/>
        <w:rPr>
          <w:b/>
          <w:bCs/>
          <w:sz w:val="16"/>
          <w:szCs w:val="16"/>
        </w:rPr>
      </w:pPr>
    </w:p>
    <w:p w14:paraId="4A046E86" w14:textId="77777777" w:rsidR="00077C2C" w:rsidRPr="007B4EF0" w:rsidRDefault="00077C2C" w:rsidP="00701326">
      <w:pPr>
        <w:ind w:left="0" w:firstLine="0"/>
        <w:rPr>
          <w:b/>
          <w:bCs/>
          <w:sz w:val="16"/>
          <w:szCs w:val="16"/>
        </w:rPr>
      </w:pPr>
    </w:p>
    <w:p w14:paraId="08FA782D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540ECC24" w14:textId="77777777" w:rsidR="00E00F98" w:rsidRPr="007B4EF0" w:rsidRDefault="00E00F98" w:rsidP="00E00F98">
      <w:pPr>
        <w:jc w:val="center"/>
        <w:rPr>
          <w:b/>
          <w:bCs/>
          <w:sz w:val="16"/>
          <w:szCs w:val="16"/>
        </w:rPr>
      </w:pPr>
    </w:p>
    <w:p w14:paraId="64975833" w14:textId="4FABE182" w:rsidR="00372C77" w:rsidRPr="003B2F29" w:rsidRDefault="00E00F98" w:rsidP="00E00F98">
      <w:pPr>
        <w:jc w:val="center"/>
        <w:rPr>
          <w:b/>
          <w:bCs/>
        </w:rPr>
      </w:pPr>
      <w:r w:rsidRPr="00734F94">
        <w:rPr>
          <w:b/>
          <w:bCs/>
        </w:rPr>
        <w:t>Приложение</w:t>
      </w:r>
      <w:r w:rsidRPr="00F37592">
        <w:rPr>
          <w:b/>
          <w:bCs/>
        </w:rPr>
        <w:t xml:space="preserve"> </w:t>
      </w:r>
      <w:r w:rsidR="00207F92">
        <w:rPr>
          <w:b/>
          <w:bCs/>
        </w:rPr>
        <w:t>З</w:t>
      </w:r>
    </w:p>
    <w:p w14:paraId="37A1F491" w14:textId="3FB10C99" w:rsidR="003B2F29" w:rsidRDefault="003B2F29" w:rsidP="003B2F29">
      <w:pPr>
        <w:jc w:val="center"/>
        <w:rPr>
          <w:rFonts w:eastAsia="Times New Roman"/>
          <w:bCs/>
        </w:rPr>
      </w:pPr>
      <w:r>
        <w:rPr>
          <w:rFonts w:eastAsia="Times New Roman"/>
          <w:bCs/>
        </w:rPr>
        <w:t>Т</w:t>
      </w:r>
      <w:r w:rsidRPr="00BD6114">
        <w:rPr>
          <w:rFonts w:eastAsia="Times New Roman"/>
          <w:bCs/>
        </w:rPr>
        <w:t>ест-кейсы</w:t>
      </w:r>
    </w:p>
    <w:p w14:paraId="7346BF36" w14:textId="77777777" w:rsidR="00AE16A3" w:rsidRDefault="00AE16A3" w:rsidP="003B2F29">
      <w:pPr>
        <w:jc w:val="center"/>
        <w:rPr>
          <w:sz w:val="16"/>
          <w:szCs w:val="16"/>
        </w:rPr>
      </w:pPr>
    </w:p>
    <w:p w14:paraId="50D1A76A" w14:textId="16107F54" w:rsidR="00AE16A3" w:rsidRDefault="00AE16A3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1F1699F" w14:textId="0B59B570" w:rsidR="00AE16A3" w:rsidRPr="00AE16A3" w:rsidRDefault="00AE16A3" w:rsidP="00AE16A3">
      <w:pPr>
        <w:spacing w:after="0"/>
        <w:ind w:left="0" w:firstLine="0"/>
      </w:pPr>
      <w:r w:rsidRPr="00AE16A3">
        <w:lastRenderedPageBreak/>
        <w:t xml:space="preserve">Таблица </w:t>
      </w:r>
      <w:r w:rsidR="00207F92">
        <w:t>З</w:t>
      </w:r>
      <w:r w:rsidR="00F37592">
        <w:t>.</w:t>
      </w:r>
      <w:r w:rsidRPr="00AE16A3">
        <w:t>1 – Тесты на использование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831"/>
        <w:gridCol w:w="1275"/>
        <w:gridCol w:w="3279"/>
        <w:gridCol w:w="3194"/>
        <w:gridCol w:w="2850"/>
        <w:gridCol w:w="1543"/>
      </w:tblGrid>
      <w:tr w:rsidR="00701326" w:rsidRPr="00FF01DD" w14:paraId="440D2635" w14:textId="77777777" w:rsidTr="00CD06A9">
        <w:tc>
          <w:tcPr>
            <w:tcW w:w="1833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8FB763F" w14:textId="09475DB5" w:rsidR="00701326" w:rsidRPr="00AE16A3" w:rsidRDefault="00E00F98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  <w:sz w:val="16"/>
                <w:szCs w:val="16"/>
              </w:rPr>
              <w:br w:type="page"/>
            </w:r>
            <w:r w:rsidR="00701326" w:rsidRPr="00AE16A3">
              <w:rPr>
                <w:b/>
                <w:bCs/>
              </w:rPr>
              <w:t>Идентификатор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1F40656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Приоритет</w:t>
            </w:r>
          </w:p>
        </w:tc>
        <w:tc>
          <w:tcPr>
            <w:tcW w:w="3281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9A3D49B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Заглавие и шаги выполнения</w:t>
            </w:r>
          </w:p>
        </w:tc>
        <w:tc>
          <w:tcPr>
            <w:tcW w:w="3196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D1FFD19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Ожидаемый результат</w:t>
            </w:r>
          </w:p>
        </w:tc>
        <w:tc>
          <w:tcPr>
            <w:tcW w:w="2852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3DA127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Фактический результат</w:t>
            </w:r>
          </w:p>
        </w:tc>
        <w:tc>
          <w:tcPr>
            <w:tcW w:w="154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5C5A9D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Статус</w:t>
            </w:r>
          </w:p>
        </w:tc>
      </w:tr>
      <w:tr w:rsidR="00701326" w:rsidRPr="00FF01DD" w14:paraId="2727DC88" w14:textId="77777777" w:rsidTr="00CD06A9"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77F8BC1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321566A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2</w:t>
            </w:r>
          </w:p>
        </w:tc>
        <w:tc>
          <w:tcPr>
            <w:tcW w:w="32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FCD82E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3</w:t>
            </w:r>
          </w:p>
        </w:tc>
        <w:tc>
          <w:tcPr>
            <w:tcW w:w="3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FE34FA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4</w:t>
            </w:r>
          </w:p>
        </w:tc>
        <w:tc>
          <w:tcPr>
            <w:tcW w:w="2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434A9D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5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92432D" w14:textId="77777777" w:rsidR="00701326" w:rsidRPr="00AE16A3" w:rsidRDefault="00701326" w:rsidP="00CD06A9">
            <w:pPr>
              <w:spacing w:line="360" w:lineRule="exact"/>
              <w:ind w:left="0" w:firstLine="0"/>
              <w:jc w:val="center"/>
              <w:rPr>
                <w:b/>
                <w:bCs/>
              </w:rPr>
            </w:pPr>
            <w:r w:rsidRPr="00AE16A3">
              <w:rPr>
                <w:b/>
                <w:bCs/>
              </w:rPr>
              <w:t>6</w:t>
            </w:r>
          </w:p>
        </w:tc>
      </w:tr>
      <w:tr w:rsidR="00701326" w:rsidRPr="000C1C04" w14:paraId="6F1D4C99" w14:textId="77777777" w:rsidTr="00CD06A9"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441650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0C1C04">
              <w:rPr>
                <w:lang w:val="en-US"/>
              </w:rPr>
              <w:t>T_01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218CACA" w14:textId="77777777" w:rsidR="00701326" w:rsidRDefault="00701326" w:rsidP="00701326">
            <w:pPr>
              <w:spacing w:line="360" w:lineRule="exact"/>
              <w:ind w:left="0" w:firstLine="0"/>
            </w:pPr>
            <w:r>
              <w:t>Крайне высокий</w:t>
            </w:r>
          </w:p>
          <w:p w14:paraId="7C28650C" w14:textId="77777777" w:rsidR="00701326" w:rsidRPr="00475662" w:rsidRDefault="00701326" w:rsidP="00701326">
            <w:pPr>
              <w:spacing w:line="360" w:lineRule="exact"/>
              <w:ind w:left="0" w:firstLine="0"/>
            </w:pPr>
          </w:p>
        </w:tc>
        <w:tc>
          <w:tcPr>
            <w:tcW w:w="328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EADFED" w14:textId="77777777" w:rsidR="00701326" w:rsidRDefault="00701326" w:rsidP="00701326">
            <w:pPr>
              <w:spacing w:line="360" w:lineRule="exact"/>
              <w:ind w:left="0" w:firstLine="0"/>
            </w:pPr>
            <w:r w:rsidRPr="00475A88">
              <w:t>Запуск игры и проверка главного меню</w:t>
            </w:r>
          </w:p>
          <w:p w14:paraId="34B96A02" w14:textId="4E2DB0F7" w:rsidR="00701326" w:rsidRDefault="00701326" w:rsidP="00701326">
            <w:pPr>
              <w:spacing w:line="360" w:lineRule="exact"/>
              <w:ind w:left="0" w:firstLine="0"/>
            </w:pPr>
            <w:r w:rsidRPr="00475A88">
              <w:t>• Предварительное условие: игра установлена и запускается на устройстве.</w:t>
            </w:r>
          </w:p>
          <w:p w14:paraId="482490E3" w14:textId="77777777" w:rsidR="00701326" w:rsidRDefault="00701326" w:rsidP="00701326">
            <w:pPr>
              <w:spacing w:line="360" w:lineRule="exact"/>
              <w:ind w:left="0" w:firstLine="0"/>
            </w:pPr>
            <w:r w:rsidRPr="00475A88">
              <w:t>1. Запустить приложение «Хранитель Земли».</w:t>
            </w:r>
          </w:p>
          <w:p w14:paraId="3DD73D37" w14:textId="77777777" w:rsidR="00701326" w:rsidRDefault="00701326" w:rsidP="00701326">
            <w:pPr>
              <w:spacing w:line="360" w:lineRule="exact"/>
              <w:ind w:left="0" w:firstLine="0"/>
            </w:pPr>
            <w:r w:rsidRPr="00475A88">
              <w:t>2. Дождаться загрузки главного меню.</w:t>
            </w:r>
          </w:p>
          <w:p w14:paraId="05543E47" w14:textId="77777777" w:rsidR="00701326" w:rsidRPr="00475A88" w:rsidRDefault="00701326" w:rsidP="00701326">
            <w:pPr>
              <w:spacing w:line="360" w:lineRule="exact"/>
              <w:ind w:left="0" w:firstLine="0"/>
            </w:pPr>
            <w:r w:rsidRPr="00475A88">
              <w:t>3. Проверить наличие кнопок «Новая игра», «Продолжить», «Настройки».</w:t>
            </w:r>
          </w:p>
        </w:tc>
        <w:tc>
          <w:tcPr>
            <w:tcW w:w="319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54C81F9" w14:textId="77777777" w:rsidR="00AE16A3" w:rsidRDefault="00701326" w:rsidP="00701326">
            <w:pPr>
              <w:spacing w:line="360" w:lineRule="exact"/>
              <w:ind w:left="0" w:firstLine="0"/>
            </w:pPr>
            <w:r w:rsidRPr="00D5135E">
              <w:t>1. Приложение запускается</w:t>
            </w:r>
          </w:p>
          <w:p w14:paraId="7F156213" w14:textId="77777777" w:rsidR="00AE16A3" w:rsidRDefault="00701326" w:rsidP="00701326">
            <w:pPr>
              <w:spacing w:line="360" w:lineRule="exact"/>
              <w:ind w:left="0" w:firstLine="0"/>
            </w:pPr>
            <w:r w:rsidRPr="00D5135E">
              <w:t>2. Загружается главное меню.</w:t>
            </w:r>
          </w:p>
          <w:p w14:paraId="0BE5CE5D" w14:textId="5F1990F3" w:rsidR="00701326" w:rsidRPr="00CC36C7" w:rsidRDefault="00701326" w:rsidP="00701326">
            <w:pPr>
              <w:spacing w:line="360" w:lineRule="exact"/>
              <w:ind w:left="0" w:firstLine="0"/>
            </w:pPr>
            <w:r w:rsidRPr="00D5135E">
              <w:t>3. Отображаются кнопки «Новая игра», «</w:t>
            </w:r>
            <w:r w:rsidR="00826DC5">
              <w:t>Об игре</w:t>
            </w:r>
            <w:r w:rsidRPr="00D5135E">
              <w:t>», «Настройки»</w:t>
            </w:r>
            <w:r w:rsidR="00826DC5">
              <w:t>, «Статистика», «Выход»</w:t>
            </w:r>
            <w:r w:rsidRPr="00D5135E">
              <w:t>.</w:t>
            </w:r>
          </w:p>
        </w:tc>
        <w:tc>
          <w:tcPr>
            <w:tcW w:w="2852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A2A6B7A" w14:textId="529D6C06" w:rsidR="00701326" w:rsidRPr="00CC36C7" w:rsidRDefault="00701326" w:rsidP="00701326">
            <w:pPr>
              <w:spacing w:line="360" w:lineRule="exact"/>
              <w:ind w:left="0" w:firstLine="0"/>
            </w:pPr>
            <w:r w:rsidRPr="00474921">
              <w:t>Приложение запущено, главное меню загружено, кнопки отображены.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9E8CF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0C1C04">
              <w:t>Пройдено</w:t>
            </w:r>
          </w:p>
          <w:p w14:paraId="32151D99" w14:textId="77777777" w:rsidR="00701326" w:rsidRPr="000C1C04" w:rsidRDefault="00701326" w:rsidP="00701326">
            <w:pPr>
              <w:spacing w:line="360" w:lineRule="exact"/>
              <w:ind w:left="0" w:firstLine="0"/>
            </w:pPr>
          </w:p>
        </w:tc>
      </w:tr>
      <w:tr w:rsidR="00701326" w:rsidRPr="000C1C04" w14:paraId="596FEA2B" w14:textId="77777777" w:rsidTr="00CD06A9">
        <w:tc>
          <w:tcPr>
            <w:tcW w:w="183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107780" w14:textId="77777777" w:rsidR="00701326" w:rsidRPr="00B25097" w:rsidRDefault="00701326" w:rsidP="00701326">
            <w:pPr>
              <w:spacing w:line="360" w:lineRule="exact"/>
              <w:ind w:left="0" w:firstLine="0"/>
            </w:pPr>
            <w:r w:rsidRPr="000C1C04">
              <w:rPr>
                <w:lang w:val="en-US"/>
              </w:rPr>
              <w:t>T_0</w:t>
            </w:r>
            <w:r>
              <w:t>2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C55552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Высокий</w:t>
            </w:r>
          </w:p>
        </w:tc>
        <w:tc>
          <w:tcPr>
            <w:tcW w:w="328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7BB2C3" w14:textId="77777777" w:rsidR="00AE16A3" w:rsidRDefault="00701326" w:rsidP="00701326">
            <w:pPr>
              <w:pStyle w:val="af1"/>
              <w:numPr>
                <w:ilvl w:val="0"/>
                <w:numId w:val="2"/>
              </w:numPr>
              <w:spacing w:line="360" w:lineRule="exact"/>
              <w:ind w:left="0" w:firstLine="0"/>
            </w:pPr>
            <w:r w:rsidRPr="00BB728A">
              <w:t>Выполнение задания по очистке территории</w:t>
            </w:r>
          </w:p>
          <w:p w14:paraId="466AE94D" w14:textId="0E8505D1" w:rsidR="00826DC5" w:rsidRDefault="00701326" w:rsidP="00AE16A3">
            <w:pPr>
              <w:pStyle w:val="af1"/>
              <w:spacing w:line="360" w:lineRule="exact"/>
              <w:ind w:left="0" w:firstLine="0"/>
            </w:pPr>
            <w:r w:rsidRPr="00BB728A">
              <w:t>• Предварительное условие: игрок находится на уровне</w:t>
            </w:r>
            <w:r w:rsidR="00CC1EF8">
              <w:t xml:space="preserve"> 1</w:t>
            </w:r>
            <w:r w:rsidR="00826DC5">
              <w:t>.</w:t>
            </w:r>
          </w:p>
          <w:p w14:paraId="491756E2" w14:textId="07619A58" w:rsidR="00AE16A3" w:rsidRDefault="00701326" w:rsidP="00AE16A3">
            <w:pPr>
              <w:pStyle w:val="af1"/>
              <w:spacing w:line="360" w:lineRule="exact"/>
              <w:ind w:left="0" w:firstLine="0"/>
            </w:pPr>
            <w:r w:rsidRPr="00BB728A">
              <w:t>Шаг 1: подойти к мусору (бутылка, пакет).</w:t>
            </w:r>
          </w:p>
          <w:p w14:paraId="026983D1" w14:textId="77777777" w:rsidR="00AE16A3" w:rsidRDefault="00701326" w:rsidP="00AE16A3">
            <w:pPr>
              <w:pStyle w:val="af1"/>
              <w:spacing w:line="360" w:lineRule="exact"/>
              <w:ind w:left="0" w:firstLine="0"/>
            </w:pPr>
            <w:r w:rsidRPr="00BB728A">
              <w:t>Шаг 2:</w:t>
            </w:r>
            <w:r>
              <w:t xml:space="preserve"> н</w:t>
            </w:r>
            <w:r w:rsidRPr="00BB728A">
              <w:t>ажать клавишу «E» для взаимодействия.</w:t>
            </w:r>
          </w:p>
          <w:p w14:paraId="1967133E" w14:textId="31C2349F" w:rsidR="00701326" w:rsidRPr="00BB728A" w:rsidRDefault="00701326" w:rsidP="00AE16A3">
            <w:pPr>
              <w:pStyle w:val="af1"/>
              <w:spacing w:line="360" w:lineRule="exact"/>
              <w:ind w:left="0" w:firstLine="0"/>
            </w:pPr>
            <w:r w:rsidRPr="00BB728A">
              <w:t xml:space="preserve">Шаг 3: </w:t>
            </w:r>
            <w:r>
              <w:t>п</w:t>
            </w:r>
            <w:r w:rsidRPr="00BB728A">
              <w:t>овторить до сбора 10 предметов.</w:t>
            </w:r>
          </w:p>
        </w:tc>
        <w:tc>
          <w:tcPr>
            <w:tcW w:w="3196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11D54E" w14:textId="77777777" w:rsidR="00AE16A3" w:rsidRDefault="00701326" w:rsidP="00701326">
            <w:pPr>
              <w:spacing w:line="360" w:lineRule="exact"/>
              <w:ind w:left="0" w:firstLine="0"/>
            </w:pPr>
            <w:r w:rsidRPr="00BB728A">
              <w:t>1. Игрок взаимодействует с мусором.</w:t>
            </w:r>
          </w:p>
          <w:p w14:paraId="090B721E" w14:textId="77777777" w:rsidR="00AE16A3" w:rsidRDefault="00701326" w:rsidP="00701326">
            <w:pPr>
              <w:spacing w:line="360" w:lineRule="exact"/>
              <w:ind w:left="0" w:firstLine="0"/>
            </w:pPr>
            <w:r w:rsidRPr="00BB728A">
              <w:t>2. Каждый предмет добавляется в счётчик.</w:t>
            </w:r>
          </w:p>
          <w:p w14:paraId="2259ECF2" w14:textId="65A1BE39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3. После сбора 10 предметов задача считается выполненной.</w:t>
            </w:r>
          </w:p>
        </w:tc>
        <w:tc>
          <w:tcPr>
            <w:tcW w:w="2852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EE3B4F6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Игрок собрал 10 предметов, счётчик увеличился, задача выполнена.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A23249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Пройдено</w:t>
            </w:r>
          </w:p>
        </w:tc>
      </w:tr>
      <w:tr w:rsidR="00CD06A9" w:rsidRPr="000C1C04" w14:paraId="38D976A5" w14:textId="77777777" w:rsidTr="00CD06A9">
        <w:trPr>
          <w:trHeight w:val="708"/>
        </w:trPr>
        <w:tc>
          <w:tcPr>
            <w:tcW w:w="183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FB9E9CC" w14:textId="77777777" w:rsidR="00CD06A9" w:rsidRPr="000C1C04" w:rsidRDefault="00CD06A9" w:rsidP="00701326">
            <w:pPr>
              <w:ind w:left="0" w:firstLine="0"/>
              <w:rPr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A4B0C3B" w14:textId="77777777" w:rsidR="00CD06A9" w:rsidRPr="00BB728A" w:rsidRDefault="00CD06A9" w:rsidP="00701326">
            <w:pPr>
              <w:ind w:left="0" w:firstLine="0"/>
            </w:pPr>
          </w:p>
        </w:tc>
        <w:tc>
          <w:tcPr>
            <w:tcW w:w="3281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C20F418" w14:textId="77777777" w:rsidR="00CD06A9" w:rsidRPr="00BB728A" w:rsidRDefault="00CD06A9" w:rsidP="00CD06A9">
            <w:pPr>
              <w:pStyle w:val="af1"/>
              <w:ind w:left="0" w:firstLine="0"/>
            </w:pPr>
          </w:p>
        </w:tc>
        <w:tc>
          <w:tcPr>
            <w:tcW w:w="3196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741338E" w14:textId="77777777" w:rsidR="00CD06A9" w:rsidRPr="00BB728A" w:rsidRDefault="00CD06A9" w:rsidP="00701326">
            <w:pPr>
              <w:ind w:left="0" w:firstLine="0"/>
            </w:pPr>
          </w:p>
        </w:tc>
        <w:tc>
          <w:tcPr>
            <w:tcW w:w="285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B63ABB9" w14:textId="77777777" w:rsidR="00CD06A9" w:rsidRPr="00BB728A" w:rsidRDefault="00CD06A9" w:rsidP="00701326">
            <w:pPr>
              <w:ind w:left="0" w:firstLine="0"/>
            </w:pPr>
          </w:p>
        </w:tc>
        <w:tc>
          <w:tcPr>
            <w:tcW w:w="154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BFA995" w14:textId="77777777" w:rsidR="00CD06A9" w:rsidRPr="00BB728A" w:rsidRDefault="00CD06A9" w:rsidP="00701326">
            <w:pPr>
              <w:ind w:left="0" w:firstLine="0"/>
            </w:pPr>
          </w:p>
        </w:tc>
      </w:tr>
      <w:tr w:rsidR="00CD06A9" w:rsidRPr="000C1C04" w14:paraId="1D65E668" w14:textId="77777777" w:rsidTr="00CD06A9">
        <w:tc>
          <w:tcPr>
            <w:tcW w:w="13982" w:type="dxa"/>
            <w:gridSpan w:val="6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AFB7FE1" w14:textId="27919559" w:rsidR="00CD06A9" w:rsidRPr="00BB728A" w:rsidRDefault="00CD06A9" w:rsidP="00CD06A9">
            <w:pPr>
              <w:ind w:left="0" w:hanging="120"/>
            </w:pPr>
            <w:r w:rsidRPr="00CD06A9">
              <w:rPr>
                <w:sz w:val="28"/>
                <w:szCs w:val="28"/>
              </w:rPr>
              <w:t xml:space="preserve">Продолжение таблицы </w:t>
            </w:r>
            <w:r w:rsidR="00207F92">
              <w:rPr>
                <w:sz w:val="28"/>
                <w:szCs w:val="28"/>
              </w:rPr>
              <w:t>З.</w:t>
            </w:r>
            <w:r w:rsidRPr="00CD06A9">
              <w:rPr>
                <w:sz w:val="28"/>
                <w:szCs w:val="28"/>
              </w:rPr>
              <w:t>1</w:t>
            </w:r>
          </w:p>
        </w:tc>
      </w:tr>
      <w:tr w:rsidR="00CD06A9" w:rsidRPr="000C1C04" w14:paraId="3CFCC593" w14:textId="77777777" w:rsidTr="00CD06A9">
        <w:tc>
          <w:tcPr>
            <w:tcW w:w="18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1C97905" w14:textId="71E72A5E" w:rsidR="00CD06A9" w:rsidRPr="00CD06A9" w:rsidRDefault="00CD06A9" w:rsidP="00CD06A9">
            <w:pPr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</w:rPr>
              <w:t>1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34AF3F" w14:textId="4C515E58" w:rsidR="00CD06A9" w:rsidRPr="00CD06A9" w:rsidRDefault="00CD06A9" w:rsidP="00CD06A9">
            <w:pPr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</w:rPr>
              <w:t>2</w:t>
            </w:r>
          </w:p>
        </w:tc>
        <w:tc>
          <w:tcPr>
            <w:tcW w:w="328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533FC98" w14:textId="689D3C18" w:rsidR="00CD06A9" w:rsidRPr="00CD06A9" w:rsidRDefault="00CD06A9" w:rsidP="00CD06A9">
            <w:pPr>
              <w:pStyle w:val="af1"/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</w:rPr>
              <w:t>3</w:t>
            </w:r>
          </w:p>
        </w:tc>
        <w:tc>
          <w:tcPr>
            <w:tcW w:w="31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6E44F6" w14:textId="731754A9" w:rsidR="00CD06A9" w:rsidRPr="00CD06A9" w:rsidRDefault="00CD06A9" w:rsidP="00CD06A9">
            <w:pPr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</w:rPr>
              <w:t>4</w:t>
            </w:r>
          </w:p>
        </w:tc>
        <w:tc>
          <w:tcPr>
            <w:tcW w:w="285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F5860DF" w14:textId="4F517814" w:rsidR="00CD06A9" w:rsidRPr="00CD06A9" w:rsidRDefault="00CD06A9" w:rsidP="00CD06A9">
            <w:pPr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</w:rPr>
              <w:t>5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88F3C6" w14:textId="03788231" w:rsidR="00CD06A9" w:rsidRPr="00CD06A9" w:rsidRDefault="00CD06A9" w:rsidP="00CD06A9">
            <w:pPr>
              <w:ind w:left="0" w:firstLine="0"/>
              <w:jc w:val="center"/>
              <w:rPr>
                <w:b/>
                <w:bCs/>
              </w:rPr>
            </w:pPr>
            <w:r w:rsidRPr="00CD06A9">
              <w:rPr>
                <w:b/>
                <w:bCs/>
              </w:rPr>
              <w:t>6</w:t>
            </w:r>
          </w:p>
        </w:tc>
      </w:tr>
      <w:tr w:rsidR="00701326" w:rsidRPr="000C1C04" w14:paraId="4633BF69" w14:textId="77777777" w:rsidTr="00CD06A9">
        <w:tc>
          <w:tcPr>
            <w:tcW w:w="183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57750AF" w14:textId="77777777" w:rsidR="00701326" w:rsidRPr="00BB728A" w:rsidRDefault="00701326" w:rsidP="00701326">
            <w:pPr>
              <w:spacing w:line="360" w:lineRule="exact"/>
              <w:ind w:left="0" w:firstLine="0"/>
            </w:pPr>
            <w:r w:rsidRPr="00BB728A">
              <w:t>T_03</w:t>
            </w:r>
          </w:p>
        </w:tc>
        <w:tc>
          <w:tcPr>
            <w:tcW w:w="12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D5F13FA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Средний</w:t>
            </w:r>
          </w:p>
        </w:tc>
        <w:tc>
          <w:tcPr>
            <w:tcW w:w="328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A261434" w14:textId="77777777" w:rsidR="00AE16A3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>Посадка дерева с использованием семян</w:t>
            </w:r>
          </w:p>
          <w:p w14:paraId="5DFE917E" w14:textId="6499CD05" w:rsidR="00AE16A3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</w:t>
            </w:r>
            <w:r w:rsidR="00CC1EF8">
              <w:t>1</w:t>
            </w:r>
            <w:r w:rsidRPr="00BB728A">
              <w:t xml:space="preserve">: </w:t>
            </w:r>
            <w:r>
              <w:t>п</w:t>
            </w:r>
            <w:r w:rsidRPr="00BB728A">
              <w:t>одойти к отмеченному участку земли.</w:t>
            </w:r>
          </w:p>
          <w:p w14:paraId="2C8AD90D" w14:textId="69AE6BF1" w:rsidR="00AE16A3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</w:t>
            </w:r>
            <w:r w:rsidR="00CC1EF8">
              <w:t>2</w:t>
            </w:r>
            <w:r w:rsidRPr="00BB728A">
              <w:t xml:space="preserve">: </w:t>
            </w:r>
            <w:r>
              <w:t>н</w:t>
            </w:r>
            <w:r w:rsidRPr="00BB728A">
              <w:t>ажать «E» для посадки.</w:t>
            </w:r>
          </w:p>
          <w:p w14:paraId="038E45D3" w14:textId="565AD6A9" w:rsidR="00701326" w:rsidRPr="00BB728A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</w:t>
            </w:r>
            <w:r w:rsidR="00CC1EF8">
              <w:t>3</w:t>
            </w:r>
            <w:r w:rsidRPr="00BB728A">
              <w:t xml:space="preserve">: </w:t>
            </w:r>
            <w:r>
              <w:t>п</w:t>
            </w:r>
            <w:r w:rsidRPr="00BB728A">
              <w:t>роверить росток.</w:t>
            </w:r>
          </w:p>
        </w:tc>
        <w:tc>
          <w:tcPr>
            <w:tcW w:w="319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CA72382" w14:textId="77777777" w:rsidR="00CD06A9" w:rsidRDefault="00701326" w:rsidP="00701326">
            <w:pPr>
              <w:spacing w:line="360" w:lineRule="exact"/>
              <w:ind w:left="0" w:firstLine="0"/>
            </w:pPr>
            <w:r w:rsidRPr="00BB728A">
              <w:t>1. Игрок выбирает семена.</w:t>
            </w:r>
          </w:p>
          <w:p w14:paraId="1E98DBB5" w14:textId="77777777" w:rsidR="00CD06A9" w:rsidRDefault="00701326" w:rsidP="00701326">
            <w:pPr>
              <w:spacing w:line="360" w:lineRule="exact"/>
              <w:ind w:left="0" w:firstLine="0"/>
            </w:pPr>
            <w:r w:rsidRPr="00BB728A">
              <w:t>2. Семена высаживаются.</w:t>
            </w:r>
          </w:p>
          <w:p w14:paraId="279AB736" w14:textId="77777777" w:rsidR="00CD06A9" w:rsidRDefault="00701326" w:rsidP="00701326">
            <w:pPr>
              <w:spacing w:line="360" w:lineRule="exact"/>
              <w:ind w:left="0" w:firstLine="0"/>
            </w:pPr>
            <w:r w:rsidRPr="00BB728A">
              <w:t>3. Появляется росток дерева.</w:t>
            </w:r>
          </w:p>
          <w:p w14:paraId="041967A1" w14:textId="75734A23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4. Задача считается выполненной.</w:t>
            </w:r>
          </w:p>
        </w:tc>
        <w:tc>
          <w:tcPr>
            <w:tcW w:w="285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A932E6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Семена выбраны, дерево посажено, росток появился.</w:t>
            </w:r>
          </w:p>
        </w:tc>
        <w:tc>
          <w:tcPr>
            <w:tcW w:w="154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F129039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Пройдено</w:t>
            </w:r>
          </w:p>
        </w:tc>
      </w:tr>
      <w:tr w:rsidR="00701326" w:rsidRPr="000C1C04" w14:paraId="525FBE2C" w14:textId="77777777" w:rsidTr="00CD06A9">
        <w:tc>
          <w:tcPr>
            <w:tcW w:w="183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A42FDC7" w14:textId="77777777" w:rsidR="00701326" w:rsidRPr="00BB728A" w:rsidRDefault="00701326" w:rsidP="00701326">
            <w:pPr>
              <w:spacing w:line="360" w:lineRule="exact"/>
              <w:ind w:left="0" w:firstLine="0"/>
            </w:pPr>
            <w:r w:rsidRPr="00BB728A">
              <w:t>T_04</w:t>
            </w:r>
          </w:p>
        </w:tc>
        <w:tc>
          <w:tcPr>
            <w:tcW w:w="12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0EA4F2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Высокий</w:t>
            </w:r>
          </w:p>
        </w:tc>
        <w:tc>
          <w:tcPr>
            <w:tcW w:w="328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114505" w14:textId="77777777" w:rsidR="00CD06A9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>Задание по энергосбережению в городе</w:t>
            </w:r>
          </w:p>
          <w:p w14:paraId="4FD5C1F8" w14:textId="77777777" w:rsidR="00826DC5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>• Предварительное условие: игрок получил задание от инженера.</w:t>
            </w:r>
          </w:p>
          <w:p w14:paraId="4DE0E8EE" w14:textId="2F4A48C0" w:rsidR="00CD06A9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1: </w:t>
            </w:r>
            <w:r>
              <w:t>п</w:t>
            </w:r>
            <w:r w:rsidRPr="00BB728A">
              <w:t>одойти к уличному фонарю.</w:t>
            </w:r>
          </w:p>
          <w:p w14:paraId="766AF010" w14:textId="77777777" w:rsidR="00CD06A9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2: </w:t>
            </w:r>
            <w:r>
              <w:t>н</w:t>
            </w:r>
            <w:r w:rsidRPr="00BB728A">
              <w:t>ажать «E» для замены лампы на энергосберегающую.</w:t>
            </w:r>
          </w:p>
          <w:p w14:paraId="3FB7EB3C" w14:textId="66435B65" w:rsidR="00826DC5" w:rsidRDefault="00826DC5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3: </w:t>
            </w:r>
            <w:r>
              <w:t>п</w:t>
            </w:r>
            <w:r w:rsidRPr="00BB728A">
              <w:t xml:space="preserve">овторить до </w:t>
            </w:r>
            <w:r>
              <w:t>замены 17 ламп</w:t>
            </w:r>
            <w:r w:rsidRPr="00BB728A">
              <w:t>.</w:t>
            </w:r>
          </w:p>
          <w:p w14:paraId="3662E407" w14:textId="25B481D3" w:rsidR="00CD06A9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</w:t>
            </w:r>
            <w:r w:rsidR="00826DC5">
              <w:t>4</w:t>
            </w:r>
            <w:r w:rsidRPr="00BB728A">
              <w:t xml:space="preserve">: </w:t>
            </w:r>
            <w:r w:rsidR="00826DC5">
              <w:t>п</w:t>
            </w:r>
            <w:r w:rsidRPr="00BB728A">
              <w:t>одойти к автомату</w:t>
            </w:r>
            <w:r w:rsidR="00826DC5">
              <w:t xml:space="preserve"> с напитками</w:t>
            </w:r>
            <w:r w:rsidRPr="00BB728A">
              <w:t>.</w:t>
            </w:r>
          </w:p>
          <w:p w14:paraId="4B1AC688" w14:textId="7E2D3579" w:rsidR="00701326" w:rsidRDefault="00701326" w:rsidP="00701326">
            <w:pPr>
              <w:spacing w:line="360" w:lineRule="exact"/>
              <w:ind w:left="0" w:firstLine="0"/>
              <w:contextualSpacing/>
            </w:pPr>
            <w:r w:rsidRPr="00BB728A">
              <w:t xml:space="preserve">Шаг </w:t>
            </w:r>
            <w:r w:rsidR="00826DC5">
              <w:t>5</w:t>
            </w:r>
            <w:r w:rsidRPr="00BB728A">
              <w:t xml:space="preserve">: </w:t>
            </w:r>
            <w:r w:rsidR="00826DC5">
              <w:t>н</w:t>
            </w:r>
            <w:r w:rsidRPr="00BB728A">
              <w:t>ажать «E» для отключения.</w:t>
            </w:r>
          </w:p>
          <w:p w14:paraId="57DA8FBC" w14:textId="4341824C" w:rsidR="00826DC5" w:rsidRPr="00BB728A" w:rsidRDefault="00826DC5" w:rsidP="00701326">
            <w:pPr>
              <w:spacing w:line="360" w:lineRule="exact"/>
              <w:ind w:left="0" w:firstLine="0"/>
              <w:contextualSpacing/>
            </w:pPr>
            <w:r>
              <w:t>Шаг 6: п</w:t>
            </w:r>
            <w:r w:rsidRPr="00BB728A">
              <w:t xml:space="preserve">овторить до </w:t>
            </w:r>
            <w:r>
              <w:t>отключения 2 автоматов с напитками.</w:t>
            </w:r>
          </w:p>
        </w:tc>
        <w:tc>
          <w:tcPr>
            <w:tcW w:w="319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6C9057F" w14:textId="77777777" w:rsidR="00701326" w:rsidRDefault="00701326" w:rsidP="00701326">
            <w:pPr>
              <w:spacing w:line="360" w:lineRule="exact"/>
              <w:ind w:left="0" w:firstLine="0"/>
            </w:pPr>
            <w:r w:rsidRPr="00BB728A">
              <w:t>1. Лампа заменена на</w:t>
            </w:r>
            <w:r>
              <w:t xml:space="preserve"> </w:t>
            </w:r>
            <w:r w:rsidRPr="00BB728A">
              <w:t>энергосберегающую.</w:t>
            </w:r>
          </w:p>
          <w:p w14:paraId="18E4D00D" w14:textId="77777777" w:rsidR="00701326" w:rsidRDefault="00701326" w:rsidP="00701326">
            <w:pPr>
              <w:spacing w:line="360" w:lineRule="exact"/>
              <w:ind w:left="0" w:firstLine="0"/>
            </w:pPr>
            <w:r w:rsidRPr="00BB728A">
              <w:t>2. Автомат отключён.</w:t>
            </w:r>
          </w:p>
          <w:p w14:paraId="1D0E4064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3. Задача считается выполненной.</w:t>
            </w:r>
          </w:p>
        </w:tc>
        <w:tc>
          <w:tcPr>
            <w:tcW w:w="285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C9029C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Лампа заменена, автомат отключён, задание завершено.</w:t>
            </w:r>
          </w:p>
        </w:tc>
        <w:tc>
          <w:tcPr>
            <w:tcW w:w="154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76030C" w14:textId="77777777" w:rsidR="00701326" w:rsidRPr="000C1C04" w:rsidRDefault="00701326" w:rsidP="00701326">
            <w:pPr>
              <w:spacing w:line="360" w:lineRule="exact"/>
              <w:ind w:left="0" w:firstLine="0"/>
            </w:pPr>
            <w:r w:rsidRPr="00BB728A">
              <w:t>Пройдено</w:t>
            </w:r>
          </w:p>
        </w:tc>
      </w:tr>
    </w:tbl>
    <w:p w14:paraId="216366C3" w14:textId="00596E51" w:rsidR="007E6224" w:rsidRPr="007E6224" w:rsidRDefault="007E6224" w:rsidP="003B2F29">
      <w:pPr>
        <w:autoSpaceDE w:val="0"/>
        <w:autoSpaceDN w:val="0"/>
        <w:adjustRightInd w:val="0"/>
        <w:spacing w:after="0" w:line="240" w:lineRule="auto"/>
        <w:ind w:left="0" w:firstLine="0"/>
        <w:jc w:val="left"/>
        <w:rPr>
          <w:rFonts w:ascii="Cascadia Mono" w:hAnsi="Cascadia Mono" w:cs="Cascadia Mono"/>
          <w:color w:val="000000"/>
          <w:sz w:val="16"/>
          <w:szCs w:val="16"/>
          <w:highlight w:val="white"/>
        </w:rPr>
      </w:pPr>
    </w:p>
    <w:sectPr w:rsidR="007E6224" w:rsidRPr="007E6224" w:rsidSect="00701326">
      <w:footerReference w:type="even" r:id="rId8"/>
      <w:headerReference w:type="first" r:id="rId9"/>
      <w:footerReference w:type="first" r:id="rId10"/>
      <w:pgSz w:w="16838" w:h="11906" w:orient="landscape" w:code="9"/>
      <w:pgMar w:top="1418" w:right="993" w:bottom="566" w:left="1843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7E151" w14:textId="77777777" w:rsidR="00D53F94" w:rsidRDefault="00D53F94" w:rsidP="00D973E7">
      <w:pPr>
        <w:spacing w:after="0" w:line="240" w:lineRule="auto"/>
      </w:pPr>
      <w:r>
        <w:separator/>
      </w:r>
    </w:p>
  </w:endnote>
  <w:endnote w:type="continuationSeparator" w:id="0">
    <w:p w14:paraId="325C82DD" w14:textId="77777777" w:rsidR="00D53F94" w:rsidRDefault="00D53F94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9A471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9362FC9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12FB4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336FD0A7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26382773" wp14:editId="534E3FA4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5D92C2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BEC60C0" wp14:editId="36488E5A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5379F0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3F79A62F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EC60C0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26" type="#_x0000_t202" style="position:absolute;left:0;text-align:left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" filled="f" stroked="f">
              <v:textbox>
                <w:txbxContent>
                  <w:p w14:paraId="0A5379F0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3F79A62F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1889DC0E" wp14:editId="7BCBB1E4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F767D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9DC0E" id="Поле 40" o:spid="_x0000_s1027" type="#_x0000_t202" style="position:absolute;left:0;text-align:left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" filled="f" stroked="f">
              <v:textbox inset="0,0,0,0">
                <w:txbxContent>
                  <w:p w14:paraId="62F767D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074697E" wp14:editId="1CFFF5BF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C63F97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74697E" id="Поле 39" o:spid="_x0000_s1028" type="#_x0000_t202" style="position:absolute;left:0;text-align:left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HElwVHaAQAAlw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5CC63F97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283543D" wp14:editId="23437650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CD0D48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83543D" id="Поле 38" o:spid="_x0000_s1029" type="#_x0000_t202" style="position:absolute;left:0;text-align:left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" filled="f" stroked="f">
              <v:textbox inset="0,0,0,0">
                <w:txbxContent>
                  <w:p w14:paraId="6FCD0D48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6E1E9FD8" wp14:editId="27E717EF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EBB6D3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E1E9FD8" id="Поле 37" o:spid="_x0000_s1030" type="#_x0000_t202" style="position:absolute;left:0;text-align:left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" filled="f" stroked="f">
              <v:textbox inset="0,0,0,0">
                <w:txbxContent>
                  <w:p w14:paraId="57EBB6D3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678DE60B" wp14:editId="49BF1301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BDCEFC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8DE60B" id="Поле 36" o:spid="_x0000_s1031" type="#_x0000_t202" style="position:absolute;left:0;text-align:left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A1F&#10;lATZAQAAlw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6BBDCEFC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4248F37E" wp14:editId="03B1F25B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5B8FE9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248F37E" id="Поле 35" o:spid="_x0000_s1032" type="#_x0000_t202" style="position:absolute;left:0;text-align:left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B1&#10;vefV2gEAAJc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705B8FE9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5CAB4EC5" wp14:editId="32F9C0D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26A6D3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AB4EC5" id="Поле 34" o:spid="_x0000_s1033" type="#_x0000_t202" style="position:absolute;left:0;text-align:left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" filled="f" stroked="f">
              <v:textbox inset="0,0,0,0">
                <w:txbxContent>
                  <w:p w14:paraId="1926A6D3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268F4AB" wp14:editId="7F7F0CCC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EF760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8F4AB" id="Поле 33" o:spid="_x0000_s1034" type="#_x0000_t202" style="position:absolute;left:0;text-align:left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M5q&#10;Ae/aAQAAlw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314EF760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481AF5A8" wp14:editId="4D4EF823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13C761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1AF5A8" id="Поле 32" o:spid="_x0000_s1035" type="#_x0000_t202" style="position:absolute;left:0;text-align:left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AuD2gEAAJc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upTvorKopYL6yGoQ5mnh6eagA/wlxciTUkr6uVdopOg/OnYkjtUS4BJUS6Cc5qul&#10;DFLM4U2Yx2/v0bYdI8+eO7hm1xqbFD2yONHl7iehp0mN4/XnPp16/E+73wA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AX&#10;cAuD2gEAAJc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A13C761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Гоцко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99222D7" wp14:editId="264F80ED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0793D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Шакаль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99222D7" id="Поле 31" o:spid="_x0000_s1036" type="#_x0000_t202" style="position:absolute;left:0;text-align:left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pdg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VpY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Iqi&#10;l2D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400793D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Шакаль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311D060" wp14:editId="6D73C944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06AD74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11D060" id="Поле 30" o:spid="_x0000_s1037" type="#_x0000_t202" style="position:absolute;left:0;text-align:left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H/L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3S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Ie0f8v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6206AD74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0DFD201B" wp14:editId="42C55C96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5C0B0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FD201B" id="Поле 29" o:spid="_x0000_s1038" type="#_x0000_t202" style="position:absolute;left:0;text-align:left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S2rM2g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ZmWbKC2KqaA+sRyEeVx4vDnoAH9IMfKolJK+HxQaKfoPji2Jc7UEuATVEiin+Wop&#10;gxRzeBvm+Tt4tG3HyLPpDm7YtsYmSc8szny5/UnpeVTjfP26T6eeP9T+JwA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A5S2rM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6D5C0B0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287DC9D9" wp14:editId="7CB55E1F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603B07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7DC9D9" id="Поле 28" o:spid="_x0000_s1039" type="#_x0000_t202" style="position:absolute;left:0;text-align:left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Ss/2g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" filled="f" stroked="f">
              <v:textbox inset="0,0,0,0">
                <w:txbxContent>
                  <w:p w14:paraId="7F603B07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54E8D8BA" wp14:editId="03CF2F04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87E66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E8D8BA" id="Поле 27" o:spid="_x0000_s1040" type="#_x0000_t202" style="position:absolute;left:0;text-align:left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uXq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ZmVXUVoUU0F9YjkI87jweHPQAf6QYuRRKSV9Pyg0UvTvHVsS52oJcAmqJVBO89VS&#10;Binm8C7M83fwaNuOkWfTHdyybY1Nkp5ZnPly+5PS86jG+fp1n049f6j9TwA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SYuXq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15887E66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E4B5EF5" wp14:editId="6C86A0D0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A7F8C6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62FFA27D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4B5EF5" id="Поле 26" o:spid="_x0000_s1041" type="#_x0000_t202" style="position:absolute;left:0;text-align:left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STY5A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" filled="f" stroked="f">
              <v:textbox>
                <w:txbxContent>
                  <w:p w14:paraId="4CA7F8C6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62FFA27D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3D4342B" wp14:editId="7EE1F89C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50ECA8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D4342B" id="Поле 25" o:spid="_x0000_s1042" type="#_x0000_t202" style="position:absolute;left:0;text-align:left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" filled="f" stroked="f">
              <v:textbox inset="0,0,0,0">
                <w:txbxContent>
                  <w:p w14:paraId="7A50ECA8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3E0B7235" wp14:editId="582926B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335FDB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0B7235" id="Поле 24" o:spid="_x0000_s1043" type="#_x0000_t202" style="position:absolute;left:0;text-align:left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CXB57e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00335FDB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3DBEC439" wp14:editId="5A7A89B5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B4341C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BEC439" id="Поле 23" o:spid="_x0000_s1044" type="#_x0000_t202" style="position:absolute;left:0;text-align:left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f21w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" filled="f" stroked="f">
              <v:textbox inset="0,0,0,0">
                <w:txbxContent>
                  <w:p w14:paraId="32B4341C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2A01DE24" wp14:editId="24B3C87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B4BC22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201D8E30" wp14:editId="28E499EF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C04A6F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64F23F23" wp14:editId="3C6D0F56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999E23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EF2261E" wp14:editId="6AAD1880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A1C0A0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D91CAE8" wp14:editId="2D21E90B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C58D80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08F61EC5" wp14:editId="650721E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B04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DABF5C1" wp14:editId="28FFC35C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0D8120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ABF5C1" id="Поле 16" o:spid="_x0000_s1045" type="#_x0000_t202" style="position:absolute;left:0;text-align:left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" filled="f" stroked="f">
              <v:textbox inset="0,0,0,0">
                <w:txbxContent>
                  <w:p w14:paraId="1A0D8120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76F65684" wp14:editId="63620BB3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EA0042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4367B4B5" wp14:editId="7C8C660E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DEC25E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1343347" wp14:editId="3A9FFEF0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F461B9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2704165B" wp14:editId="62DA5A6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28CE1C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4165B" id="Поле 12" o:spid="_x0000_s1046" type="#_x0000_t202" style="position:absolute;left:0;text-align:left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H4hZh3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3428CE1C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6DCA135A" wp14:editId="7C5554E9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CC74172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0A75A2A" wp14:editId="5F3AF045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B2FE7C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320805F" wp14:editId="40E9BFA3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9724E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269A542" wp14:editId="09F5B50A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8D37B5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22EEEDD" wp14:editId="4D8E70E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5FFA29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C8DEE82" wp14:editId="1C03F1F5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034E5B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E65F9E0" wp14:editId="092FF738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CC9102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02BE7F4" wp14:editId="7F6E2F7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0E728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120C2ED" wp14:editId="20E2C2F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291C1D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65E0812" wp14:editId="506876E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57F6B2F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2A73A83" wp14:editId="747C9A50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67BA29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FA2A5" w14:textId="77777777" w:rsidR="00D53F94" w:rsidRDefault="00D53F94" w:rsidP="00D973E7">
      <w:pPr>
        <w:spacing w:after="0" w:line="240" w:lineRule="auto"/>
      </w:pPr>
      <w:r>
        <w:separator/>
      </w:r>
    </w:p>
  </w:footnote>
  <w:footnote w:type="continuationSeparator" w:id="0">
    <w:p w14:paraId="608EE2CF" w14:textId="77777777" w:rsidR="00D53F94" w:rsidRDefault="00D53F94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AC7871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0BA0B10" wp14:editId="0C474BEB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3948B91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661517"/>
    <w:multiLevelType w:val="hybridMultilevel"/>
    <w:tmpl w:val="4E14EE5C"/>
    <w:lvl w:ilvl="0" w:tplc="B91E6C32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889953598">
    <w:abstractNumId w:val="1"/>
  </w:num>
  <w:num w:numId="2" w16cid:durableId="2068186875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09"/>
  <w:autoHyphenation/>
  <w:hyphenationZone w:val="357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F98"/>
    <w:rsid w:val="00016EE8"/>
    <w:rsid w:val="000233BE"/>
    <w:rsid w:val="00027A21"/>
    <w:rsid w:val="00027E62"/>
    <w:rsid w:val="000325E5"/>
    <w:rsid w:val="00034B34"/>
    <w:rsid w:val="0003563C"/>
    <w:rsid w:val="00046580"/>
    <w:rsid w:val="00050D11"/>
    <w:rsid w:val="00055B16"/>
    <w:rsid w:val="00075D14"/>
    <w:rsid w:val="0007690D"/>
    <w:rsid w:val="00077C2C"/>
    <w:rsid w:val="00080A10"/>
    <w:rsid w:val="00083512"/>
    <w:rsid w:val="00087F9F"/>
    <w:rsid w:val="000C73BC"/>
    <w:rsid w:val="000D7DC8"/>
    <w:rsid w:val="000F11D1"/>
    <w:rsid w:val="000F45D6"/>
    <w:rsid w:val="000F5AAC"/>
    <w:rsid w:val="00124BA4"/>
    <w:rsid w:val="001259BA"/>
    <w:rsid w:val="00134FF0"/>
    <w:rsid w:val="00147D70"/>
    <w:rsid w:val="001560F6"/>
    <w:rsid w:val="00186A4C"/>
    <w:rsid w:val="00193F70"/>
    <w:rsid w:val="00195D99"/>
    <w:rsid w:val="001A1BBA"/>
    <w:rsid w:val="001A260F"/>
    <w:rsid w:val="001A32D0"/>
    <w:rsid w:val="001B0175"/>
    <w:rsid w:val="001B26B6"/>
    <w:rsid w:val="001B7E53"/>
    <w:rsid w:val="001C74E7"/>
    <w:rsid w:val="001D4454"/>
    <w:rsid w:val="001D5FCE"/>
    <w:rsid w:val="001E6895"/>
    <w:rsid w:val="001F51B5"/>
    <w:rsid w:val="002003B4"/>
    <w:rsid w:val="00201DB3"/>
    <w:rsid w:val="002032FB"/>
    <w:rsid w:val="00204C97"/>
    <w:rsid w:val="00207F92"/>
    <w:rsid w:val="00212172"/>
    <w:rsid w:val="00215D2D"/>
    <w:rsid w:val="0022791E"/>
    <w:rsid w:val="002358DB"/>
    <w:rsid w:val="00237A55"/>
    <w:rsid w:val="002402A4"/>
    <w:rsid w:val="00240C9D"/>
    <w:rsid w:val="002501AB"/>
    <w:rsid w:val="0026214F"/>
    <w:rsid w:val="002624BE"/>
    <w:rsid w:val="00275048"/>
    <w:rsid w:val="00276EEF"/>
    <w:rsid w:val="0027747C"/>
    <w:rsid w:val="0028297E"/>
    <w:rsid w:val="00296374"/>
    <w:rsid w:val="00296453"/>
    <w:rsid w:val="00297E7E"/>
    <w:rsid w:val="002A7F31"/>
    <w:rsid w:val="002B5AE2"/>
    <w:rsid w:val="002C2101"/>
    <w:rsid w:val="002C24AF"/>
    <w:rsid w:val="002D353C"/>
    <w:rsid w:val="002F65FB"/>
    <w:rsid w:val="00314BF6"/>
    <w:rsid w:val="003220E4"/>
    <w:rsid w:val="003266E1"/>
    <w:rsid w:val="00331490"/>
    <w:rsid w:val="0033371F"/>
    <w:rsid w:val="00336DA7"/>
    <w:rsid w:val="00357031"/>
    <w:rsid w:val="00361180"/>
    <w:rsid w:val="00372C77"/>
    <w:rsid w:val="00373D57"/>
    <w:rsid w:val="00380376"/>
    <w:rsid w:val="00382117"/>
    <w:rsid w:val="0039535E"/>
    <w:rsid w:val="003A3BE2"/>
    <w:rsid w:val="003B2F29"/>
    <w:rsid w:val="003B46D3"/>
    <w:rsid w:val="003B5A55"/>
    <w:rsid w:val="003B5D22"/>
    <w:rsid w:val="003D437C"/>
    <w:rsid w:val="003E3444"/>
    <w:rsid w:val="003E77A6"/>
    <w:rsid w:val="003F2B87"/>
    <w:rsid w:val="003F3AB9"/>
    <w:rsid w:val="00416562"/>
    <w:rsid w:val="00421603"/>
    <w:rsid w:val="00423C73"/>
    <w:rsid w:val="00425F17"/>
    <w:rsid w:val="00436274"/>
    <w:rsid w:val="00436327"/>
    <w:rsid w:val="00436F2C"/>
    <w:rsid w:val="00441505"/>
    <w:rsid w:val="004442BA"/>
    <w:rsid w:val="004520B9"/>
    <w:rsid w:val="0046273D"/>
    <w:rsid w:val="00466076"/>
    <w:rsid w:val="004748FA"/>
    <w:rsid w:val="00486EA6"/>
    <w:rsid w:val="004A60FD"/>
    <w:rsid w:val="004B25A5"/>
    <w:rsid w:val="004B27E4"/>
    <w:rsid w:val="004B408C"/>
    <w:rsid w:val="004B75DE"/>
    <w:rsid w:val="004C22D8"/>
    <w:rsid w:val="004C5B31"/>
    <w:rsid w:val="004F53A5"/>
    <w:rsid w:val="00501092"/>
    <w:rsid w:val="005017D4"/>
    <w:rsid w:val="005064E3"/>
    <w:rsid w:val="00510612"/>
    <w:rsid w:val="00521FEA"/>
    <w:rsid w:val="00570401"/>
    <w:rsid w:val="00580984"/>
    <w:rsid w:val="005853CD"/>
    <w:rsid w:val="00587BF1"/>
    <w:rsid w:val="00592E5A"/>
    <w:rsid w:val="00593F5E"/>
    <w:rsid w:val="0059532E"/>
    <w:rsid w:val="00595CF5"/>
    <w:rsid w:val="005A239A"/>
    <w:rsid w:val="005B401D"/>
    <w:rsid w:val="005C3A9A"/>
    <w:rsid w:val="005C4025"/>
    <w:rsid w:val="005C43FF"/>
    <w:rsid w:val="005C778E"/>
    <w:rsid w:val="005D13A0"/>
    <w:rsid w:val="005E0F8A"/>
    <w:rsid w:val="005E4B11"/>
    <w:rsid w:val="005E6E7D"/>
    <w:rsid w:val="005F11DD"/>
    <w:rsid w:val="006053DD"/>
    <w:rsid w:val="00613268"/>
    <w:rsid w:val="00613D64"/>
    <w:rsid w:val="00614B54"/>
    <w:rsid w:val="006160E2"/>
    <w:rsid w:val="00617721"/>
    <w:rsid w:val="00623084"/>
    <w:rsid w:val="0062743D"/>
    <w:rsid w:val="00653CE1"/>
    <w:rsid w:val="006641E2"/>
    <w:rsid w:val="00697371"/>
    <w:rsid w:val="006C5A47"/>
    <w:rsid w:val="006D14E6"/>
    <w:rsid w:val="006F70DE"/>
    <w:rsid w:val="00701326"/>
    <w:rsid w:val="007137E4"/>
    <w:rsid w:val="007167DD"/>
    <w:rsid w:val="0073031F"/>
    <w:rsid w:val="00734F94"/>
    <w:rsid w:val="00735C24"/>
    <w:rsid w:val="00737757"/>
    <w:rsid w:val="0075041D"/>
    <w:rsid w:val="00755EE5"/>
    <w:rsid w:val="00762A19"/>
    <w:rsid w:val="00775313"/>
    <w:rsid w:val="007958DA"/>
    <w:rsid w:val="007A2487"/>
    <w:rsid w:val="007B41FD"/>
    <w:rsid w:val="007B4EF0"/>
    <w:rsid w:val="007B6A56"/>
    <w:rsid w:val="007C0706"/>
    <w:rsid w:val="007C27ED"/>
    <w:rsid w:val="007C4570"/>
    <w:rsid w:val="007D0321"/>
    <w:rsid w:val="007D6377"/>
    <w:rsid w:val="007D77ED"/>
    <w:rsid w:val="007D7CC1"/>
    <w:rsid w:val="007D7D31"/>
    <w:rsid w:val="007E195E"/>
    <w:rsid w:val="007E1F5B"/>
    <w:rsid w:val="007E6224"/>
    <w:rsid w:val="007F0A67"/>
    <w:rsid w:val="007F1FF3"/>
    <w:rsid w:val="00801F2F"/>
    <w:rsid w:val="00807784"/>
    <w:rsid w:val="00810CEE"/>
    <w:rsid w:val="00823762"/>
    <w:rsid w:val="00825DA4"/>
    <w:rsid w:val="00826C94"/>
    <w:rsid w:val="00826DC5"/>
    <w:rsid w:val="00832906"/>
    <w:rsid w:val="00836341"/>
    <w:rsid w:val="0083683F"/>
    <w:rsid w:val="00846308"/>
    <w:rsid w:val="00847190"/>
    <w:rsid w:val="008547CA"/>
    <w:rsid w:val="00865B9D"/>
    <w:rsid w:val="00875410"/>
    <w:rsid w:val="008758F1"/>
    <w:rsid w:val="008944DD"/>
    <w:rsid w:val="00894523"/>
    <w:rsid w:val="00897624"/>
    <w:rsid w:val="008B0141"/>
    <w:rsid w:val="008B1E8A"/>
    <w:rsid w:val="008B7972"/>
    <w:rsid w:val="008C7906"/>
    <w:rsid w:val="008D4552"/>
    <w:rsid w:val="008D5173"/>
    <w:rsid w:val="008E5856"/>
    <w:rsid w:val="008E7F06"/>
    <w:rsid w:val="008F660D"/>
    <w:rsid w:val="00901B64"/>
    <w:rsid w:val="00911C32"/>
    <w:rsid w:val="0091309D"/>
    <w:rsid w:val="00917626"/>
    <w:rsid w:val="00940873"/>
    <w:rsid w:val="00946A41"/>
    <w:rsid w:val="009623E8"/>
    <w:rsid w:val="00975921"/>
    <w:rsid w:val="0098293E"/>
    <w:rsid w:val="009B637E"/>
    <w:rsid w:val="009C2968"/>
    <w:rsid w:val="009C5AE4"/>
    <w:rsid w:val="009D1C4B"/>
    <w:rsid w:val="009D4C04"/>
    <w:rsid w:val="009D7FF7"/>
    <w:rsid w:val="009E5AFA"/>
    <w:rsid w:val="009F68A1"/>
    <w:rsid w:val="00A1173A"/>
    <w:rsid w:val="00A26E31"/>
    <w:rsid w:val="00A32340"/>
    <w:rsid w:val="00A3387B"/>
    <w:rsid w:val="00A366BF"/>
    <w:rsid w:val="00A37548"/>
    <w:rsid w:val="00A44CA0"/>
    <w:rsid w:val="00A45A09"/>
    <w:rsid w:val="00A47FB8"/>
    <w:rsid w:val="00A70FB7"/>
    <w:rsid w:val="00A728D3"/>
    <w:rsid w:val="00A72BB7"/>
    <w:rsid w:val="00A825B1"/>
    <w:rsid w:val="00A84052"/>
    <w:rsid w:val="00AA5C55"/>
    <w:rsid w:val="00AA7D93"/>
    <w:rsid w:val="00AB24F5"/>
    <w:rsid w:val="00AB4B06"/>
    <w:rsid w:val="00AB6742"/>
    <w:rsid w:val="00AB77D7"/>
    <w:rsid w:val="00AD659C"/>
    <w:rsid w:val="00AE16A3"/>
    <w:rsid w:val="00AE7C7F"/>
    <w:rsid w:val="00AF1E20"/>
    <w:rsid w:val="00AF2635"/>
    <w:rsid w:val="00B05376"/>
    <w:rsid w:val="00B16F00"/>
    <w:rsid w:val="00B279C0"/>
    <w:rsid w:val="00B3067E"/>
    <w:rsid w:val="00B31AA0"/>
    <w:rsid w:val="00B32172"/>
    <w:rsid w:val="00B362A5"/>
    <w:rsid w:val="00B37592"/>
    <w:rsid w:val="00B74039"/>
    <w:rsid w:val="00B80A3A"/>
    <w:rsid w:val="00B91935"/>
    <w:rsid w:val="00B953A4"/>
    <w:rsid w:val="00BA574C"/>
    <w:rsid w:val="00BB0EF7"/>
    <w:rsid w:val="00BB1FF9"/>
    <w:rsid w:val="00BB57BC"/>
    <w:rsid w:val="00BC5981"/>
    <w:rsid w:val="00BD7BEB"/>
    <w:rsid w:val="00BE0C26"/>
    <w:rsid w:val="00BE7C66"/>
    <w:rsid w:val="00BF20D5"/>
    <w:rsid w:val="00C056E0"/>
    <w:rsid w:val="00C15B69"/>
    <w:rsid w:val="00C17164"/>
    <w:rsid w:val="00C2345A"/>
    <w:rsid w:val="00C36A48"/>
    <w:rsid w:val="00C53102"/>
    <w:rsid w:val="00C5630F"/>
    <w:rsid w:val="00C57291"/>
    <w:rsid w:val="00C57622"/>
    <w:rsid w:val="00C9226E"/>
    <w:rsid w:val="00CB5E20"/>
    <w:rsid w:val="00CC1EF8"/>
    <w:rsid w:val="00CC3821"/>
    <w:rsid w:val="00CC3FF0"/>
    <w:rsid w:val="00CC615C"/>
    <w:rsid w:val="00CD06A9"/>
    <w:rsid w:val="00CD3D48"/>
    <w:rsid w:val="00CF28A8"/>
    <w:rsid w:val="00CF2BC2"/>
    <w:rsid w:val="00CF395A"/>
    <w:rsid w:val="00CF47B4"/>
    <w:rsid w:val="00D06323"/>
    <w:rsid w:val="00D078F1"/>
    <w:rsid w:val="00D2104A"/>
    <w:rsid w:val="00D34D5A"/>
    <w:rsid w:val="00D35D03"/>
    <w:rsid w:val="00D41179"/>
    <w:rsid w:val="00D53F94"/>
    <w:rsid w:val="00D57E2A"/>
    <w:rsid w:val="00D65796"/>
    <w:rsid w:val="00D65E9A"/>
    <w:rsid w:val="00D70B60"/>
    <w:rsid w:val="00D737BD"/>
    <w:rsid w:val="00D73EA6"/>
    <w:rsid w:val="00D74920"/>
    <w:rsid w:val="00D76D81"/>
    <w:rsid w:val="00D809AE"/>
    <w:rsid w:val="00D973E7"/>
    <w:rsid w:val="00DA5352"/>
    <w:rsid w:val="00DB6DDE"/>
    <w:rsid w:val="00DC00A2"/>
    <w:rsid w:val="00DD2BD1"/>
    <w:rsid w:val="00DF669C"/>
    <w:rsid w:val="00DF7EE6"/>
    <w:rsid w:val="00E00F98"/>
    <w:rsid w:val="00E16D0E"/>
    <w:rsid w:val="00E16EDB"/>
    <w:rsid w:val="00E20006"/>
    <w:rsid w:val="00E21FB7"/>
    <w:rsid w:val="00E3280B"/>
    <w:rsid w:val="00E410CC"/>
    <w:rsid w:val="00E41B06"/>
    <w:rsid w:val="00E46251"/>
    <w:rsid w:val="00E55928"/>
    <w:rsid w:val="00E55986"/>
    <w:rsid w:val="00E633EE"/>
    <w:rsid w:val="00E675BC"/>
    <w:rsid w:val="00E67717"/>
    <w:rsid w:val="00E732C5"/>
    <w:rsid w:val="00E861C8"/>
    <w:rsid w:val="00E871DC"/>
    <w:rsid w:val="00EC52FA"/>
    <w:rsid w:val="00EC5E53"/>
    <w:rsid w:val="00EC79ED"/>
    <w:rsid w:val="00ED0CBD"/>
    <w:rsid w:val="00ED366D"/>
    <w:rsid w:val="00EE46AB"/>
    <w:rsid w:val="00EF770D"/>
    <w:rsid w:val="00F042D5"/>
    <w:rsid w:val="00F117DA"/>
    <w:rsid w:val="00F1439D"/>
    <w:rsid w:val="00F24C7A"/>
    <w:rsid w:val="00F37592"/>
    <w:rsid w:val="00F5696B"/>
    <w:rsid w:val="00F83BF4"/>
    <w:rsid w:val="00F964E1"/>
    <w:rsid w:val="00FA179A"/>
    <w:rsid w:val="00FB6277"/>
    <w:rsid w:val="00FC3655"/>
    <w:rsid w:val="00FD15CB"/>
    <w:rsid w:val="00FD194C"/>
    <w:rsid w:val="00FD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BF1A07"/>
  <w15:docId w15:val="{C8E7FA17-299B-4C5A-A70C-0620D1D0F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360" w:lineRule="exact"/>
        <w:ind w:left="851" w:hanging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437C"/>
  </w:style>
  <w:style w:type="paragraph" w:styleId="1">
    <w:name w:val="heading 1"/>
    <w:basedOn w:val="a"/>
    <w:next w:val="a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/>
      <w:i/>
      <w:szCs w:val="20"/>
      <w:lang w:eastAsia="ru-RU"/>
    </w:rPr>
  </w:style>
  <w:style w:type="paragraph" w:styleId="4">
    <w:name w:val="heading 4"/>
    <w:basedOn w:val="a"/>
    <w:next w:val="a"/>
    <w:link w:val="40"/>
    <w:qFormat/>
    <w:rsid w:val="00510612"/>
    <w:pPr>
      <w:keepNext/>
      <w:spacing w:before="240" w:after="60" w:line="240" w:lineRule="auto"/>
      <w:outlineLvl w:val="3"/>
    </w:pPr>
    <w:rPr>
      <w:rFonts w:eastAsia="Times New Roman"/>
      <w:b/>
      <w:bCs/>
      <w:lang w:eastAsia="ru-RU"/>
    </w:rPr>
  </w:style>
  <w:style w:type="paragraph" w:styleId="5">
    <w:name w:val="heading 5"/>
    <w:basedOn w:val="a"/>
    <w:next w:val="a"/>
    <w:link w:val="50"/>
    <w:qFormat/>
    <w:rsid w:val="00510612"/>
    <w:pPr>
      <w:spacing w:before="240" w:after="60" w:line="240" w:lineRule="auto"/>
      <w:outlineLvl w:val="4"/>
    </w:pPr>
    <w:rPr>
      <w:rFonts w:eastAsia="Times New Roman"/>
      <w:b/>
      <w:bCs/>
      <w:i/>
      <w:iCs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39"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qFormat/>
    <w:rsid w:val="0003563C"/>
    <w:pPr>
      <w:spacing w:after="0" w:line="240" w:lineRule="auto"/>
      <w:jc w:val="center"/>
    </w:pPr>
    <w:rPr>
      <w:rFonts w:eastAsia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</w:pPr>
    <w:rPr>
      <w:rFonts w:eastAsia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87;&#1082;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16</TotalTime>
  <Pages>3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Полина Жук</dc:creator>
  <cp:lastModifiedBy>Полина Жук</cp:lastModifiedBy>
  <cp:revision>7</cp:revision>
  <cp:lastPrinted>2025-06-25T21:30:00Z</cp:lastPrinted>
  <dcterms:created xsi:type="dcterms:W3CDTF">2026-01-10T12:01:00Z</dcterms:created>
  <dcterms:modified xsi:type="dcterms:W3CDTF">2026-01-12T04:18:00Z</dcterms:modified>
</cp:coreProperties>
</file>