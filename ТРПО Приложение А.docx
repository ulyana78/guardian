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1722A79" w14:textId="3383E80E" w:rsidR="00D15E87" w:rsidRDefault="00E00F98" w:rsidP="00C262A5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C262A5">
        <w:rPr>
          <w:b/>
          <w:bCs/>
        </w:rPr>
        <w:t xml:space="preserve"> </w:t>
      </w:r>
      <w:r w:rsidR="00D15E87">
        <w:rPr>
          <w:b/>
          <w:bCs/>
        </w:rPr>
        <w:t>А</w:t>
      </w:r>
    </w:p>
    <w:p w14:paraId="7712758F" w14:textId="3556E3E9" w:rsidR="00C262A5" w:rsidRDefault="00C262A5" w:rsidP="00C262A5">
      <w:pPr>
        <w:jc w:val="center"/>
        <w:rPr>
          <w:sz w:val="16"/>
          <w:szCs w:val="16"/>
        </w:rPr>
      </w:pPr>
      <w:r>
        <w:t>Диаграмма</w:t>
      </w:r>
      <w:r w:rsidRPr="000434BF">
        <w:t xml:space="preserve"> системы главного меню</w:t>
      </w:r>
    </w:p>
    <w:p w14:paraId="359A93BA" w14:textId="5207248F" w:rsidR="00E00F98" w:rsidRPr="00C262A5" w:rsidRDefault="00E00F98">
      <w:pPr>
        <w:rPr>
          <w:sz w:val="16"/>
          <w:szCs w:val="16"/>
        </w:rPr>
      </w:pPr>
      <w:r w:rsidRPr="00C262A5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1AA8AAC4" w14:textId="198630D5" w:rsidR="00823B5B" w:rsidRPr="00823B5B" w:rsidRDefault="00A635B4" w:rsidP="00D15E87">
      <w:pPr>
        <w:spacing w:after="0"/>
        <w:jc w:val="center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D15E87">
        <w:rPr>
          <w:noProof/>
          <w:color w:val="000000"/>
          <w:lang w:val="ru-BY"/>
        </w:rPr>
        <w:lastRenderedPageBreak/>
        <w:drawing>
          <wp:anchor distT="0" distB="0" distL="114300" distR="114300" simplePos="0" relativeHeight="251658240" behindDoc="0" locked="0" layoutInCell="1" allowOverlap="1" wp14:anchorId="44C6A28B" wp14:editId="24101853">
            <wp:simplePos x="0" y="0"/>
            <wp:positionH relativeFrom="column">
              <wp:posOffset>-1247140</wp:posOffset>
            </wp:positionH>
            <wp:positionV relativeFrom="paragraph">
              <wp:posOffset>1885950</wp:posOffset>
            </wp:positionV>
            <wp:extent cx="8770620" cy="5010785"/>
            <wp:effectExtent l="0" t="6033" r="5398" b="5397"/>
            <wp:wrapTopAndBottom/>
            <wp:docPr id="161482190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190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062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E87">
        <w:rPr>
          <w:color w:val="000000"/>
          <w:lang w:val="ru-BY"/>
        </w:rPr>
        <w:t xml:space="preserve">Рисунок </w:t>
      </w:r>
      <w:r w:rsidR="00D15E87" w:rsidRPr="00D15E87">
        <w:rPr>
          <w:color w:val="000000"/>
          <w:lang w:val="ru-BY"/>
        </w:rPr>
        <w:t>А</w:t>
      </w:r>
      <w:r w:rsidR="00497C70">
        <w:rPr>
          <w:color w:val="000000"/>
          <w:lang w:val="ru-BY"/>
        </w:rPr>
        <w:t>.</w:t>
      </w:r>
      <w:r w:rsidR="00D15E87" w:rsidRPr="00D15E87">
        <w:rPr>
          <w:color w:val="000000"/>
          <w:lang w:val="ru-BY"/>
        </w:rPr>
        <w:t xml:space="preserve">1 – </w:t>
      </w:r>
      <w:r w:rsidR="00D15E87" w:rsidRPr="00D15E87">
        <w:t>Диаграмма системы</w:t>
      </w:r>
      <w:r w:rsidR="00D15E87" w:rsidRPr="003A6A85">
        <w:t xml:space="preserve"> главного меню</w:t>
      </w:r>
    </w:p>
    <w:sectPr w:rsidR="00823B5B" w:rsidRPr="00823B5B" w:rsidSect="00823B5B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637E" w14:textId="77777777" w:rsidR="00C93F72" w:rsidRDefault="00C93F72" w:rsidP="00D973E7">
      <w:pPr>
        <w:spacing w:after="0" w:line="240" w:lineRule="auto"/>
      </w:pPr>
      <w:r>
        <w:separator/>
      </w:r>
    </w:p>
  </w:endnote>
  <w:endnote w:type="continuationSeparator" w:id="0">
    <w:p w14:paraId="4446ED30" w14:textId="77777777" w:rsidR="00C93F72" w:rsidRDefault="00C93F72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1900" w14:textId="77777777" w:rsidR="00C93F72" w:rsidRDefault="00C93F72" w:rsidP="00D973E7">
      <w:pPr>
        <w:spacing w:after="0" w:line="240" w:lineRule="auto"/>
      </w:pPr>
      <w:r>
        <w:separator/>
      </w:r>
    </w:p>
  </w:footnote>
  <w:footnote w:type="continuationSeparator" w:id="0">
    <w:p w14:paraId="545311F0" w14:textId="77777777" w:rsidR="00C93F72" w:rsidRDefault="00C93F72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115A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97C70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37873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23762"/>
    <w:rsid w:val="00823B5B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227C"/>
    <w:rsid w:val="009D4C04"/>
    <w:rsid w:val="009D7FF7"/>
    <w:rsid w:val="009E5AFA"/>
    <w:rsid w:val="009E74A2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5B4"/>
    <w:rsid w:val="00A70FB7"/>
    <w:rsid w:val="00A728D3"/>
    <w:rsid w:val="00A72BB7"/>
    <w:rsid w:val="00A825B1"/>
    <w:rsid w:val="00A84052"/>
    <w:rsid w:val="00AA7D93"/>
    <w:rsid w:val="00AB4B06"/>
    <w:rsid w:val="00AB6742"/>
    <w:rsid w:val="00AB77D7"/>
    <w:rsid w:val="00AD659C"/>
    <w:rsid w:val="00AE1DEF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24B3E"/>
    <w:rsid w:val="00C262A5"/>
    <w:rsid w:val="00C36A48"/>
    <w:rsid w:val="00C53102"/>
    <w:rsid w:val="00C57291"/>
    <w:rsid w:val="00C57622"/>
    <w:rsid w:val="00C9226E"/>
    <w:rsid w:val="00C93F72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15E87"/>
    <w:rsid w:val="00D2104A"/>
    <w:rsid w:val="00D34D5A"/>
    <w:rsid w:val="00D35D03"/>
    <w:rsid w:val="00D41179"/>
    <w:rsid w:val="00D503CE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0A14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A2E02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0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4</cp:revision>
  <cp:lastPrinted>2025-06-25T21:30:00Z</cp:lastPrinted>
  <dcterms:created xsi:type="dcterms:W3CDTF">2026-01-11T23:09:00Z</dcterms:created>
  <dcterms:modified xsi:type="dcterms:W3CDTF">2026-01-11T23:15:00Z</dcterms:modified>
</cp:coreProperties>
</file>