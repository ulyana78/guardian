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  <w:bookmarkStart w:id="0" w:name="_Hlk218913564"/>
      <w:bookmarkEnd w:id="0"/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53C0FE4B" w:rsidR="00372C77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DF1CC3">
        <w:rPr>
          <w:b/>
          <w:bCs/>
        </w:rPr>
        <w:t xml:space="preserve"> </w:t>
      </w:r>
      <w:r w:rsidR="00996A1F">
        <w:rPr>
          <w:b/>
          <w:bCs/>
        </w:rPr>
        <w:t>В</w:t>
      </w:r>
    </w:p>
    <w:p w14:paraId="258C0BA6" w14:textId="6DFA62EF" w:rsidR="00987095" w:rsidRPr="00987095" w:rsidRDefault="00987095" w:rsidP="00E00F98">
      <w:pPr>
        <w:jc w:val="center"/>
      </w:pPr>
      <w:r w:rsidRPr="00987095">
        <w:t>Гайд по стилю</w:t>
      </w:r>
    </w:p>
    <w:p w14:paraId="359A93BA" w14:textId="77777777" w:rsidR="00E00F98" w:rsidRPr="00DF1CC3" w:rsidRDefault="00E00F98">
      <w:pPr>
        <w:rPr>
          <w:sz w:val="16"/>
          <w:szCs w:val="16"/>
        </w:rPr>
      </w:pPr>
      <w:r w:rsidRPr="00DF1CC3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6C6D0316" w14:textId="1CD93CFA" w:rsidR="00523D9B" w:rsidRDefault="00523D9B" w:rsidP="001B3110">
      <w:pPr>
        <w:spacing w:after="0"/>
        <w:ind w:left="0" w:firstLine="851"/>
        <w:rPr>
          <w:b/>
          <w:bCs/>
        </w:rPr>
      </w:pPr>
      <w:r w:rsidRPr="00523D9B">
        <w:rPr>
          <w:b/>
          <w:bCs/>
        </w:rPr>
        <w:lastRenderedPageBreak/>
        <w:t>Введение</w:t>
      </w:r>
    </w:p>
    <w:p w14:paraId="75F8170F" w14:textId="77777777" w:rsidR="00523D9B" w:rsidRPr="00523D9B" w:rsidRDefault="00523D9B" w:rsidP="001B3110">
      <w:pPr>
        <w:spacing w:after="0"/>
        <w:ind w:left="0" w:firstLine="851"/>
        <w:rPr>
          <w:b/>
          <w:bCs/>
        </w:rPr>
      </w:pPr>
    </w:p>
    <w:p w14:paraId="338E84DA" w14:textId="50A5319C" w:rsidR="00523D9B" w:rsidRDefault="00523D9B" w:rsidP="001B3110">
      <w:pPr>
        <w:spacing w:after="0"/>
        <w:ind w:left="0" w:firstLine="851"/>
      </w:pPr>
      <w:r w:rsidRPr="00523D9B">
        <w:t>Гайд по стилю фиксирует единые правила визуального оформления интерфейса и графики игры. Его цель — обеспечить согласованность всех элементов, поддерживать атмосферу пиксель</w:t>
      </w:r>
      <w:r w:rsidRPr="00523D9B">
        <w:noBreakHyphen/>
        <w:t>арта и экологической тематики, а также облегчить дальнейшую разработку и расширение проекта.</w:t>
      </w:r>
    </w:p>
    <w:p w14:paraId="0DE0235F" w14:textId="77777777" w:rsidR="00523D9B" w:rsidRDefault="00523D9B" w:rsidP="001B3110">
      <w:pPr>
        <w:spacing w:after="0"/>
        <w:ind w:left="0" w:firstLine="851"/>
      </w:pPr>
    </w:p>
    <w:p w14:paraId="18999D62" w14:textId="77777777" w:rsidR="00523D9B" w:rsidRDefault="00523D9B" w:rsidP="00523D9B">
      <w:pPr>
        <w:spacing w:after="0"/>
        <w:ind w:left="0" w:firstLine="851"/>
        <w:rPr>
          <w:b/>
          <w:bCs/>
          <w:lang w:val="ru-BY"/>
        </w:rPr>
      </w:pPr>
      <w:r w:rsidRPr="00523D9B">
        <w:rPr>
          <w:b/>
          <w:bCs/>
          <w:lang w:val="ru-BY"/>
        </w:rPr>
        <w:t>Цветовая палитра</w:t>
      </w:r>
    </w:p>
    <w:p w14:paraId="23141E55" w14:textId="77777777" w:rsidR="00523D9B" w:rsidRPr="00523D9B" w:rsidRDefault="00523D9B" w:rsidP="00523D9B">
      <w:pPr>
        <w:spacing w:after="0"/>
        <w:ind w:left="0" w:firstLine="851"/>
        <w:rPr>
          <w:b/>
          <w:bCs/>
          <w:lang w:val="ru-BY"/>
        </w:rPr>
      </w:pPr>
    </w:p>
    <w:p w14:paraId="58376B2D" w14:textId="77777777" w:rsidR="00523D9B" w:rsidRDefault="00523D9B" w:rsidP="00523D9B">
      <w:pPr>
        <w:spacing w:after="0"/>
        <w:ind w:left="0" w:firstLine="851"/>
        <w:rPr>
          <w:lang w:val="ru-BY"/>
        </w:rPr>
      </w:pPr>
      <w:r w:rsidRPr="00523D9B">
        <w:rPr>
          <w:lang w:val="ru-BY"/>
        </w:rPr>
        <w:t>В игре используется ограниченная палитра пиксель</w:t>
      </w:r>
      <w:r w:rsidRPr="00523D9B">
        <w:rPr>
          <w:lang w:val="ru-BY"/>
        </w:rPr>
        <w:noBreakHyphen/>
        <w:t>арта, ориентированная на экологическую тематику. Основные цвета — зелёные оттенки для растений и интерфейса, голубые для воды и неба, коричневые для земли и деревьев. Дополнительные акцентные цвета — красный для обозначения здоровья и ошибок, жёлтый для подсказок и выделения важных элементов. Все цвета подбираются так, чтобы быть контрастными, легко различимыми и понятными детям младшего школьного возраста.</w:t>
      </w:r>
    </w:p>
    <w:p w14:paraId="0502E388" w14:textId="77777777" w:rsidR="00523D9B" w:rsidRPr="00523D9B" w:rsidRDefault="00523D9B" w:rsidP="00523D9B">
      <w:pPr>
        <w:spacing w:after="0"/>
        <w:ind w:left="0" w:firstLine="851"/>
        <w:rPr>
          <w:lang w:val="ru-BY"/>
        </w:rPr>
      </w:pPr>
    </w:p>
    <w:p w14:paraId="6CC53135" w14:textId="77777777" w:rsidR="00523D9B" w:rsidRDefault="00523D9B" w:rsidP="00523D9B">
      <w:pPr>
        <w:spacing w:after="0"/>
        <w:ind w:left="0" w:firstLine="851"/>
        <w:rPr>
          <w:b/>
          <w:bCs/>
          <w:lang w:val="ru-BY"/>
        </w:rPr>
      </w:pPr>
      <w:r w:rsidRPr="00523D9B">
        <w:rPr>
          <w:b/>
          <w:bCs/>
          <w:lang w:val="ru-BY"/>
        </w:rPr>
        <w:t>Шрифты</w:t>
      </w:r>
    </w:p>
    <w:p w14:paraId="4BC15D63" w14:textId="77777777" w:rsidR="00523D9B" w:rsidRPr="00523D9B" w:rsidRDefault="00523D9B" w:rsidP="00523D9B">
      <w:pPr>
        <w:spacing w:after="0"/>
        <w:ind w:left="0" w:firstLine="851"/>
        <w:rPr>
          <w:b/>
          <w:bCs/>
          <w:lang w:val="ru-BY"/>
        </w:rPr>
      </w:pPr>
    </w:p>
    <w:p w14:paraId="63FD9EAF" w14:textId="77777777" w:rsidR="00523D9B" w:rsidRDefault="00523D9B" w:rsidP="00523D9B">
      <w:pPr>
        <w:spacing w:after="0"/>
        <w:ind w:left="0" w:firstLine="851"/>
        <w:rPr>
          <w:lang w:val="ru-BY"/>
        </w:rPr>
      </w:pPr>
      <w:r w:rsidRPr="00523D9B">
        <w:rPr>
          <w:lang w:val="ru-BY"/>
        </w:rPr>
        <w:t>В проекте используются пиксельные шрифты, обеспечивающие читаемость и соответствие стилистике.</w:t>
      </w:r>
    </w:p>
    <w:tbl>
      <w:tblPr>
        <w:tblStyle w:val="a8"/>
        <w:tblW w:w="9912" w:type="dxa"/>
        <w:tblLook w:val="04A0" w:firstRow="1" w:lastRow="0" w:firstColumn="1" w:lastColumn="0" w:noHBand="0" w:noVBand="1"/>
      </w:tblPr>
      <w:tblGrid>
        <w:gridCol w:w="4956"/>
        <w:gridCol w:w="4956"/>
      </w:tblGrid>
      <w:tr w:rsidR="00523D9B" w:rsidRPr="00523D9B" w14:paraId="5E996BD0" w14:textId="77777777" w:rsidTr="00523D9B">
        <w:tc>
          <w:tcPr>
            <w:tcW w:w="4956" w:type="dxa"/>
            <w:vAlign w:val="center"/>
          </w:tcPr>
          <w:p w14:paraId="4EDEAA02" w14:textId="17C83D01" w:rsidR="00523D9B" w:rsidRPr="00523D9B" w:rsidRDefault="00523D9B" w:rsidP="00523D9B">
            <w:pPr>
              <w:ind w:left="0" w:firstLine="0"/>
              <w:jc w:val="center"/>
              <w:rPr>
                <w:sz w:val="24"/>
                <w:szCs w:val="24"/>
                <w:lang w:val="ru-BY"/>
              </w:rPr>
            </w:pPr>
            <w:r w:rsidRPr="00523D9B">
              <w:rPr>
                <w:b/>
                <w:bCs/>
                <w:sz w:val="24"/>
                <w:szCs w:val="24"/>
                <w:lang w:val="ru-BY"/>
              </w:rPr>
              <w:t>Шрифт</w:t>
            </w:r>
          </w:p>
        </w:tc>
        <w:tc>
          <w:tcPr>
            <w:tcW w:w="4956" w:type="dxa"/>
            <w:vAlign w:val="center"/>
          </w:tcPr>
          <w:p w14:paraId="4F2CFE12" w14:textId="77D90190" w:rsidR="00523D9B" w:rsidRPr="00523D9B" w:rsidRDefault="00523D9B" w:rsidP="00523D9B">
            <w:pPr>
              <w:ind w:left="0" w:firstLine="0"/>
              <w:jc w:val="center"/>
              <w:rPr>
                <w:sz w:val="24"/>
                <w:szCs w:val="24"/>
                <w:lang w:val="ru-BY"/>
              </w:rPr>
            </w:pPr>
            <w:r w:rsidRPr="00523D9B">
              <w:rPr>
                <w:b/>
                <w:bCs/>
                <w:sz w:val="24"/>
                <w:szCs w:val="24"/>
                <w:lang w:val="ru-BY"/>
              </w:rPr>
              <w:t>Назначение</w:t>
            </w:r>
          </w:p>
        </w:tc>
      </w:tr>
      <w:tr w:rsidR="00523D9B" w:rsidRPr="00523D9B" w14:paraId="473E008A" w14:textId="77777777" w:rsidTr="00523D9B">
        <w:tc>
          <w:tcPr>
            <w:tcW w:w="4956" w:type="dxa"/>
            <w:vAlign w:val="center"/>
          </w:tcPr>
          <w:p w14:paraId="21E9EA58" w14:textId="5B1DE5F9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r w:rsidRPr="00523D9B">
              <w:rPr>
                <w:sz w:val="24"/>
                <w:szCs w:val="24"/>
                <w:lang w:val="ru-BY"/>
              </w:rPr>
              <w:t>PixeloidSans.ttf</w:t>
            </w:r>
          </w:p>
        </w:tc>
        <w:tc>
          <w:tcPr>
            <w:tcW w:w="4956" w:type="dxa"/>
            <w:vAlign w:val="center"/>
          </w:tcPr>
          <w:p w14:paraId="25CFF8A1" w14:textId="250C7A9E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r w:rsidRPr="00523D9B">
              <w:rPr>
                <w:sz w:val="24"/>
                <w:szCs w:val="24"/>
                <w:lang w:val="ru-BY"/>
              </w:rPr>
              <w:t>Основной текст интерфейса</w:t>
            </w:r>
          </w:p>
        </w:tc>
      </w:tr>
      <w:tr w:rsidR="00523D9B" w:rsidRPr="00523D9B" w14:paraId="29D63252" w14:textId="77777777" w:rsidTr="00523D9B">
        <w:tc>
          <w:tcPr>
            <w:tcW w:w="4956" w:type="dxa"/>
            <w:vAlign w:val="center"/>
          </w:tcPr>
          <w:p w14:paraId="32ECC164" w14:textId="6AC8CE39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r w:rsidRPr="00523D9B">
              <w:rPr>
                <w:sz w:val="24"/>
                <w:szCs w:val="24"/>
                <w:lang w:val="ru-BY"/>
              </w:rPr>
              <w:t>PixeloidSans-Bold.ttf</w:t>
            </w:r>
          </w:p>
        </w:tc>
        <w:tc>
          <w:tcPr>
            <w:tcW w:w="4956" w:type="dxa"/>
            <w:vAlign w:val="center"/>
          </w:tcPr>
          <w:p w14:paraId="3FC3FABC" w14:textId="349C3DD8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r w:rsidRPr="00523D9B">
              <w:rPr>
                <w:sz w:val="24"/>
                <w:szCs w:val="24"/>
                <w:lang w:val="ru-BY"/>
              </w:rPr>
              <w:t>Заголовки, акценты</w:t>
            </w:r>
          </w:p>
        </w:tc>
      </w:tr>
      <w:tr w:rsidR="00523D9B" w:rsidRPr="00523D9B" w14:paraId="194DBDEB" w14:textId="77777777" w:rsidTr="00523D9B">
        <w:tc>
          <w:tcPr>
            <w:tcW w:w="4956" w:type="dxa"/>
            <w:vAlign w:val="center"/>
          </w:tcPr>
          <w:p w14:paraId="5711FF97" w14:textId="68FD58EA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proofErr w:type="spellStart"/>
            <w:r w:rsidRPr="00523D9B">
              <w:rPr>
                <w:sz w:val="24"/>
                <w:szCs w:val="24"/>
                <w:lang w:val="ru-BY"/>
              </w:rPr>
              <w:t>PixeloidSans</w:t>
            </w:r>
            <w:proofErr w:type="spellEnd"/>
            <w:r w:rsidRPr="00523D9B">
              <w:rPr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23D9B">
              <w:rPr>
                <w:sz w:val="24"/>
                <w:szCs w:val="24"/>
                <w:lang w:val="ru-BY"/>
              </w:rPr>
              <w:t>SDF.asset</w:t>
            </w:r>
            <w:proofErr w:type="spellEnd"/>
          </w:p>
        </w:tc>
        <w:tc>
          <w:tcPr>
            <w:tcW w:w="4956" w:type="dxa"/>
            <w:vAlign w:val="center"/>
          </w:tcPr>
          <w:p w14:paraId="688737EB" w14:textId="5A48F3DB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r w:rsidRPr="00523D9B">
              <w:rPr>
                <w:sz w:val="24"/>
                <w:szCs w:val="24"/>
                <w:lang w:val="ru-BY"/>
              </w:rPr>
              <w:t xml:space="preserve">Настройки для </w:t>
            </w:r>
            <w:proofErr w:type="spellStart"/>
            <w:r w:rsidRPr="00523D9B">
              <w:rPr>
                <w:sz w:val="24"/>
                <w:szCs w:val="24"/>
                <w:lang w:val="ru-BY"/>
              </w:rPr>
              <w:t>TextMeshPro</w:t>
            </w:r>
            <w:proofErr w:type="spellEnd"/>
          </w:p>
        </w:tc>
      </w:tr>
      <w:tr w:rsidR="00523D9B" w:rsidRPr="00523D9B" w14:paraId="6CA1C933" w14:textId="77777777" w:rsidTr="00523D9B">
        <w:tc>
          <w:tcPr>
            <w:tcW w:w="4956" w:type="dxa"/>
            <w:vAlign w:val="center"/>
          </w:tcPr>
          <w:p w14:paraId="0EEA0D5E" w14:textId="3BBFF326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proofErr w:type="spellStart"/>
            <w:r w:rsidRPr="00523D9B">
              <w:rPr>
                <w:sz w:val="24"/>
                <w:szCs w:val="24"/>
                <w:lang w:val="ru-BY"/>
              </w:rPr>
              <w:t>PixeloidSans-Bold</w:t>
            </w:r>
            <w:proofErr w:type="spellEnd"/>
            <w:r w:rsidRPr="00523D9B">
              <w:rPr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523D9B">
              <w:rPr>
                <w:sz w:val="24"/>
                <w:szCs w:val="24"/>
                <w:lang w:val="ru-BY"/>
              </w:rPr>
              <w:t>SDF.asset</w:t>
            </w:r>
            <w:proofErr w:type="spellEnd"/>
          </w:p>
        </w:tc>
        <w:tc>
          <w:tcPr>
            <w:tcW w:w="4956" w:type="dxa"/>
            <w:vAlign w:val="center"/>
          </w:tcPr>
          <w:p w14:paraId="440F870C" w14:textId="4DDFC36F" w:rsidR="00523D9B" w:rsidRPr="00523D9B" w:rsidRDefault="00523D9B" w:rsidP="00523D9B">
            <w:pPr>
              <w:ind w:left="0" w:firstLine="0"/>
              <w:rPr>
                <w:sz w:val="24"/>
                <w:szCs w:val="24"/>
                <w:lang w:val="ru-BY"/>
              </w:rPr>
            </w:pPr>
            <w:r w:rsidRPr="00523D9B">
              <w:rPr>
                <w:sz w:val="24"/>
                <w:szCs w:val="24"/>
                <w:lang w:val="ru-BY"/>
              </w:rPr>
              <w:t xml:space="preserve">Жирный вариант для </w:t>
            </w:r>
            <w:proofErr w:type="spellStart"/>
            <w:r w:rsidRPr="00523D9B">
              <w:rPr>
                <w:sz w:val="24"/>
                <w:szCs w:val="24"/>
                <w:lang w:val="ru-BY"/>
              </w:rPr>
              <w:t>TextMeshPro</w:t>
            </w:r>
            <w:proofErr w:type="spellEnd"/>
          </w:p>
        </w:tc>
      </w:tr>
    </w:tbl>
    <w:p w14:paraId="306A201A" w14:textId="77777777" w:rsidR="00523D9B" w:rsidRDefault="00523D9B" w:rsidP="00523D9B">
      <w:pPr>
        <w:spacing w:after="0"/>
        <w:ind w:left="0" w:firstLine="851"/>
        <w:rPr>
          <w:b/>
          <w:bCs/>
          <w:lang w:val="ru-BY"/>
        </w:rPr>
      </w:pPr>
    </w:p>
    <w:p w14:paraId="232406D4" w14:textId="54287DAC" w:rsidR="00523D9B" w:rsidRPr="00523D9B" w:rsidRDefault="00523D9B" w:rsidP="00523D9B">
      <w:pPr>
        <w:spacing w:after="0"/>
        <w:ind w:left="0" w:firstLine="851"/>
        <w:rPr>
          <w:b/>
          <w:bCs/>
          <w:lang w:val="ru-BY"/>
        </w:rPr>
      </w:pPr>
      <w:r w:rsidRPr="00523D9B">
        <w:rPr>
          <w:b/>
          <w:bCs/>
          <w:lang w:val="ru-BY"/>
        </w:rPr>
        <w:t>Персонажи</w:t>
      </w:r>
    </w:p>
    <w:p w14:paraId="2982E4CE" w14:textId="77777777" w:rsidR="00523D9B" w:rsidRDefault="00523D9B" w:rsidP="00523D9B">
      <w:pPr>
        <w:spacing w:after="0"/>
        <w:ind w:left="0" w:firstLine="851"/>
        <w:rPr>
          <w:lang w:val="ru-BY"/>
        </w:rPr>
      </w:pPr>
    </w:p>
    <w:p w14:paraId="3AC5A86E" w14:textId="65A781D1" w:rsidR="001B3110" w:rsidRDefault="00523D9B" w:rsidP="00523D9B">
      <w:pPr>
        <w:spacing w:after="0"/>
        <w:ind w:left="0" w:firstLine="851"/>
        <w:rPr>
          <w:lang w:val="ru-BY"/>
        </w:rPr>
      </w:pPr>
      <w:r w:rsidRPr="00523D9B">
        <w:rPr>
          <w:lang w:val="ru-BY"/>
        </w:rPr>
        <w:t>Все персонажи игры выполнены в едином пиксель</w:t>
      </w:r>
      <w:r w:rsidRPr="00523D9B">
        <w:rPr>
          <w:lang w:val="ru-BY"/>
        </w:rPr>
        <w:noBreakHyphen/>
        <w:t xml:space="preserve">арт стиле, с чёткой читаемостью и простыми формами, чтобы быть понятными детям младшего школьного возраста. Визуальный образ каждого героя отражает его роль в игровом процессе: инженер символизирует технические знания, торговец водой — заботу о ресурсах, старик — мудрость и опыт, охранники — контроль и порядок, а игрок — активное участие в восстановлении природы. Цветовая гамма и детали персонажей подобраны так, чтобы они легко различались между собой и гармонично </w:t>
      </w:r>
      <w:r w:rsidRPr="001B3110">
        <w:rPr>
          <w:noProof/>
        </w:rPr>
        <w:drawing>
          <wp:anchor distT="0" distB="0" distL="114300" distR="114300" simplePos="0" relativeHeight="251662336" behindDoc="0" locked="0" layoutInCell="1" allowOverlap="1" wp14:anchorId="6F46B13A" wp14:editId="55882DA0">
            <wp:simplePos x="0" y="0"/>
            <wp:positionH relativeFrom="column">
              <wp:posOffset>2585085</wp:posOffset>
            </wp:positionH>
            <wp:positionV relativeFrom="paragraph">
              <wp:posOffset>490220</wp:posOffset>
            </wp:positionV>
            <wp:extent cx="937260" cy="1196340"/>
            <wp:effectExtent l="0" t="0" r="0" b="3810"/>
            <wp:wrapTopAndBottom/>
            <wp:docPr id="576626760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6760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3D9B">
        <w:rPr>
          <w:lang w:val="ru-BY"/>
        </w:rPr>
        <w:t>сочетались с окружающей средой.</w:t>
      </w:r>
    </w:p>
    <w:p w14:paraId="70018689" w14:textId="77777777" w:rsidR="00523D9B" w:rsidRPr="001B3110" w:rsidRDefault="00523D9B" w:rsidP="00523D9B">
      <w:pPr>
        <w:spacing w:after="0"/>
        <w:ind w:left="0" w:firstLine="851"/>
        <w:rPr>
          <w:lang w:val="ru-BY"/>
        </w:rPr>
      </w:pPr>
    </w:p>
    <w:p w14:paraId="4BDB576E" w14:textId="1468306E" w:rsidR="001B3110" w:rsidRPr="001B3110" w:rsidRDefault="001B3110" w:rsidP="001B3110">
      <w:pPr>
        <w:spacing w:after="0"/>
        <w:ind w:left="0" w:firstLine="3261"/>
      </w:pPr>
      <w:r w:rsidRPr="001B3110">
        <w:t xml:space="preserve">Рисунок – </w:t>
      </w:r>
      <w:r w:rsidRPr="001B3110">
        <w:rPr>
          <w:lang w:val="en-US"/>
        </w:rPr>
        <w:t>person</w:t>
      </w:r>
      <w:r w:rsidRPr="001B3110">
        <w:t>_</w:t>
      </w:r>
      <w:r w:rsidRPr="001B3110">
        <w:rPr>
          <w:lang w:val="en-US"/>
        </w:rPr>
        <w:t>idle</w:t>
      </w:r>
      <w:r w:rsidRPr="001B3110">
        <w:t>_0</w:t>
      </w:r>
    </w:p>
    <w:p w14:paraId="38B5FE23" w14:textId="77777777" w:rsidR="001B3110" w:rsidRPr="001B3110" w:rsidRDefault="001B3110" w:rsidP="001B3110">
      <w:pPr>
        <w:spacing w:after="0"/>
        <w:ind w:left="0" w:firstLine="3261"/>
      </w:pPr>
      <w:r w:rsidRPr="001B3110">
        <w:rPr>
          <w:noProof/>
        </w:rPr>
        <w:drawing>
          <wp:anchor distT="0" distB="0" distL="114300" distR="114300" simplePos="0" relativeHeight="251659264" behindDoc="0" locked="0" layoutInCell="1" allowOverlap="1" wp14:anchorId="4436A599" wp14:editId="549616A0">
            <wp:simplePos x="0" y="0"/>
            <wp:positionH relativeFrom="column">
              <wp:posOffset>2517140</wp:posOffset>
            </wp:positionH>
            <wp:positionV relativeFrom="paragraph">
              <wp:posOffset>352425</wp:posOffset>
            </wp:positionV>
            <wp:extent cx="998220" cy="1129030"/>
            <wp:effectExtent l="0" t="0" r="0" b="0"/>
            <wp:wrapTopAndBottom/>
            <wp:docPr id="53615951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951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36320" w14:textId="77777777" w:rsidR="001B3110" w:rsidRPr="001B3110" w:rsidRDefault="001B3110" w:rsidP="001B3110">
      <w:pPr>
        <w:spacing w:after="0"/>
        <w:ind w:left="0" w:firstLine="3261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engineer_idle_0</w:t>
      </w:r>
    </w:p>
    <w:p w14:paraId="065E975F" w14:textId="77777777" w:rsidR="001B3110" w:rsidRPr="001B3110" w:rsidRDefault="001B3110" w:rsidP="001B3110">
      <w:pPr>
        <w:spacing w:after="0"/>
        <w:ind w:left="0" w:firstLine="3261"/>
        <w:rPr>
          <w:lang w:val="en-US"/>
        </w:rPr>
      </w:pPr>
      <w:r w:rsidRPr="001B3110">
        <w:rPr>
          <w:noProof/>
        </w:rPr>
        <w:drawing>
          <wp:anchor distT="0" distB="0" distL="114300" distR="114300" simplePos="0" relativeHeight="251661312" behindDoc="0" locked="0" layoutInCell="1" allowOverlap="1" wp14:anchorId="49EE66EE" wp14:editId="59EF948C">
            <wp:simplePos x="0" y="0"/>
            <wp:positionH relativeFrom="column">
              <wp:posOffset>2733251</wp:posOffset>
            </wp:positionH>
            <wp:positionV relativeFrom="paragraph">
              <wp:posOffset>285750</wp:posOffset>
            </wp:positionV>
            <wp:extent cx="723900" cy="1005840"/>
            <wp:effectExtent l="0" t="0" r="0" b="3810"/>
            <wp:wrapTopAndBottom/>
            <wp:docPr id="1565771913" name="Рисунок 1" descr="Изображение выглядит как пиксель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1913" name="Рисунок 1" descr="Изображение выглядит как пиксель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1DBB2" w14:textId="77777777" w:rsidR="001B3110" w:rsidRPr="001B3110" w:rsidRDefault="001B3110" w:rsidP="001B3110">
      <w:pPr>
        <w:spacing w:after="0"/>
        <w:ind w:left="0" w:firstLine="3119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waterseller_idle_0</w:t>
      </w:r>
    </w:p>
    <w:p w14:paraId="74B620BD" w14:textId="77777777" w:rsidR="001B3110" w:rsidRPr="001B3110" w:rsidRDefault="001B3110" w:rsidP="001B3110">
      <w:pPr>
        <w:spacing w:after="0"/>
        <w:ind w:left="0" w:firstLine="3119"/>
        <w:rPr>
          <w:lang w:val="en-US"/>
        </w:rPr>
      </w:pPr>
      <w:r w:rsidRPr="001B3110">
        <w:rPr>
          <w:noProof/>
        </w:rPr>
        <w:drawing>
          <wp:anchor distT="0" distB="0" distL="114300" distR="114300" simplePos="0" relativeHeight="251660288" behindDoc="0" locked="0" layoutInCell="1" allowOverlap="1" wp14:anchorId="5722A1C3" wp14:editId="130226C5">
            <wp:simplePos x="0" y="0"/>
            <wp:positionH relativeFrom="column">
              <wp:posOffset>2733251</wp:posOffset>
            </wp:positionH>
            <wp:positionV relativeFrom="paragraph">
              <wp:posOffset>253577</wp:posOffset>
            </wp:positionV>
            <wp:extent cx="784860" cy="978535"/>
            <wp:effectExtent l="0" t="0" r="0" b="0"/>
            <wp:wrapTopAndBottom/>
            <wp:docPr id="628698996" name="Рисунок 1" descr="Изображение выглядит как пиксель, прямоуголь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98996" name="Рисунок 1" descr="Изображение выглядит как пиксель, прямоугольн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2F437" w14:textId="77777777" w:rsidR="001B3110" w:rsidRPr="001B3110" w:rsidRDefault="001B3110" w:rsidP="001B3110">
      <w:pPr>
        <w:spacing w:after="0"/>
        <w:ind w:left="0" w:firstLine="3261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oldman_idle_0</w:t>
      </w:r>
    </w:p>
    <w:p w14:paraId="142F97B5" w14:textId="286F4EEF" w:rsidR="001B3110" w:rsidRPr="001B3110" w:rsidRDefault="001B3110" w:rsidP="001B3110">
      <w:pPr>
        <w:spacing w:after="0"/>
        <w:ind w:left="0" w:firstLine="3261"/>
        <w:rPr>
          <w:lang w:val="en-US"/>
        </w:rPr>
      </w:pPr>
      <w:r w:rsidRPr="001B3110">
        <w:drawing>
          <wp:anchor distT="0" distB="0" distL="114300" distR="114300" simplePos="0" relativeHeight="251707392" behindDoc="0" locked="0" layoutInCell="1" allowOverlap="1" wp14:anchorId="568FA530" wp14:editId="5274D227">
            <wp:simplePos x="0" y="0"/>
            <wp:positionH relativeFrom="column">
              <wp:posOffset>2744470</wp:posOffset>
            </wp:positionH>
            <wp:positionV relativeFrom="paragraph">
              <wp:posOffset>396028</wp:posOffset>
            </wp:positionV>
            <wp:extent cx="769687" cy="1044030"/>
            <wp:effectExtent l="0" t="0" r="0" b="3810"/>
            <wp:wrapTopAndBottom/>
            <wp:docPr id="1409361971" name="Рисунок 1" descr="Изображение выглядит как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1971" name="Рисунок 1" descr="Изображение выглядит как пиксел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BB74D" w14:textId="6A5107EE" w:rsidR="001B3110" w:rsidRPr="001B3110" w:rsidRDefault="001B3110" w:rsidP="001B3110">
      <w:pPr>
        <w:spacing w:after="0"/>
        <w:ind w:left="0" w:firstLine="3261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security1_idle_0</w:t>
      </w:r>
    </w:p>
    <w:p w14:paraId="0813AF76" w14:textId="255ADB41" w:rsidR="001B3110" w:rsidRPr="001B3110" w:rsidRDefault="001B3110" w:rsidP="001B3110">
      <w:pPr>
        <w:spacing w:after="0"/>
        <w:ind w:left="0" w:firstLine="3261"/>
        <w:rPr>
          <w:lang w:val="en-US"/>
        </w:rPr>
      </w:pPr>
    </w:p>
    <w:p w14:paraId="763EF4F7" w14:textId="03D4EF44" w:rsidR="001B3110" w:rsidRPr="001B3110" w:rsidRDefault="001B3110" w:rsidP="001B3110">
      <w:pPr>
        <w:spacing w:after="0"/>
        <w:ind w:left="0" w:firstLine="3261"/>
        <w:rPr>
          <w:lang w:val="en-US"/>
        </w:rPr>
      </w:pPr>
    </w:p>
    <w:p w14:paraId="6848AEC9" w14:textId="2AE371E4" w:rsidR="001B3110" w:rsidRPr="001B3110" w:rsidRDefault="00523D9B" w:rsidP="001B3110">
      <w:pPr>
        <w:spacing w:after="0"/>
        <w:ind w:left="0" w:firstLine="3261"/>
      </w:pPr>
      <w:r w:rsidRPr="001B3110">
        <w:rPr>
          <w:lang w:val="en-US"/>
        </w:rPr>
        <w:drawing>
          <wp:anchor distT="0" distB="0" distL="114300" distR="114300" simplePos="0" relativeHeight="251708416" behindDoc="0" locked="0" layoutInCell="1" allowOverlap="1" wp14:anchorId="08E8C97D" wp14:editId="461108F3">
            <wp:simplePos x="0" y="0"/>
            <wp:positionH relativeFrom="column">
              <wp:posOffset>2624455</wp:posOffset>
            </wp:positionH>
            <wp:positionV relativeFrom="paragraph">
              <wp:posOffset>0</wp:posOffset>
            </wp:positionV>
            <wp:extent cx="937260" cy="1036320"/>
            <wp:effectExtent l="0" t="0" r="0" b="0"/>
            <wp:wrapTopAndBottom/>
            <wp:docPr id="2026164193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4193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3110" w:rsidRPr="001B3110">
        <w:t xml:space="preserve">Рисунок – </w:t>
      </w:r>
      <w:r w:rsidR="001B3110" w:rsidRPr="001B3110">
        <w:rPr>
          <w:lang w:val="en-US"/>
        </w:rPr>
        <w:t>security</w:t>
      </w:r>
      <w:r w:rsidR="001B3110" w:rsidRPr="001B3110">
        <w:t>1_</w:t>
      </w:r>
      <w:r w:rsidR="001B3110" w:rsidRPr="001B3110">
        <w:rPr>
          <w:lang w:val="en-US"/>
        </w:rPr>
        <w:t>idle</w:t>
      </w:r>
      <w:r w:rsidR="001B3110" w:rsidRPr="001B3110">
        <w:t>_0</w:t>
      </w:r>
    </w:p>
    <w:p w14:paraId="476651C6" w14:textId="2C3290A2" w:rsidR="001B3110" w:rsidRDefault="001B3110" w:rsidP="001B3110">
      <w:pPr>
        <w:spacing w:after="0"/>
        <w:ind w:left="0" w:firstLine="3402"/>
      </w:pPr>
    </w:p>
    <w:p w14:paraId="7E8F871E" w14:textId="77777777" w:rsidR="00523D9B" w:rsidRDefault="00523D9B" w:rsidP="00523D9B">
      <w:pPr>
        <w:spacing w:after="0"/>
        <w:ind w:left="0" w:firstLine="851"/>
        <w:rPr>
          <w:b/>
          <w:bCs/>
          <w:lang w:val="ru-BY"/>
        </w:rPr>
      </w:pPr>
      <w:r w:rsidRPr="00523D9B">
        <w:rPr>
          <w:b/>
          <w:bCs/>
          <w:lang w:val="ru-BY"/>
        </w:rPr>
        <w:t>Спрайты окружения</w:t>
      </w:r>
    </w:p>
    <w:p w14:paraId="6BCD714C" w14:textId="77777777" w:rsidR="00523D9B" w:rsidRPr="00523D9B" w:rsidRDefault="00523D9B" w:rsidP="00523D9B">
      <w:pPr>
        <w:spacing w:after="0"/>
        <w:ind w:left="0" w:firstLine="851"/>
        <w:rPr>
          <w:b/>
          <w:bCs/>
          <w:lang w:val="ru-BY"/>
        </w:rPr>
      </w:pPr>
    </w:p>
    <w:p w14:paraId="633F7B6A" w14:textId="77777777" w:rsidR="00523D9B" w:rsidRPr="00523D9B" w:rsidRDefault="00523D9B" w:rsidP="00523D9B">
      <w:pPr>
        <w:spacing w:after="0"/>
        <w:ind w:left="0" w:firstLine="851"/>
        <w:rPr>
          <w:lang w:val="ru-BY"/>
        </w:rPr>
      </w:pPr>
      <w:r w:rsidRPr="00523D9B">
        <w:rPr>
          <w:lang w:val="ru-BY"/>
        </w:rPr>
        <w:t>Спрайты окружения формируют визуальную атмосферу игры и поддерживают её тематические зоны — лес и город. Все элементы выполнены в пиксель</w:t>
      </w:r>
      <w:r w:rsidRPr="00523D9B">
        <w:rPr>
          <w:lang w:val="ru-BY"/>
        </w:rPr>
        <w:noBreakHyphen/>
        <w:t>арт стиле с ограниченной палитрой, что обеспечивает целостность восприятия и лёгкую читаемость для детей младшего школьного возраста.</w:t>
      </w:r>
    </w:p>
    <w:p w14:paraId="3B5C0354" w14:textId="7D252B85" w:rsidR="001B3110" w:rsidRPr="001B3110" w:rsidRDefault="00523D9B" w:rsidP="00523D9B">
      <w:pPr>
        <w:spacing w:after="0"/>
        <w:ind w:left="0" w:firstLine="851"/>
        <w:rPr>
          <w:lang w:val="ru-BY"/>
        </w:rPr>
      </w:pPr>
      <w:r w:rsidRPr="001B3110">
        <w:rPr>
          <w:noProof/>
        </w:rPr>
        <w:drawing>
          <wp:anchor distT="0" distB="0" distL="114300" distR="114300" simplePos="0" relativeHeight="251664384" behindDoc="0" locked="0" layoutInCell="1" allowOverlap="1" wp14:anchorId="7013346A" wp14:editId="747FC134">
            <wp:simplePos x="0" y="0"/>
            <wp:positionH relativeFrom="column">
              <wp:posOffset>2844165</wp:posOffset>
            </wp:positionH>
            <wp:positionV relativeFrom="paragraph">
              <wp:posOffset>1223645</wp:posOffset>
            </wp:positionV>
            <wp:extent cx="1257300" cy="1722120"/>
            <wp:effectExtent l="0" t="0" r="0" b="0"/>
            <wp:wrapTopAndBottom/>
            <wp:docPr id="1840378796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78796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3D9B">
        <w:rPr>
          <w:lang w:val="ru-BY"/>
        </w:rPr>
        <w:t>В зоне леса используются спрайты растений, деревьев, воды и декоративных объектов, которые создают ощущение живой природы и подчеркивают экологическую направленность игры. В зоне города применяются спрайты зданий, торговых точек, фонарей и мусорных контейнеров, отражающие урбанистическую среду и её проблемы.</w:t>
      </w:r>
    </w:p>
    <w:p w14:paraId="53F884A8" w14:textId="77777777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plants_3</w:t>
      </w:r>
    </w:p>
    <w:p w14:paraId="00060464" w14:textId="21B7FA9E" w:rsidR="001B3110" w:rsidRPr="001B3110" w:rsidRDefault="00B13579" w:rsidP="00B13579">
      <w:pPr>
        <w:spacing w:after="0"/>
        <w:ind w:left="0" w:firstLine="851"/>
        <w:jc w:val="center"/>
        <w:rPr>
          <w:lang w:val="en-US"/>
        </w:rPr>
      </w:pPr>
      <w:r w:rsidRPr="001B3110">
        <w:rPr>
          <w:noProof/>
        </w:rPr>
        <w:drawing>
          <wp:anchor distT="0" distB="0" distL="114300" distR="114300" simplePos="0" relativeHeight="251663360" behindDoc="0" locked="0" layoutInCell="1" allowOverlap="1" wp14:anchorId="32C7729D" wp14:editId="0F678FBE">
            <wp:simplePos x="0" y="0"/>
            <wp:positionH relativeFrom="column">
              <wp:posOffset>2901315</wp:posOffset>
            </wp:positionH>
            <wp:positionV relativeFrom="paragraph">
              <wp:posOffset>233045</wp:posOffset>
            </wp:positionV>
            <wp:extent cx="1195705" cy="1219200"/>
            <wp:effectExtent l="0" t="0" r="4445" b="0"/>
            <wp:wrapTopAndBottom/>
            <wp:docPr id="1906408252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8252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11219" w14:textId="77777777" w:rsidR="00B13579" w:rsidRDefault="001B3110" w:rsidP="00B13579">
      <w:pPr>
        <w:spacing w:after="0"/>
        <w:ind w:left="0" w:firstLine="851"/>
        <w:jc w:val="center"/>
      </w:pPr>
      <w:r w:rsidRPr="001B3110">
        <w:t>Рисунок</w:t>
      </w:r>
      <w:r w:rsidRPr="001B3110">
        <w:rPr>
          <w:lang w:val="en-US"/>
        </w:rPr>
        <w:t xml:space="preserve"> – plants_0</w:t>
      </w:r>
    </w:p>
    <w:p w14:paraId="010CB115" w14:textId="4D142E4D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rPr>
          <w:noProof/>
        </w:rPr>
        <w:drawing>
          <wp:anchor distT="0" distB="0" distL="114300" distR="114300" simplePos="0" relativeHeight="251665408" behindDoc="0" locked="0" layoutInCell="1" allowOverlap="1" wp14:anchorId="059950E4" wp14:editId="1CC7CF5E">
            <wp:simplePos x="0" y="0"/>
            <wp:positionH relativeFrom="column">
              <wp:posOffset>3027680</wp:posOffset>
            </wp:positionH>
            <wp:positionV relativeFrom="paragraph">
              <wp:posOffset>297180</wp:posOffset>
            </wp:positionV>
            <wp:extent cx="928370" cy="1314450"/>
            <wp:effectExtent l="0" t="0" r="5080" b="0"/>
            <wp:wrapTopAndBottom/>
            <wp:docPr id="150897924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924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2315C" w14:textId="77777777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plants_2</w:t>
      </w:r>
    </w:p>
    <w:p w14:paraId="0C5C900E" w14:textId="77777777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rPr>
          <w:noProof/>
        </w:rPr>
        <w:drawing>
          <wp:anchor distT="0" distB="0" distL="114300" distR="114300" simplePos="0" relativeHeight="251666432" behindDoc="0" locked="0" layoutInCell="1" allowOverlap="1" wp14:anchorId="37D5FD3D" wp14:editId="77BE5A99">
            <wp:simplePos x="0" y="0"/>
            <wp:positionH relativeFrom="column">
              <wp:posOffset>2957830</wp:posOffset>
            </wp:positionH>
            <wp:positionV relativeFrom="paragraph">
              <wp:posOffset>266700</wp:posOffset>
            </wp:positionV>
            <wp:extent cx="991870" cy="1397000"/>
            <wp:effectExtent l="0" t="0" r="0" b="0"/>
            <wp:wrapTopAndBottom/>
            <wp:docPr id="71215427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427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F18AA" w14:textId="7710D737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plants_1</w:t>
      </w:r>
    </w:p>
    <w:p w14:paraId="1C3218B6" w14:textId="4D100EF6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4A1DAD19" wp14:editId="3AC2DB20">
            <wp:simplePos x="0" y="0"/>
            <wp:positionH relativeFrom="column">
              <wp:posOffset>2854325</wp:posOffset>
            </wp:positionH>
            <wp:positionV relativeFrom="paragraph">
              <wp:posOffset>285750</wp:posOffset>
            </wp:positionV>
            <wp:extent cx="1213485" cy="1270000"/>
            <wp:effectExtent l="0" t="0" r="5715" b="6350"/>
            <wp:wrapTopAndBottom/>
            <wp:docPr id="2114464364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4364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AC79F" w14:textId="77777777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t>Рисунок</w:t>
      </w:r>
      <w:r w:rsidRPr="001B3110">
        <w:rPr>
          <w:lang w:val="en-US"/>
        </w:rPr>
        <w:t xml:space="preserve"> – old </w:t>
      </w:r>
      <w:r w:rsidRPr="001B3110">
        <w:t>дерево</w:t>
      </w:r>
    </w:p>
    <w:p w14:paraId="71F8FFDE" w14:textId="77777777" w:rsidR="001B3110" w:rsidRPr="001B3110" w:rsidRDefault="001B3110" w:rsidP="00B13579">
      <w:pPr>
        <w:spacing w:after="0"/>
        <w:ind w:left="0" w:firstLine="851"/>
        <w:jc w:val="center"/>
        <w:rPr>
          <w:lang w:val="en-US"/>
        </w:rPr>
      </w:pPr>
      <w:r w:rsidRPr="001B3110">
        <w:rPr>
          <w:noProof/>
        </w:rPr>
        <w:drawing>
          <wp:anchor distT="0" distB="0" distL="114300" distR="114300" simplePos="0" relativeHeight="251694080" behindDoc="0" locked="0" layoutInCell="1" allowOverlap="1" wp14:anchorId="11ADF4DA" wp14:editId="50C822C2">
            <wp:simplePos x="0" y="0"/>
            <wp:positionH relativeFrom="column">
              <wp:posOffset>2959100</wp:posOffset>
            </wp:positionH>
            <wp:positionV relativeFrom="paragraph">
              <wp:posOffset>247015</wp:posOffset>
            </wp:positionV>
            <wp:extent cx="1082040" cy="1280160"/>
            <wp:effectExtent l="0" t="0" r="3810" b="0"/>
            <wp:wrapTopAndBottom/>
            <wp:docPr id="288664281" name="Рисунок 1" descr="Изображение выглядит как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64281" name="Рисунок 1" descr="Изображение выглядит как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CD112" w14:textId="77777777" w:rsidR="001B3110" w:rsidRDefault="001B3110" w:rsidP="00B13579">
      <w:pPr>
        <w:spacing w:after="0"/>
        <w:ind w:left="0" w:firstLine="851"/>
        <w:jc w:val="center"/>
      </w:pPr>
      <w:r w:rsidRPr="001B3110">
        <w:t>Рисунок</w:t>
      </w:r>
      <w:r w:rsidRPr="001B3110">
        <w:rPr>
          <w:lang w:val="en-US"/>
        </w:rPr>
        <w:t xml:space="preserve"> – Decorations_17</w:t>
      </w:r>
    </w:p>
    <w:p w14:paraId="43D4913B" w14:textId="77777777" w:rsidR="00B13579" w:rsidRDefault="00B13579" w:rsidP="00B13579">
      <w:pPr>
        <w:spacing w:after="0"/>
        <w:ind w:left="0" w:firstLine="851"/>
        <w:jc w:val="center"/>
      </w:pPr>
    </w:p>
    <w:p w14:paraId="08E9C3D9" w14:textId="3CCE3638" w:rsidR="00B13579" w:rsidRPr="001B3110" w:rsidRDefault="00B13579" w:rsidP="00B13579">
      <w:pPr>
        <w:spacing w:after="0"/>
        <w:ind w:left="0" w:firstLine="851"/>
      </w:pPr>
      <w:r w:rsidRPr="00B13579">
        <w:t>Спрайты окружения служат не только декоративной функцией, но и участвуют в игровом процессе: деревья демонстрируют стадии роста, мусорные объекты используются для заданий по очистке территории, а городские элементы помогают игроку ориентироваться в пространстве.</w:t>
      </w:r>
    </w:p>
    <w:p w14:paraId="676D8F41" w14:textId="77777777" w:rsidR="001B3110" w:rsidRPr="001B3110" w:rsidRDefault="001B3110" w:rsidP="00B13579">
      <w:pPr>
        <w:spacing w:after="0"/>
        <w:ind w:left="0" w:firstLine="851"/>
        <w:jc w:val="left"/>
      </w:pPr>
      <w:r w:rsidRPr="001B3110">
        <w:rPr>
          <w:noProof/>
        </w:rPr>
        <w:drawing>
          <wp:anchor distT="0" distB="0" distL="114300" distR="114300" simplePos="0" relativeHeight="251670528" behindDoc="0" locked="0" layoutInCell="1" allowOverlap="1" wp14:anchorId="12FD7EC3" wp14:editId="4A4BFAE5">
            <wp:simplePos x="0" y="0"/>
            <wp:positionH relativeFrom="column">
              <wp:posOffset>3100070</wp:posOffset>
            </wp:positionH>
            <wp:positionV relativeFrom="paragraph">
              <wp:posOffset>258445</wp:posOffset>
            </wp:positionV>
            <wp:extent cx="1036320" cy="567055"/>
            <wp:effectExtent l="0" t="0" r="0" b="4445"/>
            <wp:wrapTopAndBottom/>
            <wp:docPr id="57766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62675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52" r="80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56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Стадии роста посаженного дерева</w:t>
      </w:r>
    </w:p>
    <w:p w14:paraId="711DAA38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 xml:space="preserve">Рисунок – </w:t>
      </w:r>
      <w:r w:rsidRPr="001B3110">
        <w:rPr>
          <w:lang w:val="en-US"/>
        </w:rPr>
        <w:t>plant</w:t>
      </w:r>
      <w:r w:rsidRPr="001B3110">
        <w:t>_0</w:t>
      </w:r>
    </w:p>
    <w:p w14:paraId="1A181EFB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67456" behindDoc="0" locked="0" layoutInCell="1" allowOverlap="1" wp14:anchorId="42B1A760" wp14:editId="66BD836B">
            <wp:simplePos x="0" y="0"/>
            <wp:positionH relativeFrom="column">
              <wp:posOffset>3013075</wp:posOffset>
            </wp:positionH>
            <wp:positionV relativeFrom="paragraph">
              <wp:posOffset>273050</wp:posOffset>
            </wp:positionV>
            <wp:extent cx="828675" cy="623570"/>
            <wp:effectExtent l="0" t="0" r="9525" b="5080"/>
            <wp:wrapTopAndBottom/>
            <wp:docPr id="1366741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41950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3" t="50661" r="5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2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947BF" w14:textId="1E8EC499" w:rsidR="001B3110" w:rsidRPr="001B3110" w:rsidRDefault="001B3110" w:rsidP="00B13579">
      <w:pPr>
        <w:spacing w:after="0"/>
        <w:ind w:left="0" w:firstLine="851"/>
        <w:jc w:val="center"/>
      </w:pPr>
      <w:r w:rsidRPr="001B3110">
        <w:t xml:space="preserve">Рисунок – </w:t>
      </w:r>
      <w:r w:rsidRPr="001B3110">
        <w:rPr>
          <w:lang w:val="en-US"/>
        </w:rPr>
        <w:t>plant</w:t>
      </w:r>
      <w:r w:rsidRPr="001B3110">
        <w:t>_1</w:t>
      </w:r>
    </w:p>
    <w:p w14:paraId="23F22595" w14:textId="6618E9A9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68480" behindDoc="0" locked="0" layoutInCell="1" allowOverlap="1" wp14:anchorId="1CF2F235" wp14:editId="0E7358BE">
            <wp:simplePos x="0" y="0"/>
            <wp:positionH relativeFrom="column">
              <wp:posOffset>3051175</wp:posOffset>
            </wp:positionH>
            <wp:positionV relativeFrom="paragraph">
              <wp:posOffset>273050</wp:posOffset>
            </wp:positionV>
            <wp:extent cx="828675" cy="828675"/>
            <wp:effectExtent l="0" t="0" r="9525" b="9525"/>
            <wp:wrapTopAndBottom/>
            <wp:docPr id="20685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954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32" t="36674" r="27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88BA4" w14:textId="7AFE9E21" w:rsidR="001B3110" w:rsidRPr="001B3110" w:rsidRDefault="00523D9B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69504" behindDoc="0" locked="0" layoutInCell="1" allowOverlap="1" wp14:anchorId="2A55CBFB" wp14:editId="18359AF3">
            <wp:simplePos x="0" y="0"/>
            <wp:positionH relativeFrom="column">
              <wp:posOffset>2978785</wp:posOffset>
            </wp:positionH>
            <wp:positionV relativeFrom="paragraph">
              <wp:posOffset>1177290</wp:posOffset>
            </wp:positionV>
            <wp:extent cx="985520" cy="1449070"/>
            <wp:effectExtent l="0" t="0" r="5080" b="0"/>
            <wp:wrapTopAndBottom/>
            <wp:docPr id="28194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3443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144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110" w:rsidRPr="001B3110">
        <w:t xml:space="preserve">Рисунок – </w:t>
      </w:r>
      <w:r w:rsidR="001B3110" w:rsidRPr="001B3110">
        <w:rPr>
          <w:lang w:val="en-US"/>
        </w:rPr>
        <w:t>plant</w:t>
      </w:r>
      <w:r w:rsidR="001B3110" w:rsidRPr="001B3110">
        <w:t>_2</w:t>
      </w:r>
    </w:p>
    <w:p w14:paraId="7E17BDCC" w14:textId="3B530549" w:rsidR="001B3110" w:rsidRPr="001B3110" w:rsidRDefault="001B3110" w:rsidP="00B13579">
      <w:pPr>
        <w:spacing w:after="0"/>
        <w:ind w:left="0" w:firstLine="851"/>
        <w:jc w:val="center"/>
      </w:pPr>
      <w:r w:rsidRPr="001B3110">
        <w:t xml:space="preserve">Рисунок – </w:t>
      </w:r>
      <w:r w:rsidRPr="001B3110">
        <w:rPr>
          <w:lang w:val="en-US"/>
        </w:rPr>
        <w:t>plant</w:t>
      </w:r>
      <w:r w:rsidRPr="001B3110">
        <w:t>_3</w:t>
      </w:r>
    </w:p>
    <w:p w14:paraId="6FD94221" w14:textId="77777777" w:rsidR="001B3110" w:rsidRPr="001B3110" w:rsidRDefault="001B3110" w:rsidP="001B3110">
      <w:pPr>
        <w:spacing w:after="0"/>
        <w:ind w:left="0" w:firstLine="851"/>
      </w:pPr>
    </w:p>
    <w:p w14:paraId="7CCAD21D" w14:textId="77777777" w:rsidR="001B3110" w:rsidRPr="001B3110" w:rsidRDefault="001B3110" w:rsidP="001B3110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703296" behindDoc="0" locked="0" layoutInCell="1" allowOverlap="1" wp14:anchorId="039E91FA" wp14:editId="549156D8">
            <wp:simplePos x="0" y="0"/>
            <wp:positionH relativeFrom="column">
              <wp:posOffset>1087120</wp:posOffset>
            </wp:positionH>
            <wp:positionV relativeFrom="paragraph">
              <wp:posOffset>326390</wp:posOffset>
            </wp:positionV>
            <wp:extent cx="3804285" cy="2476500"/>
            <wp:effectExtent l="0" t="0" r="5715" b="0"/>
            <wp:wrapTopAndBottom/>
            <wp:docPr id="30144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4243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Декорации, спрайты для локации лес</w:t>
      </w:r>
    </w:p>
    <w:p w14:paraId="0BEB928E" w14:textId="77777777" w:rsidR="001B3110" w:rsidRPr="001B3110" w:rsidRDefault="001B3110" w:rsidP="001B3110">
      <w:pPr>
        <w:spacing w:after="0"/>
        <w:ind w:left="0" w:firstLine="3544"/>
      </w:pPr>
      <w:r w:rsidRPr="001B3110">
        <w:t xml:space="preserve">Рисунок – </w:t>
      </w:r>
      <w:r w:rsidRPr="001B3110">
        <w:rPr>
          <w:lang w:val="en-US"/>
        </w:rPr>
        <w:t>Decorations</w:t>
      </w:r>
    </w:p>
    <w:p w14:paraId="67621A57" w14:textId="77777777" w:rsidR="001B3110" w:rsidRPr="001B3110" w:rsidRDefault="001B3110" w:rsidP="001B3110">
      <w:pPr>
        <w:spacing w:after="0"/>
        <w:ind w:left="0" w:firstLine="3544"/>
      </w:pPr>
      <w:r w:rsidRPr="001B3110">
        <w:rPr>
          <w:noProof/>
        </w:rPr>
        <w:drawing>
          <wp:anchor distT="0" distB="0" distL="114300" distR="114300" simplePos="0" relativeHeight="251704320" behindDoc="0" locked="0" layoutInCell="1" allowOverlap="1" wp14:anchorId="04C15FCE" wp14:editId="1F1DC813">
            <wp:simplePos x="0" y="0"/>
            <wp:positionH relativeFrom="column">
              <wp:posOffset>1029970</wp:posOffset>
            </wp:positionH>
            <wp:positionV relativeFrom="paragraph">
              <wp:posOffset>67945</wp:posOffset>
            </wp:positionV>
            <wp:extent cx="4155440" cy="1891030"/>
            <wp:effectExtent l="0" t="0" r="0" b="0"/>
            <wp:wrapTopAndBottom/>
            <wp:docPr id="1187225371" name="Рисунок 1" descr="Изображение выглядит как снимок экрана, Бирюза, искусство, во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25371" name="Рисунок 1" descr="Изображение выглядит как снимок экрана, Бирюза, искусство, во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 xml:space="preserve">Рисунок – </w:t>
      </w:r>
      <w:r w:rsidRPr="001B3110">
        <w:rPr>
          <w:lang w:val="en-US"/>
        </w:rPr>
        <w:t>water</w:t>
      </w:r>
      <w:r w:rsidRPr="001B3110">
        <w:t>3</w:t>
      </w:r>
    </w:p>
    <w:p w14:paraId="399963C2" w14:textId="77777777" w:rsidR="001B3110" w:rsidRPr="001B3110" w:rsidRDefault="001B3110" w:rsidP="001B3110">
      <w:pPr>
        <w:spacing w:after="0"/>
        <w:ind w:left="0" w:firstLine="3544"/>
      </w:pPr>
      <w:r w:rsidRPr="001B3110"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50E2F77E" wp14:editId="2CF070A2">
            <wp:simplePos x="0" y="0"/>
            <wp:positionH relativeFrom="column">
              <wp:posOffset>1258570</wp:posOffset>
            </wp:positionH>
            <wp:positionV relativeFrom="paragraph">
              <wp:posOffset>228600</wp:posOffset>
            </wp:positionV>
            <wp:extent cx="3774440" cy="2865120"/>
            <wp:effectExtent l="0" t="0" r="0" b="0"/>
            <wp:wrapTopAndBottom/>
            <wp:docPr id="436555618" name="Рисунок 1" descr="Изображение выглядит как мультфильм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5618" name="Рисунок 1" descr="Изображение выглядит как мультфильм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4CF62" w14:textId="77777777" w:rsidR="001B3110" w:rsidRPr="001B3110" w:rsidRDefault="001B3110" w:rsidP="001B3110">
      <w:pPr>
        <w:spacing w:after="0"/>
        <w:ind w:left="0" w:firstLine="3261"/>
      </w:pPr>
      <w:r w:rsidRPr="001B3110">
        <w:t xml:space="preserve">Рисунок – </w:t>
      </w:r>
      <w:proofErr w:type="spellStart"/>
      <w:r w:rsidRPr="001B3110">
        <w:rPr>
          <w:lang w:val="en-US"/>
        </w:rPr>
        <w:t>tilemap</w:t>
      </w:r>
      <w:proofErr w:type="spellEnd"/>
      <w:r w:rsidRPr="001B3110">
        <w:t>_</w:t>
      </w:r>
      <w:proofErr w:type="spellStart"/>
      <w:r w:rsidRPr="001B3110">
        <w:rPr>
          <w:lang w:val="en-US"/>
        </w:rPr>
        <w:t>dst</w:t>
      </w:r>
      <w:proofErr w:type="spellEnd"/>
    </w:p>
    <w:p w14:paraId="03E4CE81" w14:textId="77777777" w:rsidR="001B3110" w:rsidRPr="001B3110" w:rsidRDefault="001B3110" w:rsidP="001B3110">
      <w:pPr>
        <w:spacing w:after="0"/>
        <w:ind w:left="0" w:firstLine="3544"/>
      </w:pPr>
    </w:p>
    <w:p w14:paraId="7BD2CD8D" w14:textId="77777777" w:rsidR="001B3110" w:rsidRPr="001B3110" w:rsidRDefault="001B3110" w:rsidP="001B3110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680768" behindDoc="0" locked="0" layoutInCell="1" allowOverlap="1" wp14:anchorId="097A5A00" wp14:editId="35DB6ADF">
            <wp:simplePos x="0" y="0"/>
            <wp:positionH relativeFrom="column">
              <wp:posOffset>2191385</wp:posOffset>
            </wp:positionH>
            <wp:positionV relativeFrom="paragraph">
              <wp:posOffset>377190</wp:posOffset>
            </wp:positionV>
            <wp:extent cx="1503045" cy="2481580"/>
            <wp:effectExtent l="0" t="0" r="1905" b="0"/>
            <wp:wrapTopAndBottom/>
            <wp:docPr id="183701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12379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248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Спрайты для уровней 4-6 (зона города)</w:t>
      </w:r>
    </w:p>
    <w:p w14:paraId="61249E3F" w14:textId="77777777" w:rsidR="001B3110" w:rsidRPr="001B3110" w:rsidRDefault="001B3110" w:rsidP="001B3110">
      <w:pPr>
        <w:spacing w:after="0"/>
        <w:ind w:left="0" w:firstLine="3402"/>
      </w:pPr>
      <w:r w:rsidRPr="001B3110">
        <w:t>Рисунок – House_0</w:t>
      </w:r>
    </w:p>
    <w:p w14:paraId="54D7B2D3" w14:textId="77777777" w:rsidR="001B3110" w:rsidRPr="001B3110" w:rsidRDefault="001B3110" w:rsidP="001B3110">
      <w:pPr>
        <w:spacing w:after="0"/>
        <w:ind w:left="0" w:firstLine="3402"/>
      </w:pPr>
      <w:r w:rsidRPr="001B3110">
        <w:rPr>
          <w:noProof/>
        </w:rPr>
        <w:drawing>
          <wp:anchor distT="0" distB="0" distL="114300" distR="114300" simplePos="0" relativeHeight="251681792" behindDoc="0" locked="0" layoutInCell="1" allowOverlap="1" wp14:anchorId="3D9FC1AE" wp14:editId="34D613CB">
            <wp:simplePos x="0" y="0"/>
            <wp:positionH relativeFrom="column">
              <wp:posOffset>2236470</wp:posOffset>
            </wp:positionH>
            <wp:positionV relativeFrom="paragraph">
              <wp:posOffset>4445</wp:posOffset>
            </wp:positionV>
            <wp:extent cx="1524000" cy="2322195"/>
            <wp:effectExtent l="0" t="0" r="0" b="1905"/>
            <wp:wrapTopAndBottom/>
            <wp:docPr id="133770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947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Рисунок – House_1</w:t>
      </w:r>
    </w:p>
    <w:p w14:paraId="71F41D9E" w14:textId="77777777" w:rsidR="001B3110" w:rsidRPr="001B3110" w:rsidRDefault="001B3110" w:rsidP="001B3110">
      <w:pPr>
        <w:spacing w:after="0"/>
        <w:ind w:left="0" w:firstLine="3402"/>
      </w:pPr>
      <w:r w:rsidRPr="001B3110">
        <w:rPr>
          <w:noProof/>
        </w:rPr>
        <w:drawing>
          <wp:anchor distT="0" distB="0" distL="114300" distR="114300" simplePos="0" relativeHeight="251682816" behindDoc="0" locked="0" layoutInCell="1" allowOverlap="1" wp14:anchorId="13C21596" wp14:editId="17C2CFDF">
            <wp:simplePos x="0" y="0"/>
            <wp:positionH relativeFrom="column">
              <wp:posOffset>2299970</wp:posOffset>
            </wp:positionH>
            <wp:positionV relativeFrom="paragraph">
              <wp:posOffset>381000</wp:posOffset>
            </wp:positionV>
            <wp:extent cx="1488440" cy="2541270"/>
            <wp:effectExtent l="0" t="0" r="0" b="0"/>
            <wp:wrapTopAndBottom/>
            <wp:docPr id="1055649994" name="Рисунок 1" descr="Изображение выглядит как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9994" name="Рисунок 1" descr="Изображение выглядит как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135DA" w14:textId="77777777" w:rsidR="001B3110" w:rsidRPr="001B3110" w:rsidRDefault="001B3110" w:rsidP="001B3110">
      <w:pPr>
        <w:spacing w:after="0"/>
        <w:ind w:left="0" w:firstLine="3402"/>
      </w:pPr>
      <w:r w:rsidRPr="001B3110">
        <w:t>Рисунок – House_2</w:t>
      </w:r>
    </w:p>
    <w:p w14:paraId="3E1BC4FC" w14:textId="77777777" w:rsidR="001B3110" w:rsidRPr="001B3110" w:rsidRDefault="001B3110" w:rsidP="001B3110">
      <w:pPr>
        <w:spacing w:after="0"/>
        <w:ind w:left="0" w:firstLine="3402"/>
      </w:pPr>
      <w:r w:rsidRPr="001B3110">
        <w:rPr>
          <w:noProof/>
        </w:rPr>
        <w:drawing>
          <wp:anchor distT="0" distB="0" distL="114300" distR="114300" simplePos="0" relativeHeight="251683840" behindDoc="0" locked="0" layoutInCell="1" allowOverlap="1" wp14:anchorId="27AD5037" wp14:editId="3EEB1C48">
            <wp:simplePos x="0" y="0"/>
            <wp:positionH relativeFrom="column">
              <wp:posOffset>2112010</wp:posOffset>
            </wp:positionH>
            <wp:positionV relativeFrom="paragraph">
              <wp:posOffset>240030</wp:posOffset>
            </wp:positionV>
            <wp:extent cx="1828165" cy="2540000"/>
            <wp:effectExtent l="0" t="0" r="635" b="0"/>
            <wp:wrapTopAndBottom/>
            <wp:docPr id="221060032" name="Рисунок 1" descr="Изображение выглядит как игровой автом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0032" name="Рисунок 1" descr="Изображение выглядит как игровой автом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0DAC0" w14:textId="77777777" w:rsidR="001B3110" w:rsidRPr="001B3110" w:rsidRDefault="001B3110" w:rsidP="001B3110">
      <w:pPr>
        <w:spacing w:after="0"/>
        <w:ind w:left="0" w:firstLine="3402"/>
      </w:pPr>
      <w:r w:rsidRPr="001B3110">
        <w:t>Рисунок – House_3</w:t>
      </w:r>
    </w:p>
    <w:p w14:paraId="00B4E47A" w14:textId="77777777" w:rsidR="001B3110" w:rsidRPr="001B3110" w:rsidRDefault="001B3110" w:rsidP="001B3110">
      <w:pPr>
        <w:spacing w:after="0"/>
        <w:ind w:left="0" w:firstLine="3402"/>
        <w:rPr>
          <w:noProof/>
        </w:rPr>
      </w:pPr>
      <w:r w:rsidRPr="001B3110">
        <w:rPr>
          <w:noProof/>
        </w:rPr>
        <w:drawing>
          <wp:anchor distT="0" distB="0" distL="114300" distR="114300" simplePos="0" relativeHeight="251684864" behindDoc="0" locked="0" layoutInCell="1" allowOverlap="1" wp14:anchorId="5CA8C8E0" wp14:editId="522F2798">
            <wp:simplePos x="0" y="0"/>
            <wp:positionH relativeFrom="column">
              <wp:posOffset>2093595</wp:posOffset>
            </wp:positionH>
            <wp:positionV relativeFrom="paragraph">
              <wp:posOffset>0</wp:posOffset>
            </wp:positionV>
            <wp:extent cx="1884680" cy="2489200"/>
            <wp:effectExtent l="0" t="0" r="1270" b="6350"/>
            <wp:wrapTopAndBottom/>
            <wp:docPr id="86634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4814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Рисунок – House_4</w:t>
      </w:r>
      <w:r w:rsidRPr="001B3110">
        <w:rPr>
          <w:noProof/>
        </w:rPr>
        <w:t xml:space="preserve"> </w:t>
      </w:r>
    </w:p>
    <w:p w14:paraId="36ADBEF0" w14:textId="77777777" w:rsidR="001B3110" w:rsidRPr="001B3110" w:rsidRDefault="001B3110" w:rsidP="001B3110">
      <w:pPr>
        <w:spacing w:after="0"/>
        <w:ind w:left="0" w:firstLine="3402"/>
      </w:pPr>
      <w:r w:rsidRPr="001B3110">
        <w:rPr>
          <w:noProof/>
        </w:rPr>
        <w:drawing>
          <wp:anchor distT="0" distB="0" distL="114300" distR="114300" simplePos="0" relativeHeight="251685888" behindDoc="0" locked="0" layoutInCell="1" allowOverlap="1" wp14:anchorId="760ED379" wp14:editId="31D3C052">
            <wp:simplePos x="0" y="0"/>
            <wp:positionH relativeFrom="column">
              <wp:posOffset>2264410</wp:posOffset>
            </wp:positionH>
            <wp:positionV relativeFrom="paragraph">
              <wp:posOffset>250825</wp:posOffset>
            </wp:positionV>
            <wp:extent cx="1472565" cy="2540000"/>
            <wp:effectExtent l="0" t="0" r="0" b="0"/>
            <wp:wrapTopAndBottom/>
            <wp:docPr id="2059704735" name="Рисунок 1" descr="Изображение выглядит как снимок экрана, игровой автом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04735" name="Рисунок 1" descr="Изображение выглядит как снимок экрана, игровой автом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2D3E2" w14:textId="77777777" w:rsidR="001B3110" w:rsidRPr="001B3110" w:rsidRDefault="001B3110" w:rsidP="001B3110">
      <w:pPr>
        <w:spacing w:after="0"/>
        <w:ind w:left="0" w:firstLine="3402"/>
        <w:rPr>
          <w:noProof/>
        </w:rPr>
      </w:pPr>
      <w:r w:rsidRPr="001B3110">
        <w:rPr>
          <w:noProof/>
        </w:rPr>
        <w:drawing>
          <wp:anchor distT="0" distB="0" distL="114300" distR="114300" simplePos="0" relativeHeight="251686912" behindDoc="0" locked="0" layoutInCell="1" allowOverlap="1" wp14:anchorId="2385CAE7" wp14:editId="5EC5D3D6">
            <wp:simplePos x="0" y="0"/>
            <wp:positionH relativeFrom="column">
              <wp:posOffset>2286635</wp:posOffset>
            </wp:positionH>
            <wp:positionV relativeFrom="paragraph">
              <wp:posOffset>3031490</wp:posOffset>
            </wp:positionV>
            <wp:extent cx="1409700" cy="2616835"/>
            <wp:effectExtent l="0" t="0" r="0" b="0"/>
            <wp:wrapTopAndBottom/>
            <wp:docPr id="197994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350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Рисунок – House_5</w:t>
      </w:r>
      <w:r w:rsidRPr="001B3110">
        <w:rPr>
          <w:noProof/>
        </w:rPr>
        <w:t xml:space="preserve"> </w:t>
      </w:r>
    </w:p>
    <w:p w14:paraId="30074A1D" w14:textId="77777777" w:rsidR="001B3110" w:rsidRPr="001B3110" w:rsidRDefault="001B3110" w:rsidP="001B3110">
      <w:pPr>
        <w:spacing w:after="0"/>
        <w:ind w:left="0" w:firstLine="3402"/>
      </w:pPr>
    </w:p>
    <w:p w14:paraId="22B2F92D" w14:textId="77777777" w:rsidR="001B3110" w:rsidRPr="001B3110" w:rsidRDefault="001B3110" w:rsidP="001B3110">
      <w:pPr>
        <w:spacing w:after="0"/>
        <w:ind w:left="0" w:firstLine="3402"/>
      </w:pPr>
      <w:r w:rsidRPr="001B3110">
        <w:t>Рисунок – House_6</w:t>
      </w:r>
    </w:p>
    <w:p w14:paraId="470E077E" w14:textId="77777777" w:rsidR="001B3110" w:rsidRPr="001B3110" w:rsidRDefault="001B3110" w:rsidP="001B3110">
      <w:pPr>
        <w:spacing w:after="0"/>
        <w:ind w:left="0" w:firstLine="3686"/>
      </w:pPr>
      <w:r w:rsidRPr="001B3110">
        <w:rPr>
          <w:noProof/>
        </w:rPr>
        <w:drawing>
          <wp:anchor distT="0" distB="0" distL="114300" distR="114300" simplePos="0" relativeHeight="251687936" behindDoc="0" locked="0" layoutInCell="1" allowOverlap="1" wp14:anchorId="665CA35D" wp14:editId="0AF412D6">
            <wp:simplePos x="0" y="0"/>
            <wp:positionH relativeFrom="column">
              <wp:posOffset>2254885</wp:posOffset>
            </wp:positionH>
            <wp:positionV relativeFrom="paragraph">
              <wp:posOffset>4445</wp:posOffset>
            </wp:positionV>
            <wp:extent cx="1291590" cy="1155700"/>
            <wp:effectExtent l="0" t="0" r="3810" b="6350"/>
            <wp:wrapTopAndBottom/>
            <wp:docPr id="1887709966" name="Рисунок 1" descr="Изображение выглядит как текст, Прямоугольник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9966" name="Рисунок 1" descr="Изображение выглядит как текст, Прямоугольник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Рисунок – Stall_0</w:t>
      </w:r>
    </w:p>
    <w:p w14:paraId="004245F1" w14:textId="77777777" w:rsidR="001B3110" w:rsidRPr="001B3110" w:rsidRDefault="001B3110" w:rsidP="001B3110">
      <w:pPr>
        <w:spacing w:after="0"/>
        <w:ind w:left="0" w:firstLine="3402"/>
      </w:pPr>
      <w:r w:rsidRPr="001B3110">
        <w:rPr>
          <w:noProof/>
        </w:rPr>
        <w:drawing>
          <wp:anchor distT="0" distB="0" distL="114300" distR="114300" simplePos="0" relativeHeight="251688960" behindDoc="0" locked="0" layoutInCell="1" allowOverlap="1" wp14:anchorId="50834C5F" wp14:editId="5815ADEE">
            <wp:simplePos x="0" y="0"/>
            <wp:positionH relativeFrom="column">
              <wp:posOffset>2268220</wp:posOffset>
            </wp:positionH>
            <wp:positionV relativeFrom="paragraph">
              <wp:posOffset>273050</wp:posOffset>
            </wp:positionV>
            <wp:extent cx="1371600" cy="863600"/>
            <wp:effectExtent l="0" t="0" r="0" b="0"/>
            <wp:wrapTopAndBottom/>
            <wp:docPr id="2072612286" name="Рисунок 1" descr="Изображение выглядит как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2286" name="Рисунок 1" descr="Изображение выглядит как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1E7E0" w14:textId="77777777" w:rsidR="001B3110" w:rsidRPr="001B3110" w:rsidRDefault="001B3110" w:rsidP="001B3110">
      <w:pPr>
        <w:spacing w:after="0"/>
        <w:ind w:left="0" w:firstLine="2977"/>
        <w:rPr>
          <w:noProof/>
        </w:rPr>
      </w:pPr>
      <w:r w:rsidRPr="001B3110">
        <w:t>Рисунок – MachimesBlue_0</w:t>
      </w:r>
      <w:r w:rsidRPr="001B3110">
        <w:rPr>
          <w:noProof/>
        </w:rPr>
        <w:t xml:space="preserve"> </w:t>
      </w:r>
    </w:p>
    <w:p w14:paraId="57A92E21" w14:textId="77777777" w:rsidR="001B3110" w:rsidRPr="001B3110" w:rsidRDefault="001B3110" w:rsidP="001B3110">
      <w:pPr>
        <w:spacing w:after="0"/>
        <w:ind w:left="0" w:firstLine="2977"/>
      </w:pPr>
      <w:r w:rsidRPr="001B3110">
        <w:rPr>
          <w:noProof/>
        </w:rPr>
        <w:drawing>
          <wp:anchor distT="0" distB="0" distL="114300" distR="114300" simplePos="0" relativeHeight="251689984" behindDoc="0" locked="0" layoutInCell="1" allowOverlap="1" wp14:anchorId="52BE5FFF" wp14:editId="6C759FFD">
            <wp:simplePos x="0" y="0"/>
            <wp:positionH relativeFrom="column">
              <wp:posOffset>2254885</wp:posOffset>
            </wp:positionH>
            <wp:positionV relativeFrom="paragraph">
              <wp:posOffset>228600</wp:posOffset>
            </wp:positionV>
            <wp:extent cx="1449070" cy="927100"/>
            <wp:effectExtent l="0" t="0" r="0" b="6350"/>
            <wp:wrapTopAndBottom/>
            <wp:docPr id="248567932" name="Рисунок 1" descr="Изображение выглядит как снимок экрана, Прямоугольник, роз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7932" name="Рисунок 1" descr="Изображение выглядит как снимок экрана, Прямоугольник, роз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B8139" w14:textId="77777777" w:rsidR="001B3110" w:rsidRPr="001B3110" w:rsidRDefault="001B3110" w:rsidP="001B3110">
      <w:pPr>
        <w:spacing w:after="0"/>
        <w:ind w:left="0" w:firstLine="2977"/>
      </w:pPr>
    </w:p>
    <w:p w14:paraId="217918B6" w14:textId="77777777" w:rsidR="001B3110" w:rsidRPr="001B3110" w:rsidRDefault="001B3110" w:rsidP="001B3110">
      <w:pPr>
        <w:spacing w:after="0"/>
        <w:ind w:left="0" w:firstLine="2977"/>
      </w:pPr>
      <w:r w:rsidRPr="001B3110">
        <w:t>Рисунок – MachimesPink_0</w:t>
      </w:r>
    </w:p>
    <w:p w14:paraId="3DB5D004" w14:textId="77777777" w:rsidR="001B3110" w:rsidRPr="001B3110" w:rsidRDefault="001B3110" w:rsidP="001B3110">
      <w:pPr>
        <w:spacing w:after="0"/>
        <w:ind w:left="0" w:firstLine="2977"/>
      </w:pPr>
      <w:r w:rsidRPr="001B3110">
        <w:rPr>
          <w:noProof/>
        </w:rPr>
        <w:drawing>
          <wp:anchor distT="0" distB="0" distL="114300" distR="114300" simplePos="0" relativeHeight="251691008" behindDoc="0" locked="0" layoutInCell="1" allowOverlap="1" wp14:anchorId="77878B64" wp14:editId="25FB7D7B">
            <wp:simplePos x="0" y="0"/>
            <wp:positionH relativeFrom="column">
              <wp:posOffset>2439670</wp:posOffset>
            </wp:positionH>
            <wp:positionV relativeFrom="paragraph">
              <wp:posOffset>298450</wp:posOffset>
            </wp:positionV>
            <wp:extent cx="998220" cy="711200"/>
            <wp:effectExtent l="0" t="0" r="0" b="0"/>
            <wp:wrapTopAndBottom/>
            <wp:docPr id="308175643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75643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71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9F163" w14:textId="77777777" w:rsidR="001B3110" w:rsidRPr="001B3110" w:rsidRDefault="001B3110" w:rsidP="001B3110">
      <w:pPr>
        <w:spacing w:after="0"/>
        <w:ind w:left="0" w:firstLine="3402"/>
        <w:rPr>
          <w:noProof/>
        </w:rPr>
      </w:pPr>
      <w:r w:rsidRPr="001B3110">
        <w:t>Рисунок –</w:t>
      </w:r>
      <w:r w:rsidRPr="001B3110">
        <w:rPr>
          <w:noProof/>
        </w:rPr>
        <w:t xml:space="preserve"> TrashBin_0</w:t>
      </w:r>
    </w:p>
    <w:p w14:paraId="49AE24D4" w14:textId="77777777" w:rsidR="001B3110" w:rsidRPr="001B3110" w:rsidRDefault="001B3110" w:rsidP="001B3110">
      <w:pPr>
        <w:spacing w:after="0"/>
        <w:ind w:left="0" w:firstLine="3402"/>
        <w:rPr>
          <w:noProof/>
        </w:rPr>
      </w:pPr>
      <w:r w:rsidRPr="001B3110">
        <w:rPr>
          <w:noProof/>
        </w:rPr>
        <w:drawing>
          <wp:anchor distT="0" distB="0" distL="114300" distR="114300" simplePos="0" relativeHeight="251692032" behindDoc="0" locked="0" layoutInCell="1" allowOverlap="1" wp14:anchorId="3C099ECB" wp14:editId="581D93AF">
            <wp:simplePos x="0" y="0"/>
            <wp:positionH relativeFrom="column">
              <wp:posOffset>2439670</wp:posOffset>
            </wp:positionH>
            <wp:positionV relativeFrom="paragraph">
              <wp:posOffset>260350</wp:posOffset>
            </wp:positionV>
            <wp:extent cx="998220" cy="708025"/>
            <wp:effectExtent l="0" t="0" r="0" b="0"/>
            <wp:wrapTopAndBottom/>
            <wp:docPr id="1650959735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75643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70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7A5E5" w14:textId="77777777" w:rsidR="001B3110" w:rsidRPr="001B3110" w:rsidRDefault="001B3110" w:rsidP="001B3110">
      <w:pPr>
        <w:spacing w:after="0"/>
        <w:ind w:left="0" w:firstLine="3402"/>
        <w:rPr>
          <w:noProof/>
        </w:rPr>
      </w:pPr>
      <w:r w:rsidRPr="001B3110">
        <w:t>Рисунок –</w:t>
      </w:r>
      <w:r w:rsidRPr="001B3110">
        <w:rPr>
          <w:noProof/>
        </w:rPr>
        <w:t xml:space="preserve"> TrashBin_1</w:t>
      </w:r>
    </w:p>
    <w:p w14:paraId="5E341A9B" w14:textId="77777777" w:rsidR="001B3110" w:rsidRPr="001B3110" w:rsidRDefault="001B3110" w:rsidP="001B3110">
      <w:pPr>
        <w:spacing w:after="0"/>
        <w:ind w:left="0" w:firstLine="3402"/>
        <w:rPr>
          <w:noProof/>
        </w:rPr>
      </w:pPr>
      <w:r w:rsidRPr="001B3110">
        <w:rPr>
          <w:noProof/>
        </w:rPr>
        <w:drawing>
          <wp:anchor distT="0" distB="0" distL="114300" distR="114300" simplePos="0" relativeHeight="251693056" behindDoc="0" locked="0" layoutInCell="1" allowOverlap="1" wp14:anchorId="01B7746C" wp14:editId="75FA1086">
            <wp:simplePos x="0" y="0"/>
            <wp:positionH relativeFrom="column">
              <wp:posOffset>2807970</wp:posOffset>
            </wp:positionH>
            <wp:positionV relativeFrom="paragraph">
              <wp:posOffset>263525</wp:posOffset>
            </wp:positionV>
            <wp:extent cx="353060" cy="1191260"/>
            <wp:effectExtent l="0" t="0" r="8890" b="8890"/>
            <wp:wrapTopAndBottom/>
            <wp:docPr id="474592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384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D930A" w14:textId="77777777" w:rsidR="001B3110" w:rsidRPr="001B3110" w:rsidRDefault="001B3110" w:rsidP="001B3110">
      <w:pPr>
        <w:spacing w:after="0"/>
        <w:ind w:left="0" w:firstLine="3119"/>
      </w:pPr>
      <w:r w:rsidRPr="001B3110">
        <w:t>Рисунок –</w:t>
      </w:r>
      <w:r w:rsidRPr="001B3110">
        <w:rPr>
          <w:noProof/>
        </w:rPr>
        <w:t xml:space="preserve"> StreetLamp_1</w:t>
      </w:r>
    </w:p>
    <w:p w14:paraId="282E9B3C" w14:textId="77777777" w:rsidR="001B3110" w:rsidRPr="001B3110" w:rsidRDefault="001B3110" w:rsidP="001B3110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706368" behindDoc="0" locked="0" layoutInCell="1" allowOverlap="1" wp14:anchorId="1558D4DA" wp14:editId="1E6BE9AE">
            <wp:simplePos x="0" y="0"/>
            <wp:positionH relativeFrom="column">
              <wp:posOffset>1256665</wp:posOffset>
            </wp:positionH>
            <wp:positionV relativeFrom="paragraph">
              <wp:posOffset>283845</wp:posOffset>
            </wp:positionV>
            <wp:extent cx="3582670" cy="2380615"/>
            <wp:effectExtent l="0" t="0" r="0" b="635"/>
            <wp:wrapTopAndBottom/>
            <wp:docPr id="476348128" name="Рисунок 1" descr="Изображение выглядит как снимок экрана, прямоугольный, шаблон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8128" name="Рисунок 1" descr="Изображение выглядит как снимок экрана, прямоугольный, шаблон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Спрайты для локации город</w:t>
      </w:r>
    </w:p>
    <w:p w14:paraId="1F0613E8" w14:textId="77777777" w:rsidR="001B3110" w:rsidRPr="001B3110" w:rsidRDefault="001B3110" w:rsidP="001B3110">
      <w:pPr>
        <w:spacing w:after="0"/>
        <w:ind w:left="0" w:firstLine="3686"/>
      </w:pPr>
      <w:r w:rsidRPr="001B3110">
        <w:t xml:space="preserve">Рисунок – </w:t>
      </w:r>
      <w:proofErr w:type="spellStart"/>
      <w:r w:rsidRPr="001B3110">
        <w:rPr>
          <w:lang w:val="en-US"/>
        </w:rPr>
        <w:t>tilemap</w:t>
      </w:r>
      <w:proofErr w:type="spellEnd"/>
    </w:p>
    <w:p w14:paraId="47366D38" w14:textId="77777777" w:rsidR="001B3110" w:rsidRPr="001B3110" w:rsidRDefault="001B3110" w:rsidP="001B3110">
      <w:pPr>
        <w:spacing w:after="0"/>
        <w:ind w:left="0" w:firstLine="851"/>
      </w:pPr>
    </w:p>
    <w:p w14:paraId="3E04A7D2" w14:textId="77777777" w:rsidR="00B13579" w:rsidRDefault="00B13579" w:rsidP="00B13579">
      <w:pPr>
        <w:spacing w:after="0"/>
        <w:ind w:left="0" w:firstLine="851"/>
        <w:jc w:val="left"/>
        <w:rPr>
          <w:b/>
          <w:bCs/>
          <w:lang w:val="ru-BY"/>
        </w:rPr>
      </w:pPr>
      <w:r w:rsidRPr="00B13579">
        <w:rPr>
          <w:b/>
          <w:bCs/>
          <w:lang w:val="ru-BY"/>
        </w:rPr>
        <w:t>Интерфейсные элементы</w:t>
      </w:r>
    </w:p>
    <w:p w14:paraId="1AB00250" w14:textId="77777777" w:rsidR="00B13579" w:rsidRPr="00B13579" w:rsidRDefault="00B13579" w:rsidP="00B13579">
      <w:pPr>
        <w:spacing w:after="0"/>
        <w:ind w:left="0" w:firstLine="851"/>
        <w:jc w:val="left"/>
        <w:rPr>
          <w:b/>
          <w:bCs/>
          <w:lang w:val="ru-BY"/>
        </w:rPr>
      </w:pPr>
    </w:p>
    <w:p w14:paraId="483E2D2D" w14:textId="36EE9D54" w:rsidR="00B13579" w:rsidRPr="00B13579" w:rsidRDefault="00B13579" w:rsidP="00B13579">
      <w:pPr>
        <w:spacing w:after="0"/>
        <w:ind w:left="0" w:firstLine="851"/>
        <w:jc w:val="left"/>
        <w:rPr>
          <w:lang w:val="ru-BY"/>
        </w:rPr>
      </w:pPr>
      <w:r w:rsidRPr="00B13579">
        <w:rPr>
          <w:lang w:val="ru-BY"/>
        </w:rPr>
        <w:t>Основные элементы включают индикаторы прогресса, шкалу здоровья, пиктограммы эмоций и диалоговые окна. Индикаторы прогресса отображают выполнение заданий и мотивируют игрока продолжать игру. Шкала здоровья показывает текущее состояние персонажа и помогает контролировать игровой процесс. Эмоции взаимодействия используются для визуального выражения реакции NPC, что делает общение более живым и наглядным. Диалоговые окна обеспечивают структурированное представление текста и позволяют игроку легко воспринимать информацию от персонажей.</w:t>
      </w:r>
    </w:p>
    <w:p w14:paraId="034E0219" w14:textId="0F92BEDF" w:rsidR="001B3110" w:rsidRPr="001B3110" w:rsidRDefault="001B3110" w:rsidP="001B3110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672576" behindDoc="0" locked="0" layoutInCell="1" allowOverlap="1" wp14:anchorId="3CCF1004" wp14:editId="7E3DA83B">
            <wp:simplePos x="0" y="0"/>
            <wp:positionH relativeFrom="column">
              <wp:posOffset>2782570</wp:posOffset>
            </wp:positionH>
            <wp:positionV relativeFrom="paragraph">
              <wp:posOffset>387350</wp:posOffset>
            </wp:positionV>
            <wp:extent cx="695325" cy="438150"/>
            <wp:effectExtent l="0" t="0" r="9525" b="0"/>
            <wp:wrapTopAndBottom/>
            <wp:docPr id="1236738465" name="Рисунок 1" descr="Изображение выглядит как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8465" name="Рисунок 1" descr="Изображение выглядит как пиксель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" t="19102" r="74220" b="17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Тени</w:t>
      </w:r>
    </w:p>
    <w:p w14:paraId="62B31C85" w14:textId="77777777" w:rsidR="001B3110" w:rsidRPr="001B3110" w:rsidRDefault="001B3110" w:rsidP="001B3110">
      <w:pPr>
        <w:spacing w:after="0"/>
        <w:ind w:left="0" w:firstLine="3119"/>
      </w:pPr>
      <w:r w:rsidRPr="001B3110">
        <w:t xml:space="preserve">Рисунок – </w:t>
      </w:r>
      <w:r w:rsidRPr="001B3110">
        <w:rPr>
          <w:lang w:val="en-US"/>
        </w:rPr>
        <w:t>Shadows</w:t>
      </w:r>
      <w:r w:rsidRPr="001B3110">
        <w:t>_</w:t>
      </w:r>
      <w:r w:rsidRPr="001B3110">
        <w:rPr>
          <w:lang w:val="en-US"/>
        </w:rPr>
        <w:t>Sheet</w:t>
      </w:r>
      <w:r w:rsidRPr="001B3110">
        <w:t>_0</w:t>
      </w:r>
    </w:p>
    <w:p w14:paraId="0C5A174D" w14:textId="53C1F39B" w:rsidR="001B3110" w:rsidRPr="001B3110" w:rsidRDefault="00B13579" w:rsidP="001B3110">
      <w:pPr>
        <w:spacing w:after="0"/>
        <w:ind w:left="0" w:firstLine="3402"/>
      </w:pPr>
      <w:r w:rsidRPr="001B3110">
        <w:rPr>
          <w:noProof/>
        </w:rPr>
        <w:drawing>
          <wp:anchor distT="0" distB="0" distL="114300" distR="114300" simplePos="0" relativeHeight="251673600" behindDoc="0" locked="0" layoutInCell="1" allowOverlap="1" wp14:anchorId="794E3E7D" wp14:editId="734D7991">
            <wp:simplePos x="0" y="0"/>
            <wp:positionH relativeFrom="column">
              <wp:posOffset>2670175</wp:posOffset>
            </wp:positionH>
            <wp:positionV relativeFrom="paragraph">
              <wp:posOffset>260350</wp:posOffset>
            </wp:positionV>
            <wp:extent cx="876300" cy="698500"/>
            <wp:effectExtent l="0" t="0" r="0" b="6350"/>
            <wp:wrapTopAndBottom/>
            <wp:docPr id="1097514355" name="Рисунок 1" descr="Изображение выглядит как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8465" name="Рисунок 1" descr="Изображение выглядит как пиксель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83" r="3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CAE8D" w14:textId="4118D74E" w:rsidR="001B3110" w:rsidRDefault="001B3110" w:rsidP="001B3110">
      <w:pPr>
        <w:spacing w:after="0"/>
        <w:ind w:left="0" w:firstLine="3119"/>
      </w:pPr>
      <w:r w:rsidRPr="001B3110">
        <w:t>Рисунок</w:t>
      </w:r>
      <w:r w:rsidRPr="001B3110">
        <w:rPr>
          <w:lang w:val="en-US"/>
        </w:rPr>
        <w:t xml:space="preserve"> – Shadows_Sheet_1</w:t>
      </w:r>
    </w:p>
    <w:p w14:paraId="0125A4DE" w14:textId="77777777" w:rsidR="00B13579" w:rsidRDefault="00B13579" w:rsidP="001B3110">
      <w:pPr>
        <w:spacing w:after="0"/>
        <w:ind w:left="0" w:firstLine="3119"/>
      </w:pPr>
    </w:p>
    <w:p w14:paraId="580E9221" w14:textId="77777777" w:rsidR="00B13579" w:rsidRDefault="00B13579" w:rsidP="001B3110">
      <w:pPr>
        <w:spacing w:after="0"/>
        <w:ind w:left="0" w:firstLine="3119"/>
      </w:pPr>
    </w:p>
    <w:p w14:paraId="67800D7A" w14:textId="77777777" w:rsidR="00B13579" w:rsidRDefault="00B13579" w:rsidP="001B3110">
      <w:pPr>
        <w:spacing w:after="0"/>
        <w:ind w:left="0" w:firstLine="3119"/>
      </w:pPr>
    </w:p>
    <w:p w14:paraId="19824CAA" w14:textId="77777777" w:rsidR="00B13579" w:rsidRPr="001B3110" w:rsidRDefault="00B13579" w:rsidP="001B3110">
      <w:pPr>
        <w:spacing w:after="0"/>
        <w:ind w:left="0" w:firstLine="3119"/>
      </w:pPr>
    </w:p>
    <w:p w14:paraId="6E013F4C" w14:textId="194A5F53" w:rsidR="001B3110" w:rsidRPr="001B3110" w:rsidRDefault="001B3110" w:rsidP="001B3110">
      <w:pPr>
        <w:spacing w:after="0"/>
        <w:ind w:left="0" w:firstLine="3402"/>
        <w:rPr>
          <w:lang w:val="en-US"/>
        </w:rPr>
      </w:pPr>
    </w:p>
    <w:p w14:paraId="5932599B" w14:textId="0841099A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74624" behindDoc="0" locked="0" layoutInCell="1" allowOverlap="1" wp14:anchorId="6C2C9D9D" wp14:editId="2593792A">
            <wp:simplePos x="0" y="0"/>
            <wp:positionH relativeFrom="column">
              <wp:posOffset>2922270</wp:posOffset>
            </wp:positionH>
            <wp:positionV relativeFrom="paragraph">
              <wp:posOffset>0</wp:posOffset>
            </wp:positionV>
            <wp:extent cx="1161415" cy="813435"/>
            <wp:effectExtent l="0" t="0" r="635" b="5715"/>
            <wp:wrapTopAndBottom/>
            <wp:docPr id="109685261" name="Рисунок 1" descr="Изображение выглядит как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8465" name="Рисунок 1" descr="Изображение выглядит как пиксель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110" w:rsidRPr="001B3110">
        <w:t>Рисунок</w:t>
      </w:r>
      <w:r w:rsidR="001B3110" w:rsidRPr="001B3110">
        <w:rPr>
          <w:lang w:val="en-US"/>
        </w:rPr>
        <w:t xml:space="preserve"> – Shadows_Sheet_2</w:t>
      </w:r>
    </w:p>
    <w:p w14:paraId="7BA48132" w14:textId="77777777" w:rsidR="001B3110" w:rsidRPr="001B3110" w:rsidRDefault="001B3110" w:rsidP="001B3110">
      <w:pPr>
        <w:spacing w:after="0"/>
        <w:ind w:left="0" w:firstLine="851"/>
      </w:pPr>
      <w:r w:rsidRPr="001B3110">
        <w:rPr>
          <w:lang w:val="en-US"/>
        </w:rPr>
        <w:drawing>
          <wp:anchor distT="0" distB="0" distL="114300" distR="114300" simplePos="0" relativeHeight="251709440" behindDoc="0" locked="0" layoutInCell="1" allowOverlap="1" wp14:anchorId="610E1741" wp14:editId="5F409EC1">
            <wp:simplePos x="0" y="0"/>
            <wp:positionH relativeFrom="column">
              <wp:posOffset>2130425</wp:posOffset>
            </wp:positionH>
            <wp:positionV relativeFrom="paragraph">
              <wp:posOffset>236220</wp:posOffset>
            </wp:positionV>
            <wp:extent cx="2750185" cy="1007110"/>
            <wp:effectExtent l="0" t="0" r="0" b="2540"/>
            <wp:wrapTopAndBottom/>
            <wp:docPr id="281861405" name="Рисунок 1" descr="Изображение выглядит как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1405" name="Рисунок 1" descr="Изображение выглядит как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Поле зрения охранников</w:t>
      </w:r>
    </w:p>
    <w:p w14:paraId="70FD5EF6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 xml:space="preserve">Рисунок – </w:t>
      </w:r>
      <w:r w:rsidRPr="001B3110">
        <w:rPr>
          <w:lang w:val="en-US"/>
        </w:rPr>
        <w:t>view</w:t>
      </w:r>
    </w:p>
    <w:p w14:paraId="4330F0B0" w14:textId="77777777" w:rsidR="001B3110" w:rsidRPr="001B3110" w:rsidRDefault="001B3110" w:rsidP="001B3110">
      <w:pPr>
        <w:spacing w:after="0"/>
        <w:ind w:left="0" w:firstLine="851"/>
      </w:pPr>
    </w:p>
    <w:p w14:paraId="478E6A60" w14:textId="77777777" w:rsidR="001B3110" w:rsidRPr="001B3110" w:rsidRDefault="001B3110" w:rsidP="001B3110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675648" behindDoc="0" locked="0" layoutInCell="1" allowOverlap="1" wp14:anchorId="12632B52" wp14:editId="53CF2C6E">
            <wp:simplePos x="0" y="0"/>
            <wp:positionH relativeFrom="column">
              <wp:posOffset>3138170</wp:posOffset>
            </wp:positionH>
            <wp:positionV relativeFrom="paragraph">
              <wp:posOffset>321945</wp:posOffset>
            </wp:positionV>
            <wp:extent cx="612140" cy="2247900"/>
            <wp:effectExtent l="0" t="0" r="0" b="0"/>
            <wp:wrapTopAndBottom/>
            <wp:docPr id="140122837" name="Рисунок 1" descr="Изображение выглядит как снимок экрана, Прямоугольник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837" name="Рисунок 1" descr="Изображение выглядит как снимок экрана, Прямоугольник, линия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Шкала прогресса выполнения задания</w:t>
      </w:r>
    </w:p>
    <w:p w14:paraId="3D93C7EE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 xml:space="preserve">Рисунок – </w:t>
      </w:r>
      <w:proofErr w:type="spellStart"/>
      <w:r w:rsidRPr="001B3110">
        <w:rPr>
          <w:lang w:val="en-US"/>
        </w:rPr>
        <w:t>PrograssBar</w:t>
      </w:r>
      <w:proofErr w:type="spellEnd"/>
      <w:r w:rsidRPr="001B3110">
        <w:t>_0</w:t>
      </w:r>
    </w:p>
    <w:p w14:paraId="6969D43E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76672" behindDoc="0" locked="0" layoutInCell="1" allowOverlap="1" wp14:anchorId="67F244BB" wp14:editId="5FE7EB21">
            <wp:simplePos x="0" y="0"/>
            <wp:positionH relativeFrom="column">
              <wp:posOffset>3321685</wp:posOffset>
            </wp:positionH>
            <wp:positionV relativeFrom="paragraph">
              <wp:posOffset>228600</wp:posOffset>
            </wp:positionV>
            <wp:extent cx="370840" cy="2032000"/>
            <wp:effectExtent l="0" t="0" r="0" b="6350"/>
            <wp:wrapTopAndBottom/>
            <wp:docPr id="842110208" name="Рисунок 1" descr="Изображение выглядит как снимок экрана, Прямоугольник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10208" name="Рисунок 1" descr="Изображение выглядит как снимок экрана, Прямоугольник, линия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0461D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 xml:space="preserve">Рисунок – </w:t>
      </w:r>
      <w:proofErr w:type="spellStart"/>
      <w:r w:rsidRPr="001B3110">
        <w:rPr>
          <w:lang w:val="en-US"/>
        </w:rPr>
        <w:t>PrograssBar</w:t>
      </w:r>
      <w:proofErr w:type="spellEnd"/>
      <w:r w:rsidRPr="001B3110">
        <w:t>_1</w:t>
      </w:r>
    </w:p>
    <w:p w14:paraId="518E761D" w14:textId="77777777" w:rsidR="001B3110" w:rsidRPr="001B3110" w:rsidRDefault="001B3110" w:rsidP="001B3110">
      <w:pPr>
        <w:spacing w:after="0"/>
        <w:ind w:left="0" w:firstLine="3402"/>
      </w:pPr>
    </w:p>
    <w:p w14:paraId="61561D7C" w14:textId="5F343D09" w:rsidR="001B3110" w:rsidRPr="001B3110" w:rsidRDefault="001B3110" w:rsidP="001B3110">
      <w:pPr>
        <w:spacing w:after="0"/>
        <w:ind w:left="0" w:firstLine="851"/>
      </w:pPr>
      <w:r w:rsidRPr="001B3110">
        <w:t>Эмоция взаимодействия</w:t>
      </w:r>
      <w:r w:rsidR="00B13579">
        <w:t>:</w:t>
      </w:r>
    </w:p>
    <w:p w14:paraId="3FB60DEA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41D355AF" wp14:editId="6F99FC14">
            <wp:simplePos x="0" y="0"/>
            <wp:positionH relativeFrom="column">
              <wp:posOffset>3044825</wp:posOffset>
            </wp:positionH>
            <wp:positionV relativeFrom="paragraph">
              <wp:posOffset>0</wp:posOffset>
            </wp:positionV>
            <wp:extent cx="815975" cy="777875"/>
            <wp:effectExtent l="0" t="0" r="3175" b="3175"/>
            <wp:wrapTopAndBottom/>
            <wp:docPr id="980631841" name="Рисунок 1" descr="Изображение выглядит как Прямоугольник, прямоугольный, снимок экрана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841" name="Рисунок 1" descr="Изображение выглядит как Прямоугольник, прямоугольный, снимок экрана, символ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" t="2671" r="1733" b="1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77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 xml:space="preserve">Рисунок – </w:t>
      </w:r>
      <w:r w:rsidRPr="001B3110">
        <w:rPr>
          <w:lang w:val="en-US"/>
        </w:rPr>
        <w:t>emote</w:t>
      </w:r>
      <w:r w:rsidRPr="001B3110">
        <w:t>22_0</w:t>
      </w:r>
    </w:p>
    <w:p w14:paraId="4640AB1D" w14:textId="77777777" w:rsidR="001B3110" w:rsidRPr="001B3110" w:rsidRDefault="001B3110" w:rsidP="00B13579">
      <w:pPr>
        <w:spacing w:after="0"/>
        <w:ind w:left="0" w:firstLine="851"/>
      </w:pPr>
    </w:p>
    <w:p w14:paraId="39F160F6" w14:textId="77777777" w:rsidR="001B3110" w:rsidRPr="001B3110" w:rsidRDefault="001B3110" w:rsidP="00B13579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678720" behindDoc="0" locked="0" layoutInCell="1" allowOverlap="1" wp14:anchorId="6409011A" wp14:editId="17C1A7C9">
            <wp:simplePos x="0" y="0"/>
            <wp:positionH relativeFrom="column">
              <wp:posOffset>3030220</wp:posOffset>
            </wp:positionH>
            <wp:positionV relativeFrom="paragraph">
              <wp:posOffset>248920</wp:posOffset>
            </wp:positionV>
            <wp:extent cx="838200" cy="662940"/>
            <wp:effectExtent l="0" t="0" r="0" b="3810"/>
            <wp:wrapTopAndBottom/>
            <wp:docPr id="1744983524" name="Рисунок 1" descr="Изображение выглядит как пиксель, символ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3524" name="Рисунок 1" descr="Изображение выглядит как пиксель, символ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09" r="6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Здоровье</w:t>
      </w:r>
    </w:p>
    <w:p w14:paraId="7C2186A5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>Рисунок – Health_1</w:t>
      </w:r>
    </w:p>
    <w:p w14:paraId="2D375A82" w14:textId="2F933DB5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79744" behindDoc="0" locked="0" layoutInCell="1" allowOverlap="1" wp14:anchorId="5EA333AE" wp14:editId="68DED3EC">
            <wp:simplePos x="0" y="0"/>
            <wp:positionH relativeFrom="column">
              <wp:posOffset>3043555</wp:posOffset>
            </wp:positionH>
            <wp:positionV relativeFrom="paragraph">
              <wp:posOffset>228600</wp:posOffset>
            </wp:positionV>
            <wp:extent cx="824865" cy="739140"/>
            <wp:effectExtent l="0" t="0" r="0" b="3810"/>
            <wp:wrapTopAndBottom/>
            <wp:docPr id="1355292967" name="Рисунок 1" descr="Изображение выглядит как пиксель, символ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3524" name="Рисунок 1" descr="Изображение выглядит как пиксель, символ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7FCBA" w14:textId="53E266EC" w:rsidR="001B3110" w:rsidRPr="001B3110" w:rsidRDefault="001B3110" w:rsidP="00B13579">
      <w:pPr>
        <w:spacing w:after="0"/>
        <w:ind w:left="0" w:firstLine="851"/>
        <w:jc w:val="center"/>
      </w:pPr>
      <w:r w:rsidRPr="001B3110">
        <w:t>Рисунок – Health_0</w:t>
      </w:r>
    </w:p>
    <w:p w14:paraId="44C73AB2" w14:textId="77777777" w:rsidR="001B3110" w:rsidRPr="001B3110" w:rsidRDefault="001B3110" w:rsidP="00B13579">
      <w:pPr>
        <w:spacing w:after="0"/>
        <w:ind w:left="0" w:firstLine="851"/>
      </w:pPr>
    </w:p>
    <w:p w14:paraId="2A239150" w14:textId="77777777" w:rsidR="001B3110" w:rsidRPr="001B3110" w:rsidRDefault="001B3110" w:rsidP="00B13579">
      <w:pPr>
        <w:spacing w:after="0"/>
        <w:ind w:left="0" w:firstLine="851"/>
      </w:pPr>
      <w:r w:rsidRPr="001B3110">
        <w:rPr>
          <w:noProof/>
        </w:rPr>
        <w:drawing>
          <wp:anchor distT="0" distB="0" distL="114300" distR="114300" simplePos="0" relativeHeight="251695104" behindDoc="0" locked="0" layoutInCell="1" allowOverlap="1" wp14:anchorId="16FA0A99" wp14:editId="4C518150">
            <wp:simplePos x="0" y="0"/>
            <wp:positionH relativeFrom="column">
              <wp:posOffset>3119120</wp:posOffset>
            </wp:positionH>
            <wp:positionV relativeFrom="paragraph">
              <wp:posOffset>273685</wp:posOffset>
            </wp:positionV>
            <wp:extent cx="704850" cy="542925"/>
            <wp:effectExtent l="0" t="0" r="0" b="9525"/>
            <wp:wrapTopAndBottom/>
            <wp:docPr id="1995191961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1961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849" b="7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110">
        <w:t>Мусор (</w:t>
      </w:r>
      <w:r w:rsidRPr="001B3110">
        <w:rPr>
          <w:lang w:val="en-US"/>
        </w:rPr>
        <w:t>trash</w:t>
      </w:r>
      <w:r w:rsidRPr="001B3110">
        <w:t>)</w:t>
      </w:r>
    </w:p>
    <w:p w14:paraId="318A6AF4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>Рисунок – мусор 1_0</w:t>
      </w:r>
    </w:p>
    <w:p w14:paraId="2635D1A8" w14:textId="726647D2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96128" behindDoc="0" locked="0" layoutInCell="1" allowOverlap="1" wp14:anchorId="59895468" wp14:editId="4A0DE812">
            <wp:simplePos x="0" y="0"/>
            <wp:positionH relativeFrom="column">
              <wp:posOffset>3179445</wp:posOffset>
            </wp:positionH>
            <wp:positionV relativeFrom="paragraph">
              <wp:posOffset>285750</wp:posOffset>
            </wp:positionV>
            <wp:extent cx="571500" cy="419100"/>
            <wp:effectExtent l="0" t="0" r="0" b="0"/>
            <wp:wrapTopAndBottom/>
            <wp:docPr id="2094801221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1221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4" t="3676" r="57298" b="76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8EAA7" w14:textId="12F8EB44" w:rsidR="001B3110" w:rsidRPr="001B3110" w:rsidRDefault="001B3110" w:rsidP="00B13579">
      <w:pPr>
        <w:spacing w:after="0"/>
        <w:ind w:left="0" w:firstLine="851"/>
        <w:jc w:val="center"/>
        <w:rPr>
          <w:noProof/>
        </w:rPr>
      </w:pPr>
      <w:r w:rsidRPr="001B3110">
        <w:t>Рисунок – мусор 1_1</w:t>
      </w:r>
    </w:p>
    <w:p w14:paraId="460EF397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97152" behindDoc="0" locked="0" layoutInCell="1" allowOverlap="1" wp14:anchorId="09E67FA2" wp14:editId="65FBB39C">
            <wp:simplePos x="0" y="0"/>
            <wp:positionH relativeFrom="column">
              <wp:posOffset>3063240</wp:posOffset>
            </wp:positionH>
            <wp:positionV relativeFrom="paragraph">
              <wp:posOffset>247650</wp:posOffset>
            </wp:positionV>
            <wp:extent cx="704850" cy="485775"/>
            <wp:effectExtent l="0" t="0" r="0" b="9525"/>
            <wp:wrapTopAndBottom/>
            <wp:docPr id="1019370386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0386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5" r="30124" b="7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3C97D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t>Рисунок – мусор 1_2</w:t>
      </w:r>
    </w:p>
    <w:p w14:paraId="14758DE4" w14:textId="2B8C4E17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98176" behindDoc="0" locked="0" layoutInCell="1" allowOverlap="1" wp14:anchorId="296939C8" wp14:editId="0FB70FE1">
            <wp:simplePos x="0" y="0"/>
            <wp:positionH relativeFrom="column">
              <wp:posOffset>3303270</wp:posOffset>
            </wp:positionH>
            <wp:positionV relativeFrom="paragraph">
              <wp:posOffset>414020</wp:posOffset>
            </wp:positionV>
            <wp:extent cx="419100" cy="390525"/>
            <wp:effectExtent l="0" t="0" r="0" b="9525"/>
            <wp:wrapTopAndBottom/>
            <wp:docPr id="2053820476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0476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75" t="2758" r="9938" b="78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11042" w14:textId="1AF3DEDB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699200" behindDoc="0" locked="0" layoutInCell="1" allowOverlap="1" wp14:anchorId="0BEF22F2" wp14:editId="1C16D9C1">
            <wp:simplePos x="0" y="0"/>
            <wp:positionH relativeFrom="column">
              <wp:posOffset>3217545</wp:posOffset>
            </wp:positionH>
            <wp:positionV relativeFrom="paragraph">
              <wp:posOffset>1042670</wp:posOffset>
            </wp:positionV>
            <wp:extent cx="523875" cy="428625"/>
            <wp:effectExtent l="0" t="0" r="9525" b="9525"/>
            <wp:wrapTopAndBottom/>
            <wp:docPr id="298020327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0327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8" t="39062" r="83178" b="40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110" w:rsidRPr="001B3110">
        <w:t>Рисунок – мусор 1_3</w:t>
      </w:r>
    </w:p>
    <w:p w14:paraId="7B69A929" w14:textId="60F8657E" w:rsidR="001B3110" w:rsidRPr="001B3110" w:rsidRDefault="001B3110" w:rsidP="00B13579">
      <w:pPr>
        <w:spacing w:after="0"/>
        <w:ind w:left="0" w:firstLine="851"/>
        <w:jc w:val="center"/>
      </w:pPr>
    </w:p>
    <w:p w14:paraId="1F8B8D65" w14:textId="0C079BE2" w:rsidR="001B3110" w:rsidRPr="001B3110" w:rsidRDefault="001B3110" w:rsidP="00B13579">
      <w:pPr>
        <w:spacing w:after="0"/>
        <w:ind w:left="0" w:firstLine="851"/>
        <w:jc w:val="center"/>
      </w:pPr>
      <w:r w:rsidRPr="001B3110">
        <w:t>Рисунок – мусор 1_4</w:t>
      </w:r>
    </w:p>
    <w:p w14:paraId="47BC2D23" w14:textId="77777777" w:rsidR="001B3110" w:rsidRPr="001B3110" w:rsidRDefault="001B3110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700224" behindDoc="0" locked="0" layoutInCell="1" allowOverlap="1" wp14:anchorId="098519D7" wp14:editId="2AE0D5C8">
            <wp:simplePos x="0" y="0"/>
            <wp:positionH relativeFrom="column">
              <wp:posOffset>3112770</wp:posOffset>
            </wp:positionH>
            <wp:positionV relativeFrom="paragraph">
              <wp:posOffset>274320</wp:posOffset>
            </wp:positionV>
            <wp:extent cx="742950" cy="457200"/>
            <wp:effectExtent l="0" t="0" r="0" b="0"/>
            <wp:wrapTopAndBottom/>
            <wp:docPr id="931535044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5044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70" r="79814" b="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C8291" w14:textId="78E4A8C6" w:rsidR="001B3110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701248" behindDoc="0" locked="0" layoutInCell="1" allowOverlap="1" wp14:anchorId="096EA441" wp14:editId="5C9E2C5D">
            <wp:simplePos x="0" y="0"/>
            <wp:positionH relativeFrom="column">
              <wp:posOffset>3134995</wp:posOffset>
            </wp:positionH>
            <wp:positionV relativeFrom="paragraph">
              <wp:posOffset>966470</wp:posOffset>
            </wp:positionV>
            <wp:extent cx="628650" cy="862965"/>
            <wp:effectExtent l="0" t="0" r="0" b="0"/>
            <wp:wrapTopAndBottom/>
            <wp:docPr id="336894941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4941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37" t="58364" r="43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86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110" w:rsidRPr="001B3110">
        <w:t>Рисунок – мусор 1_5</w:t>
      </w:r>
    </w:p>
    <w:p w14:paraId="75C9A8E6" w14:textId="29B0A633" w:rsidR="001B3110" w:rsidRPr="001B3110" w:rsidRDefault="001B3110" w:rsidP="00B13579">
      <w:pPr>
        <w:spacing w:after="0"/>
        <w:ind w:left="0" w:firstLine="851"/>
        <w:jc w:val="center"/>
      </w:pPr>
    </w:p>
    <w:p w14:paraId="5461708C" w14:textId="228B295C" w:rsidR="001B3110" w:rsidRDefault="001B3110" w:rsidP="00B13579">
      <w:pPr>
        <w:spacing w:after="0"/>
        <w:ind w:left="0" w:firstLine="851"/>
        <w:jc w:val="center"/>
      </w:pPr>
      <w:r w:rsidRPr="001B3110">
        <w:t>Рисунок – мусор 1_6</w:t>
      </w:r>
    </w:p>
    <w:p w14:paraId="531DA473" w14:textId="4FBE60A0" w:rsidR="00B13579" w:rsidRPr="001B3110" w:rsidRDefault="00B13579" w:rsidP="00B13579">
      <w:pPr>
        <w:spacing w:after="0"/>
        <w:ind w:left="0" w:firstLine="851"/>
        <w:jc w:val="center"/>
      </w:pPr>
      <w:r w:rsidRPr="001B3110">
        <w:rPr>
          <w:noProof/>
        </w:rPr>
        <w:drawing>
          <wp:anchor distT="0" distB="0" distL="114300" distR="114300" simplePos="0" relativeHeight="251702272" behindDoc="0" locked="0" layoutInCell="1" allowOverlap="1" wp14:anchorId="383568F2" wp14:editId="421D1AC6">
            <wp:simplePos x="0" y="0"/>
            <wp:positionH relativeFrom="column">
              <wp:posOffset>2905125</wp:posOffset>
            </wp:positionH>
            <wp:positionV relativeFrom="paragraph">
              <wp:posOffset>267335</wp:posOffset>
            </wp:positionV>
            <wp:extent cx="1184910" cy="805815"/>
            <wp:effectExtent l="0" t="0" r="0" b="0"/>
            <wp:wrapTopAndBottom/>
            <wp:docPr id="1884320713" name="Рисунок 1" descr="Изображение выглядит как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0713" name="Рисунок 1" descr="Изображение выглядит как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05" t="6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80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78167" w14:textId="6955A37A" w:rsidR="001B3110" w:rsidRPr="001B3110" w:rsidRDefault="001B3110" w:rsidP="00B13579">
      <w:pPr>
        <w:spacing w:after="0"/>
        <w:ind w:left="0" w:firstLine="851"/>
        <w:jc w:val="center"/>
      </w:pPr>
      <w:r w:rsidRPr="001B3110">
        <w:t>Рисунок – мусор 1_7</w:t>
      </w:r>
    </w:p>
    <w:p w14:paraId="3B9C1E64" w14:textId="24C9FE18" w:rsidR="001B3110" w:rsidRDefault="001B3110" w:rsidP="00B13579">
      <w:pPr>
        <w:spacing w:after="0"/>
        <w:ind w:left="0" w:firstLine="851"/>
        <w:jc w:val="center"/>
      </w:pPr>
    </w:p>
    <w:p w14:paraId="6E8CBED1" w14:textId="1BDB889C" w:rsidR="00BE0C4F" w:rsidRPr="001B3110" w:rsidRDefault="00BE0C4F" w:rsidP="00BE0C4F">
      <w:pPr>
        <w:spacing w:after="0"/>
        <w:ind w:left="0" w:firstLine="851"/>
      </w:pPr>
      <w:r w:rsidRPr="00BE0C4F">
        <w:drawing>
          <wp:anchor distT="0" distB="0" distL="114300" distR="114300" simplePos="0" relativeHeight="251710464" behindDoc="0" locked="0" layoutInCell="1" allowOverlap="1" wp14:anchorId="0BDF6186" wp14:editId="50148417">
            <wp:simplePos x="0" y="0"/>
            <wp:positionH relativeFrom="column">
              <wp:posOffset>763270</wp:posOffset>
            </wp:positionH>
            <wp:positionV relativeFrom="paragraph">
              <wp:posOffset>365760</wp:posOffset>
            </wp:positionV>
            <wp:extent cx="5449570" cy="1036955"/>
            <wp:effectExtent l="0" t="0" r="0" b="0"/>
            <wp:wrapTopAndBottom/>
            <wp:docPr id="1044234067" name="Рисунок 1" descr="Изображение выглядит как Прямоугольник, багет, рам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4067" name="Рисунок 1" descr="Изображение выглядит как Прямоугольник, багет, рам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Окно меню:</w:t>
      </w:r>
    </w:p>
    <w:p w14:paraId="7F601488" w14:textId="73B1CF12" w:rsidR="002A6BBA" w:rsidRDefault="002A6BBA" w:rsidP="00B13579">
      <w:pPr>
        <w:autoSpaceDE w:val="0"/>
        <w:autoSpaceDN w:val="0"/>
        <w:adjustRightInd w:val="0"/>
        <w:spacing w:after="0" w:line="240" w:lineRule="auto"/>
        <w:ind w:left="0" w:firstLine="851"/>
        <w:jc w:val="center"/>
      </w:pPr>
    </w:p>
    <w:sectPr w:rsidR="002A6BBA" w:rsidSect="00B13579"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type w:val="continuous"/>
      <w:pgSz w:w="11906" w:h="16838" w:code="9"/>
      <w:pgMar w:top="993" w:right="566" w:bottom="1843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E969" w14:textId="77777777" w:rsidR="00DC5C1B" w:rsidRDefault="00DC5C1B" w:rsidP="00D973E7">
      <w:pPr>
        <w:spacing w:after="0" w:line="240" w:lineRule="auto"/>
      </w:pPr>
      <w:r>
        <w:separator/>
      </w:r>
    </w:p>
  </w:endnote>
  <w:endnote w:type="continuationSeparator" w:id="0">
    <w:p w14:paraId="1C748A24" w14:textId="77777777" w:rsidR="00DC5C1B" w:rsidRDefault="00DC5C1B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40B5E0" id="Прямая соединительная линия 4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899B36" id="Прямая соединительная линия 22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79300" id="Прямая соединительная линия 21" o:spid="_x0000_s1026" style="position:absolute;flip:x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275832" id="Прямая соединительная линия 20" o:spid="_x0000_s1026" style="position:absolute;flip:x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7343CE" id="Прямая соединительная линия 19" o:spid="_x0000_s1026" style="position:absolute;flip:x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5B7CB4" id="Прямая соединительная линия 1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B1029" id="Прямая соединительная линия 17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E150A" id="Прямая соединительная линия 15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C9B3B4" id="Прямая соединительная линия 14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84873" id="Прямая соединительная линия 13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5D2E9" id="Прямая соединительная линия 11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FE52B" id="Прямая соединительная линия 10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83848B" id="Прямая соединительная линия 9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A5E4E" id="Прямая соединительная линия 8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F56AD" id="Прямая соединительная линия 7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E089BC" id="Прямая соединительная линия 6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8B268" id="Прямая соединительная линия 5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0A8E6" id="Прямая соединительная линия 4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26E1A" id="Прямая соединительная линия 3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C59E8" id="Прямая соединительная линия 2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EAEA7" id="Прямая соединительная линия 1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421F7" w14:textId="6F02B7ED" w:rsidR="001B3110" w:rsidRDefault="001B3110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 w:rsidR="00B13579">
      <w:rPr>
        <w:rStyle w:val="a7"/>
      </w:rPr>
      <w:fldChar w:fldCharType="separate"/>
    </w:r>
    <w:r w:rsidR="00B13579">
      <w:rPr>
        <w:rStyle w:val="a7"/>
        <w:noProof/>
      </w:rPr>
      <w:t>2</w:t>
    </w:r>
    <w:r>
      <w:rPr>
        <w:rStyle w:val="a7"/>
      </w:rPr>
      <w:fldChar w:fldCharType="end"/>
    </w:r>
  </w:p>
  <w:p w14:paraId="50B7D4E0" w14:textId="77777777" w:rsidR="001B3110" w:rsidRDefault="001B3110" w:rsidP="00510612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3D9" w14:textId="7F74617E" w:rsidR="001B3110" w:rsidRPr="00523D9B" w:rsidRDefault="001B3110" w:rsidP="00B13579">
    <w:pPr>
      <w:pStyle w:val="a5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9BF0" w14:textId="77777777" w:rsidR="001B3110" w:rsidRDefault="001B3110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1AFC1B62" w14:textId="77777777" w:rsidR="001B3110" w:rsidRDefault="001B3110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C9A3825" wp14:editId="4368E72A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174744970" name="Прямая соединительная линия 17474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53038" id="Прямая соединительная линия 17474497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A791CB0" wp14:editId="034E4B08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235012905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126FE" w14:textId="77777777" w:rsidR="001B3110" w:rsidRPr="00934A03" w:rsidRDefault="001B3110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5811A3CE" w14:textId="77777777" w:rsidR="001B3110" w:rsidRPr="008D6622" w:rsidRDefault="001B3110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791CB0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left:0;text-align:left;margin-left:156.2pt;margin-top:-56.15pt;width:198.8pt;height:85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v/5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MSlSQuymmgPZAghGVhaMHp0gP+5GyiZam5/7ETqDgbPlgy5W2xJtIspGB9cVVS&#10;gOeV5rwirCSomgfOlutdWDZy59B0PXVaxmDhlozUJkl8YXXkTwuRlB+XN27ceZxevfxi21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9i//n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271126FE" w14:textId="77777777" w:rsidR="001B3110" w:rsidRPr="00934A03" w:rsidRDefault="001B3110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5811A3CE" w14:textId="77777777" w:rsidR="001B3110" w:rsidRPr="008D6622" w:rsidRDefault="001B3110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DA12322" wp14:editId="59CDB627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803957765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C60541" w14:textId="77777777" w:rsidR="001B3110" w:rsidRPr="00504EE5" w:rsidRDefault="001B3110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A12322" id="_x0000_s1048" type="#_x0000_t202" style="position:absolute;left:0;text-align:left;margin-left:129pt;margin-top:-52.95pt;width:28.4pt;height:1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" filled="f" stroked="f">
              <v:textbox inset="0,0,0,0">
                <w:txbxContent>
                  <w:p w14:paraId="37C60541" w14:textId="77777777" w:rsidR="001B3110" w:rsidRPr="00504EE5" w:rsidRDefault="001B3110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3D1EF2D" wp14:editId="67D1789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935070270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46C46" w14:textId="77777777" w:rsidR="001B3110" w:rsidRPr="00504EE5" w:rsidRDefault="001B3110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D1EF2D" id="_x0000_s1049" type="#_x0000_t202" style="position:absolute;left:0;text-align:left;margin-left:86.4pt;margin-top:-53pt;width:40.55pt;height:12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CE9xLG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42C46C46" w14:textId="77777777" w:rsidR="001B3110" w:rsidRPr="00504EE5" w:rsidRDefault="001B3110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A0C6AF5" wp14:editId="79702FFD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60858923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7A9539" w14:textId="77777777" w:rsidR="001B3110" w:rsidRPr="00504EE5" w:rsidRDefault="001B3110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0C6AF5" id="_x0000_s1050" type="#_x0000_t202" style="position:absolute;left:0;text-align:left;margin-left:56.8pt;margin-top:-52.9pt;width:28.4pt;height:1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" filled="f" stroked="f">
              <v:textbox inset="0,0,0,0">
                <w:txbxContent>
                  <w:p w14:paraId="047A9539" w14:textId="77777777" w:rsidR="001B3110" w:rsidRPr="00504EE5" w:rsidRDefault="001B3110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FEDE7D5" wp14:editId="44E3B803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1822934271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B4C60" w14:textId="77777777" w:rsidR="001B3110" w:rsidRPr="00504EE5" w:rsidRDefault="001B3110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DE7D5" id="_x0000_s1051" type="#_x0000_t202" style="position:absolute;left:0;text-align:left;margin-left:29.35pt;margin-top:-53pt;width:27.45pt;height:12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MnkHN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6DBB4C60" w14:textId="77777777" w:rsidR="001B3110" w:rsidRPr="00504EE5" w:rsidRDefault="001B3110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F171890" wp14:editId="64164578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2106202979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6DE035" w14:textId="77777777" w:rsidR="001B3110" w:rsidRPr="00504EE5" w:rsidRDefault="001B311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171890" id="_x0000_s1052" type="#_x0000_t202" style="position:absolute;left:0;text-align:left;margin-left:0;margin-top:-52.9pt;width:28.4pt;height:1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" filled="f" stroked="f">
              <v:textbox inset="0,0,0,0">
                <w:txbxContent>
                  <w:p w14:paraId="456DE035" w14:textId="77777777" w:rsidR="001B3110" w:rsidRPr="00504EE5" w:rsidRDefault="001B311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57401DB" wp14:editId="0E7812A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421035804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3F294C" w14:textId="77777777" w:rsidR="001B3110" w:rsidRPr="00504EE5" w:rsidRDefault="001B3110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401DB" id="_x0000_s1053" type="#_x0000_t202" style="position:absolute;left:0;text-align:left;margin-left:-28.4pt;margin-top:-52.95pt;width:28.4pt;height:1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" filled="f" stroked="f">
              <v:textbox inset="0,0,0,0">
                <w:txbxContent>
                  <w:p w14:paraId="233F294C" w14:textId="77777777" w:rsidR="001B3110" w:rsidRPr="00504EE5" w:rsidRDefault="001B3110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F70D103" wp14:editId="160F1DFC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1465364991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200C7F" w14:textId="77777777" w:rsidR="001B3110" w:rsidRPr="00504EE5" w:rsidRDefault="001B3110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70D103" id="_x0000_s1054" type="#_x0000_t202" style="position:absolute;left:0;text-align:left;margin-left:-28.4pt;margin-top:-24.3pt;width:56.8pt;height:21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J3k&#10;FF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49200C7F" w14:textId="77777777" w:rsidR="001B3110" w:rsidRPr="00504EE5" w:rsidRDefault="001B3110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CFE015F" wp14:editId="17877587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1609908589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C2D57" w14:textId="77777777" w:rsidR="001B3110" w:rsidRPr="00504EE5" w:rsidRDefault="001B3110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FE015F" id="_x0000_s1055" type="#_x0000_t202" style="position:absolute;left:0;text-align:left;margin-left:-28.4pt;margin-top:-10.25pt;width:56.8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" filled="f" stroked="f">
              <v:textbox inset="0,0,0,0">
                <w:txbxContent>
                  <w:p w14:paraId="6D8C2D57" w14:textId="77777777" w:rsidR="001B3110" w:rsidRPr="00504EE5" w:rsidRDefault="001B3110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2B4719E" wp14:editId="1F778F5F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578175131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44E34" w14:textId="77777777" w:rsidR="001B3110" w:rsidRPr="00504EE5" w:rsidRDefault="001B3110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4719E" id="_x0000_s1056" type="#_x0000_t202" style="position:absolute;left:0;text-align:left;margin-left:28.4pt;margin-top:-24.3pt;width:56.8pt;height:2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C&#10;M+3E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35B44E34" w14:textId="77777777" w:rsidR="001B3110" w:rsidRPr="00504EE5" w:rsidRDefault="001B3110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8C3E23D" wp14:editId="1DCB16E1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1600215364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8F46F" w14:textId="77777777" w:rsidR="001B3110" w:rsidRPr="00504EE5" w:rsidRDefault="001B3110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C3E23D" id="_x0000_s1057" type="#_x0000_t202" style="position:absolute;left:0;text-align:left;margin-left:28.4pt;margin-top:-10.25pt;width:56.8pt;height:2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Cx&#10;wUeR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6128F46F" w14:textId="77777777" w:rsidR="001B3110" w:rsidRPr="00504EE5" w:rsidRDefault="001B3110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3396B9D" wp14:editId="1CE2308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1200775791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363477" w14:textId="77777777" w:rsidR="001B3110" w:rsidRPr="000F58C4" w:rsidRDefault="001B3110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396B9D" id="_x0000_s1058" type="#_x0000_t202" style="position:absolute;left:0;text-align:left;margin-left:156.2pt;margin-top:-1.35pt;width:190.4pt;height:3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C6Os194AAAAAkBAAAPAAAAAAAAAAAAAAAAADUEAABkcnMvZG93bnJldi54bWxQSwUGAAAA&#10;AAQABADzAAAAQgUAAAAA&#10;" filled="f" stroked="f">
              <v:textbox inset="0,0,0,0">
                <w:txbxContent>
                  <w:p w14:paraId="7B363477" w14:textId="77777777" w:rsidR="001B3110" w:rsidRPr="000F58C4" w:rsidRDefault="001B3110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C6C008F" wp14:editId="465E482A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598853568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87B9E1" w14:textId="77777777" w:rsidR="001B3110" w:rsidRPr="00EA3828" w:rsidRDefault="001B3110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6C008F" id="_x0000_s1059" type="#_x0000_t202" style="position:absolute;left:0;text-align:left;margin-left:355pt;margin-top:-36.85pt;width:42.6pt;height:28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CKLo9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987B9E1" w14:textId="77777777" w:rsidR="001B3110" w:rsidRPr="00EA3828" w:rsidRDefault="001B3110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A034169" wp14:editId="59F11DED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893300046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2E84C" w14:textId="77777777" w:rsidR="001B3110" w:rsidRPr="00436502" w:rsidRDefault="001B3110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34169" id="_x0000_s1060" type="#_x0000_t202" style="position:absolute;left:0;text-align:left;margin-left:440.2pt;margin-top:-41.95pt;width:56.8pt;height:27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I33dOj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16F2E84C" w14:textId="77777777" w:rsidR="001B3110" w:rsidRPr="00436502" w:rsidRDefault="001B3110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2160390" wp14:editId="7193657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1066374300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6733D" w14:textId="77777777" w:rsidR="001B3110" w:rsidRPr="00436502" w:rsidRDefault="001B3110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160390" id="_x0000_s1061" type="#_x0000_t202" style="position:absolute;left:0;text-align:left;margin-left:397.6pt;margin-top:-41.95pt;width:42.6pt;height:28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pATUb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7FC6733D" w14:textId="77777777" w:rsidR="001B3110" w:rsidRPr="00436502" w:rsidRDefault="001B3110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EA8118C" wp14:editId="50B5EBD2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648277973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3FDDDF" w14:textId="77777777" w:rsidR="001B3110" w:rsidRPr="00B51140" w:rsidRDefault="001B3110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C2FB7CF" w14:textId="77777777" w:rsidR="001B3110" w:rsidRPr="009032C9" w:rsidRDefault="001B3110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A8118C" id="_x0000_s1062" type="#_x0000_t202" style="position:absolute;left:0;text-align:left;margin-left:156.2pt;margin-top:-87.1pt;width:340.8pt;height:3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" filled="f" stroked="f">
              <v:textbox>
                <w:txbxContent>
                  <w:p w14:paraId="7B3FDDDF" w14:textId="77777777" w:rsidR="001B3110" w:rsidRPr="00B51140" w:rsidRDefault="001B3110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C2FB7CF" w14:textId="77777777" w:rsidR="001B3110" w:rsidRPr="009032C9" w:rsidRDefault="001B3110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E24A776" wp14:editId="0F39415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1541583639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AB6D85" w14:textId="77777777" w:rsidR="001B3110" w:rsidRPr="0061661F" w:rsidRDefault="001B311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24A776" id="_x0000_s1063" type="#_x0000_t202" style="position:absolute;left:0;text-align:left;margin-left:440.2pt;margin-top:-54.45pt;width:54.8pt;height:1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" filled="f" stroked="f">
              <v:textbox inset="0,0,0,0">
                <w:txbxContent>
                  <w:p w14:paraId="2DAB6D85" w14:textId="77777777" w:rsidR="001B3110" w:rsidRPr="0061661F" w:rsidRDefault="001B311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28CA0F7" wp14:editId="0807EEF6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1441240867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561AF" w14:textId="77777777" w:rsidR="001B3110" w:rsidRPr="0061661F" w:rsidRDefault="001B3110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CA0F7" id="_x0000_s1064" type="#_x0000_t202" style="position:absolute;left:0;text-align:left;margin-left:397.6pt;margin-top:-54.45pt;width:41.35pt;height:1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Ac0gXJ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249561AF" w14:textId="77777777" w:rsidR="001B3110" w:rsidRPr="0061661F" w:rsidRDefault="001B3110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36714EE" wp14:editId="149AC5D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1999999949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12C4D" w14:textId="77777777" w:rsidR="001B3110" w:rsidRPr="0061661F" w:rsidRDefault="001B3110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6714EE" id="_x0000_s1065" type="#_x0000_t202" style="position:absolute;left:0;text-align:left;margin-left:355pt;margin-top:-54.45pt;width:42.8pt;height:1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E0uFwf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1D12C4D" w14:textId="77777777" w:rsidR="001B3110" w:rsidRPr="0061661F" w:rsidRDefault="001B3110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0A427EA" wp14:editId="049C03F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60550158" name="Прямая соединительная линия 60550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6B2446" id="Прямая соединительная линия 6055015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04FF669" wp14:editId="46AD0D62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718039020" name="Прямая соединительная линия 7180390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5AC75" id="Прямая соединительная линия 718039020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7E75086" wp14:editId="0009226A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14043502" name="Прямая соединительная линия 2014043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1A45B9" id="Прямая соединительная линия 2014043502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979E830" wp14:editId="54CD75AB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617085959" name="Прямая соединительная линия 617085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FDF1E" id="Прямая соединительная линия 617085959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9280EE4" wp14:editId="40D01EA3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071896996" name="Прямая соединительная линия 1071896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DE642" id="Прямая соединительная линия 107189699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B343CF1" wp14:editId="6E12A857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206150175" name="Прямая соединительная линия 206150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307265" id="Прямая соединительная линия 20615017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CD0F3AF" wp14:editId="572177E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649638598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D4284" w14:textId="77777777" w:rsidR="001B3110" w:rsidRPr="00B51140" w:rsidRDefault="001B3110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D0F3AF" id="_x0000_s1066" type="#_x0000_t202" style="position:absolute;left:0;text-align:left;margin-left:355pt;margin-top:.65pt;width:142pt;height:2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" filled="f" stroked="f">
              <v:textbox inset="0,0,0,0">
                <w:txbxContent>
                  <w:p w14:paraId="209D4284" w14:textId="77777777" w:rsidR="001B3110" w:rsidRPr="00B51140" w:rsidRDefault="001B3110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A02F33A" wp14:editId="1E39C506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006457374" name="Прямая соединительная линия 1006457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8DE87" id="Прямая соединительная линия 100645737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9483F90" wp14:editId="53BB3C9F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597397834" name="Прямая соединительная линия 597397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5090E4" id="Прямая соединительная линия 59739783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1117A46" wp14:editId="268CB975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803102851" name="Прямая соединительная линия 803102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6C30F" id="Прямая соединительная линия 80310285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FB371CD" wp14:editId="2221BD6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850787368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0D92CD" w14:textId="77777777" w:rsidR="001B3110" w:rsidRPr="00961A19" w:rsidRDefault="001B3110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B371CD" id="_x0000_s1067" type="#_x0000_t202" style="position:absolute;left:0;text-align:left;margin-left:165.45pt;margin-top:-85.1pt;width:321.65pt;height:1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" filled="f" stroked="f">
              <v:textbox style="mso-fit-shape-to-text:t" inset="0,0,0,0">
                <w:txbxContent>
                  <w:p w14:paraId="4C0D92CD" w14:textId="77777777" w:rsidR="001B3110" w:rsidRPr="00961A19" w:rsidRDefault="001B3110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6D1DD3" wp14:editId="0C1DDA9B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56086029" name="Прямая соединительная линия 156086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0671C" id="Прямая соединительная линия 1560860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0583390" wp14:editId="02BF118E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614066014" name="Прямая соединительная линия 6140660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04544E" id="Прямая соединительная линия 61406601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71119F9" wp14:editId="661E57CC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95485122" name="Прямая соединительная линия 195485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8FC98" id="Прямая соединительная линия 19548512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51B2512" wp14:editId="6D69F5F5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1140124029" name="Прямая соединительная линия 1140124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C7821" id="Прямая соединительная линия 114012402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0DB0B7" wp14:editId="494127EF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47470649" name="Прямая соединительная линия 847470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AF47D" id="Прямая соединительная линия 84747064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3A5D24A" wp14:editId="6B81523F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2146665483" name="Прямая соединительная линия 2146665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9DA135" id="Прямая соединительная линия 214666548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3D3445" wp14:editId="560B1ECC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2068599615" name="Прямая соединительная линия 20685996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F28C6" id="Прямая соединительная линия 20685996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A948E3" wp14:editId="105DD89A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645685988" name="Прямая соединительная линия 645685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58BCE" id="Прямая соединительная линия 64568598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4B3EE5" wp14:editId="10B8C4D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882824072" name="Прямая соединительная линия 88282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A3683" id="Прямая соединительная линия 88282407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632F83" wp14:editId="4722872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461976454" name="Прямая соединительная линия 1461976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58184" id="Прямая соединительная линия 146197645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A8102E" wp14:editId="548177D9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898513265" name="Прямая соединительная линия 898513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495781" id="Прямая соединительная линия 89851326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B0AEF" w14:textId="77777777" w:rsidR="00DC5C1B" w:rsidRDefault="00DC5C1B" w:rsidP="00D973E7">
      <w:pPr>
        <w:spacing w:after="0" w:line="240" w:lineRule="auto"/>
      </w:pPr>
      <w:r>
        <w:separator/>
      </w:r>
    </w:p>
  </w:footnote>
  <w:footnote w:type="continuationSeparator" w:id="0">
    <w:p w14:paraId="4E257CA3" w14:textId="77777777" w:rsidR="00DC5C1B" w:rsidRDefault="00DC5C1B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58DC1D" id="Прямоугольник 43" o:spid="_x0000_s1026" style="position:absolute;margin-left:56.7pt;margin-top:16.45pt;width:524.4pt;height:807.85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28CE" w14:textId="4E2299FB" w:rsidR="001B3110" w:rsidRPr="00B13579" w:rsidRDefault="001B3110" w:rsidP="00B13579">
    <w:pPr>
      <w:pStyle w:val="a3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92B7" w14:textId="77777777" w:rsidR="001B3110" w:rsidRDefault="001B311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A8669B" wp14:editId="2ECD2AF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2109392213" name="Прямоугольник 2109392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FEABE" id="Прямоугольник 2109392213" o:spid="_x0000_s1026" style="position:absolute;margin-left:56.7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74F79"/>
    <w:rsid w:val="00186A4C"/>
    <w:rsid w:val="00193F70"/>
    <w:rsid w:val="00195D99"/>
    <w:rsid w:val="001A1BBA"/>
    <w:rsid w:val="001A260F"/>
    <w:rsid w:val="001A32D0"/>
    <w:rsid w:val="001B0175"/>
    <w:rsid w:val="001B26B6"/>
    <w:rsid w:val="001B3110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6BBA"/>
    <w:rsid w:val="002A7F31"/>
    <w:rsid w:val="002B5AE2"/>
    <w:rsid w:val="002C2101"/>
    <w:rsid w:val="002C24AF"/>
    <w:rsid w:val="002D353C"/>
    <w:rsid w:val="002F65FB"/>
    <w:rsid w:val="00304300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23D9B"/>
    <w:rsid w:val="00570401"/>
    <w:rsid w:val="00580984"/>
    <w:rsid w:val="005853CD"/>
    <w:rsid w:val="00587BF1"/>
    <w:rsid w:val="00587FE6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15FC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87095"/>
    <w:rsid w:val="00996A1F"/>
    <w:rsid w:val="009B637E"/>
    <w:rsid w:val="009B65B2"/>
    <w:rsid w:val="009C2968"/>
    <w:rsid w:val="009C5AE4"/>
    <w:rsid w:val="009D1C4B"/>
    <w:rsid w:val="009D4C04"/>
    <w:rsid w:val="009D7FF7"/>
    <w:rsid w:val="009E5AFA"/>
    <w:rsid w:val="009F68A1"/>
    <w:rsid w:val="00A0400E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3579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0C4F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C24E4"/>
    <w:rsid w:val="00DC5C1B"/>
    <w:rsid w:val="00DD2BD1"/>
    <w:rsid w:val="00DF1CC3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1E7B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42B7"/>
    <w:rsid w:val="00F964E1"/>
    <w:rsid w:val="00FA179A"/>
    <w:rsid w:val="00FB6277"/>
    <w:rsid w:val="00FC3655"/>
    <w:rsid w:val="00FD15CB"/>
    <w:rsid w:val="00FD194C"/>
    <w:rsid w:val="00FD48EE"/>
    <w:rsid w:val="00F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12A2B193-D3FD-4878-8AB0-5880C8CC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BA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2.xml"/><Relationship Id="rId8" Type="http://schemas.openxmlformats.org/officeDocument/2006/relationships/footer" Target="footer1.xm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83</TotalTime>
  <Pages>14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Жук</dc:creator>
  <cp:keywords/>
  <dc:description/>
  <cp:lastModifiedBy>Полина Жук</cp:lastModifiedBy>
  <cp:revision>1</cp:revision>
  <cp:lastPrinted>2025-06-25T21:30:00Z</cp:lastPrinted>
  <dcterms:created xsi:type="dcterms:W3CDTF">2026-01-10T11:34:00Z</dcterms:created>
  <dcterms:modified xsi:type="dcterms:W3CDTF">2026-01-12T04:12:00Z</dcterms:modified>
</cp:coreProperties>
</file>