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8913564"/>
    <w:bookmarkEnd w:id="0"/>
    <w:bookmarkStart w:id="1" w:name="_MON_1829708469"/>
    <w:bookmarkEnd w:id="1"/>
    <w:p w14:paraId="74146F55" w14:textId="4369EC76" w:rsidR="00E00F98" w:rsidRPr="007B4EF0" w:rsidRDefault="000206C7" w:rsidP="00E00F98">
      <w:pPr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object w:dxaOrig="9922" w:dyaOrig="7280" w14:anchorId="51A155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1pt;height:364pt" o:ole="">
            <v:imagedata r:id="rId8" o:title=""/>
          </v:shape>
          <o:OLEObject Type="Embed" ProgID="Word.Document.12" ShapeID="_x0000_i1025" DrawAspect="Content" ObjectID="_1829708475" r:id="rId9">
            <o:FieldCodes>\s</o:FieldCodes>
          </o:OLEObject>
        </w:object>
      </w:r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3D350172" w:rsidR="00372C77" w:rsidRPr="00DF1CC3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DF1CC3">
        <w:rPr>
          <w:b/>
          <w:bCs/>
        </w:rPr>
        <w:t xml:space="preserve"> </w:t>
      </w:r>
      <w:r w:rsidR="00FD722C">
        <w:rPr>
          <w:b/>
          <w:bCs/>
        </w:rPr>
        <w:t>Б</w:t>
      </w:r>
    </w:p>
    <w:p w14:paraId="4852831E" w14:textId="28047176" w:rsidR="00E00F98" w:rsidRPr="00DF1CC3" w:rsidRDefault="00DC24E4" w:rsidP="00E00F98">
      <w:pPr>
        <w:jc w:val="center"/>
      </w:pPr>
      <w:r w:rsidRPr="00BD6114">
        <w:rPr>
          <w:rFonts w:eastAsia="Times New Roman"/>
          <w:bCs/>
        </w:rPr>
        <w:t>UX-прототипы</w:t>
      </w:r>
    </w:p>
    <w:p w14:paraId="359A93BA" w14:textId="77777777" w:rsidR="00E00F98" w:rsidRPr="00DF1CC3" w:rsidRDefault="00E00F98">
      <w:pPr>
        <w:rPr>
          <w:sz w:val="16"/>
          <w:szCs w:val="16"/>
        </w:rPr>
      </w:pPr>
      <w:r w:rsidRPr="00DF1CC3">
        <w:rPr>
          <w:sz w:val="16"/>
          <w:szCs w:val="16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sectPr w:rsidR="00E00F98" w:rsidRPr="007B4EF0" w:rsidSect="0022791E">
          <w:footerReference w:type="even" r:id="rId10"/>
          <w:headerReference w:type="first" r:id="rId11"/>
          <w:footerReference w:type="first" r:id="rId12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216366C3" w14:textId="1A36DC97" w:rsidR="007E6224" w:rsidRDefault="00DF1CC3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DF1CC3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B2AC759" wp14:editId="216B278F">
            <wp:simplePos x="0" y="0"/>
            <wp:positionH relativeFrom="column">
              <wp:posOffset>844550</wp:posOffset>
            </wp:positionH>
            <wp:positionV relativeFrom="paragraph">
              <wp:posOffset>0</wp:posOffset>
            </wp:positionV>
            <wp:extent cx="4816257" cy="2690093"/>
            <wp:effectExtent l="0" t="0" r="3810" b="0"/>
            <wp:wrapTopAndBottom/>
            <wp:docPr id="966937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373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BBA">
        <w:t>Р</w:t>
      </w:r>
      <w:r w:rsidR="002A6BBA" w:rsidRPr="00B105B1">
        <w:t>исун</w:t>
      </w:r>
      <w:r w:rsidR="002A6BBA">
        <w:t xml:space="preserve">ок </w:t>
      </w:r>
      <w:r w:rsidR="008615FC">
        <w:t>Б</w:t>
      </w:r>
      <w:r w:rsidR="002A6BBA" w:rsidRPr="00B105B1">
        <w:t>.1</w:t>
      </w:r>
      <w:r w:rsidR="002A6BBA">
        <w:t xml:space="preserve"> – </w:t>
      </w:r>
      <w:r w:rsidR="002A6BBA" w:rsidRPr="00B105B1">
        <w:t>UX</w:t>
      </w:r>
      <w:r w:rsidR="002A6BBA" w:rsidRPr="00B105B1">
        <w:noBreakHyphen/>
        <w:t>прототип</w:t>
      </w:r>
      <w:r w:rsidR="002A6BBA">
        <w:t xml:space="preserve"> </w:t>
      </w:r>
      <w:r w:rsidR="002A6BBA" w:rsidRPr="00B105B1">
        <w:t>главного</w:t>
      </w:r>
      <w:r w:rsidR="002A6BBA">
        <w:t xml:space="preserve"> </w:t>
      </w:r>
      <w:r w:rsidR="002A6BBA" w:rsidRPr="00B105B1">
        <w:t>меню</w:t>
      </w:r>
    </w:p>
    <w:p w14:paraId="4CCB9FD8" w14:textId="3B50C44B" w:rsidR="002A6BBA" w:rsidRDefault="002A6BBA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2A6BBA">
        <w:rPr>
          <w:rFonts w:ascii="Cascadia Mono" w:hAnsi="Cascadia Mono" w:cs="Cascadia Mono"/>
          <w:noProof/>
          <w:color w:val="000000"/>
          <w:sz w:val="16"/>
          <w:szCs w:val="16"/>
          <w:lang w:val="ru-BY"/>
        </w:rPr>
        <w:drawing>
          <wp:anchor distT="0" distB="0" distL="114300" distR="114300" simplePos="0" relativeHeight="251659264" behindDoc="0" locked="0" layoutInCell="1" allowOverlap="1" wp14:anchorId="28FF8DAA" wp14:editId="07E602D1">
            <wp:simplePos x="0" y="0"/>
            <wp:positionH relativeFrom="column">
              <wp:posOffset>436245</wp:posOffset>
            </wp:positionH>
            <wp:positionV relativeFrom="paragraph">
              <wp:posOffset>307975</wp:posOffset>
            </wp:positionV>
            <wp:extent cx="5497195" cy="3059430"/>
            <wp:effectExtent l="0" t="0" r="8255" b="7620"/>
            <wp:wrapTopAndBottom/>
            <wp:docPr id="7589338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338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3D76E" w14:textId="6F2DAB51" w:rsidR="002A6BBA" w:rsidRDefault="002A6BBA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>
        <w:t>Р</w:t>
      </w:r>
      <w:r w:rsidRPr="00B105B1">
        <w:t>исун</w:t>
      </w:r>
      <w:r>
        <w:t xml:space="preserve">ок </w:t>
      </w:r>
      <w:r w:rsidR="008615FC">
        <w:t>Б</w:t>
      </w:r>
      <w:r w:rsidRPr="00B105B1">
        <w:t>.</w:t>
      </w:r>
      <w:r>
        <w:t xml:space="preserve">2 – </w:t>
      </w:r>
      <w:r w:rsidRPr="00B105B1">
        <w:t>UX</w:t>
      </w:r>
      <w:r w:rsidRPr="00B105B1">
        <w:noBreakHyphen/>
        <w:t>прототип</w:t>
      </w:r>
      <w:r>
        <w:t xml:space="preserve"> настроек</w:t>
      </w:r>
      <w:r w:rsidR="00DF1CC3" w:rsidRPr="00DF1CC3">
        <w:rPr>
          <w:noProof/>
        </w:rPr>
        <w:t xml:space="preserve"> </w:t>
      </w:r>
    </w:p>
    <w:p w14:paraId="5E48DE9B" w14:textId="77777777" w:rsidR="00DF1CC3" w:rsidRDefault="00DF1CC3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</w:p>
    <w:p w14:paraId="3CEDDD25" w14:textId="77777777" w:rsidR="002A6BBA" w:rsidRDefault="002A6BBA">
      <w:r>
        <w:br w:type="page"/>
      </w:r>
    </w:p>
    <w:p w14:paraId="27526389" w14:textId="326A4C24" w:rsidR="00DF1CC3" w:rsidRDefault="00DF1CC3" w:rsidP="00DF1CC3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DF1CC3">
        <w:rPr>
          <w:noProof/>
        </w:rPr>
        <w:drawing>
          <wp:anchor distT="0" distB="0" distL="114300" distR="114300" simplePos="0" relativeHeight="251663360" behindDoc="0" locked="0" layoutInCell="1" allowOverlap="1" wp14:anchorId="6755D6C3" wp14:editId="7EB2EC2E">
            <wp:simplePos x="0" y="0"/>
            <wp:positionH relativeFrom="column">
              <wp:posOffset>806450</wp:posOffset>
            </wp:positionH>
            <wp:positionV relativeFrom="paragraph">
              <wp:posOffset>0</wp:posOffset>
            </wp:positionV>
            <wp:extent cx="4815840" cy="2705100"/>
            <wp:effectExtent l="0" t="0" r="3810" b="0"/>
            <wp:wrapTopAndBottom/>
            <wp:docPr id="181225665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5665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</w:t>
      </w:r>
      <w:r w:rsidRPr="00B105B1">
        <w:t>исун</w:t>
      </w:r>
      <w:r>
        <w:t xml:space="preserve">ок </w:t>
      </w:r>
      <w:r w:rsidR="008615FC">
        <w:t>Б</w:t>
      </w:r>
      <w:r w:rsidRPr="00B105B1">
        <w:t>.</w:t>
      </w:r>
      <w:r>
        <w:t xml:space="preserve">3 – </w:t>
      </w:r>
      <w:r w:rsidRPr="00B105B1">
        <w:t>UX</w:t>
      </w:r>
      <w:r w:rsidRPr="00B105B1">
        <w:noBreakHyphen/>
        <w:t>прототип</w:t>
      </w:r>
      <w:r>
        <w:t xml:space="preserve"> статистики</w:t>
      </w:r>
    </w:p>
    <w:p w14:paraId="3B72346F" w14:textId="77777777" w:rsidR="00DF1CC3" w:rsidRDefault="00DF1CC3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</w:p>
    <w:p w14:paraId="206D3FD9" w14:textId="1ECCAE60" w:rsidR="002A6BBA" w:rsidRDefault="00304300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2A6BBA">
        <w:rPr>
          <w:noProof/>
        </w:rPr>
        <w:drawing>
          <wp:anchor distT="0" distB="0" distL="114300" distR="114300" simplePos="0" relativeHeight="251660288" behindDoc="0" locked="0" layoutInCell="1" allowOverlap="1" wp14:anchorId="1849DE83" wp14:editId="40937C43">
            <wp:simplePos x="0" y="0"/>
            <wp:positionH relativeFrom="column">
              <wp:posOffset>594149</wp:posOffset>
            </wp:positionH>
            <wp:positionV relativeFrom="paragraph">
              <wp:posOffset>212</wp:posOffset>
            </wp:positionV>
            <wp:extent cx="5461000" cy="3059430"/>
            <wp:effectExtent l="0" t="0" r="6350" b="7620"/>
            <wp:wrapTopAndBottom/>
            <wp:docPr id="176920947" name="Рисунок 1" descr="Изображение выглядит как текст, снимок экрана, письм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0947" name="Рисунок 1" descr="Изображение выглядит как текст, снимок экрана, письмо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05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BBA">
        <w:t>Р</w:t>
      </w:r>
      <w:r w:rsidR="002A6BBA" w:rsidRPr="00B105B1">
        <w:t>исун</w:t>
      </w:r>
      <w:r w:rsidR="002A6BBA">
        <w:t xml:space="preserve">ок </w:t>
      </w:r>
      <w:r w:rsidR="008615FC">
        <w:t>Б</w:t>
      </w:r>
      <w:r w:rsidR="002A6BBA" w:rsidRPr="00B105B1">
        <w:t>.</w:t>
      </w:r>
      <w:r w:rsidR="00DF1CC3">
        <w:t>4</w:t>
      </w:r>
      <w:r w:rsidR="002A6BBA">
        <w:t xml:space="preserve"> – </w:t>
      </w:r>
      <w:r w:rsidR="002A6BBA" w:rsidRPr="00B105B1">
        <w:t>UX</w:t>
      </w:r>
      <w:r w:rsidR="002A6BBA" w:rsidRPr="00B105B1">
        <w:noBreakHyphen/>
        <w:t>прототип</w:t>
      </w:r>
      <w:r w:rsidR="002A6BBA">
        <w:t xml:space="preserve"> об игре</w:t>
      </w:r>
    </w:p>
    <w:p w14:paraId="2256E4AD" w14:textId="1B90F09C" w:rsidR="00304300" w:rsidRDefault="00304300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2A6BBA">
        <w:rPr>
          <w:noProof/>
        </w:rPr>
        <w:drawing>
          <wp:anchor distT="0" distB="0" distL="114300" distR="114300" simplePos="0" relativeHeight="251661312" behindDoc="0" locked="0" layoutInCell="1" allowOverlap="1" wp14:anchorId="3A1DCB6F" wp14:editId="4D5A68DC">
            <wp:simplePos x="0" y="0"/>
            <wp:positionH relativeFrom="column">
              <wp:posOffset>513080</wp:posOffset>
            </wp:positionH>
            <wp:positionV relativeFrom="paragraph">
              <wp:posOffset>271780</wp:posOffset>
            </wp:positionV>
            <wp:extent cx="5434330" cy="3059430"/>
            <wp:effectExtent l="0" t="0" r="0" b="7620"/>
            <wp:wrapTopAndBottom/>
            <wp:docPr id="1144247627" name="Рисунок 1" descr="Изображение выглядит как снимок экрана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47627" name="Рисунок 1" descr="Изображение выглядит как снимок экрана, белый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305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01488" w14:textId="66464131" w:rsidR="002A6BBA" w:rsidRDefault="002A6BBA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>
        <w:t>Р</w:t>
      </w:r>
      <w:r w:rsidRPr="00B105B1">
        <w:t>исун</w:t>
      </w:r>
      <w:r>
        <w:t xml:space="preserve">ок </w:t>
      </w:r>
      <w:r w:rsidR="008615FC">
        <w:t>Б</w:t>
      </w:r>
      <w:r w:rsidRPr="00B105B1">
        <w:t>.</w:t>
      </w:r>
      <w:r w:rsidR="00DF1CC3">
        <w:t>5</w:t>
      </w:r>
      <w:r>
        <w:t xml:space="preserve"> – </w:t>
      </w:r>
      <w:r w:rsidRPr="00B105B1">
        <w:t>UX</w:t>
      </w:r>
      <w:r w:rsidRPr="00B105B1">
        <w:noBreakHyphen/>
        <w:t>прототип</w:t>
      </w:r>
      <w:r>
        <w:t xml:space="preserve"> </w:t>
      </w:r>
      <w:r w:rsidR="00304300">
        <w:t>игрового процесса</w:t>
      </w:r>
    </w:p>
    <w:sectPr w:rsidR="002A6BBA" w:rsidSect="002A6BBA"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CF1D2" w14:textId="77777777" w:rsidR="00DA7E32" w:rsidRDefault="00DA7E32" w:rsidP="00D973E7">
      <w:pPr>
        <w:spacing w:after="0" w:line="240" w:lineRule="auto"/>
      </w:pPr>
      <w:r>
        <w:separator/>
      </w:r>
    </w:p>
  </w:endnote>
  <w:endnote w:type="continuationSeparator" w:id="0">
    <w:p w14:paraId="2DC8EADF" w14:textId="77777777" w:rsidR="00DA7E32" w:rsidRDefault="00DA7E32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0EA5F" w14:textId="77777777" w:rsidR="00DA7E32" w:rsidRDefault="00DA7E32" w:rsidP="00D973E7">
      <w:pPr>
        <w:spacing w:after="0" w:line="240" w:lineRule="auto"/>
      </w:pPr>
      <w:r>
        <w:separator/>
      </w:r>
    </w:p>
  </w:footnote>
  <w:footnote w:type="continuationSeparator" w:id="0">
    <w:p w14:paraId="4B2EBBA6" w14:textId="77777777" w:rsidR="00DA7E32" w:rsidRDefault="00DA7E32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06C7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1F51B5"/>
    <w:rsid w:val="002003B4"/>
    <w:rsid w:val="00201DB3"/>
    <w:rsid w:val="002032FB"/>
    <w:rsid w:val="00204C97"/>
    <w:rsid w:val="00212172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7747C"/>
    <w:rsid w:val="0028297E"/>
    <w:rsid w:val="00296374"/>
    <w:rsid w:val="00296453"/>
    <w:rsid w:val="00297E7E"/>
    <w:rsid w:val="002A6BBA"/>
    <w:rsid w:val="002A7F31"/>
    <w:rsid w:val="002B5AE2"/>
    <w:rsid w:val="002C2101"/>
    <w:rsid w:val="002C24AF"/>
    <w:rsid w:val="002D353C"/>
    <w:rsid w:val="002F65FB"/>
    <w:rsid w:val="00304300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70401"/>
    <w:rsid w:val="00580984"/>
    <w:rsid w:val="005853CD"/>
    <w:rsid w:val="00587BF1"/>
    <w:rsid w:val="00587FE6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15FC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B65B2"/>
    <w:rsid w:val="009C2968"/>
    <w:rsid w:val="009C5AE4"/>
    <w:rsid w:val="009D1C4B"/>
    <w:rsid w:val="009D4C04"/>
    <w:rsid w:val="009D7FF7"/>
    <w:rsid w:val="009E5AFA"/>
    <w:rsid w:val="009F68A1"/>
    <w:rsid w:val="00A0400E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067E"/>
    <w:rsid w:val="00B31AA0"/>
    <w:rsid w:val="00B32172"/>
    <w:rsid w:val="00B362A5"/>
    <w:rsid w:val="00B37592"/>
    <w:rsid w:val="00B61E5D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A7E32"/>
    <w:rsid w:val="00DB6DDE"/>
    <w:rsid w:val="00DC00A2"/>
    <w:rsid w:val="00DC24E4"/>
    <w:rsid w:val="00DD2BD1"/>
    <w:rsid w:val="00DF1CC3"/>
    <w:rsid w:val="00DF669C"/>
    <w:rsid w:val="00DF7EE6"/>
    <w:rsid w:val="00E00F98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1E7B"/>
    <w:rsid w:val="00ED366D"/>
    <w:rsid w:val="00EE46AB"/>
    <w:rsid w:val="00EF770D"/>
    <w:rsid w:val="00F042D5"/>
    <w:rsid w:val="00F117DA"/>
    <w:rsid w:val="00F1439D"/>
    <w:rsid w:val="00F24C7A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  <w:rsid w:val="00FD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BBA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0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5</cp:revision>
  <cp:lastPrinted>2025-06-25T21:30:00Z</cp:lastPrinted>
  <dcterms:created xsi:type="dcterms:W3CDTF">2026-01-10T11:34:00Z</dcterms:created>
  <dcterms:modified xsi:type="dcterms:W3CDTF">2026-01-12T04:35:00Z</dcterms:modified>
</cp:coreProperties>
</file>