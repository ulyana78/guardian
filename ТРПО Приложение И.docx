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04FCFBD0" w:rsidR="00372C77" w:rsidRPr="007F70A3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A6315A">
        <w:rPr>
          <w:b/>
          <w:bCs/>
        </w:rPr>
        <w:t xml:space="preserve"> </w:t>
      </w:r>
      <w:r w:rsidR="00A74094">
        <w:rPr>
          <w:b/>
          <w:bCs/>
        </w:rPr>
        <w:t>И</w:t>
      </w:r>
    </w:p>
    <w:p w14:paraId="4E0C812D" w14:textId="77777777" w:rsidR="00F8559A" w:rsidRPr="00F8559A" w:rsidRDefault="00F8559A" w:rsidP="00F8559A">
      <w:pPr>
        <w:jc w:val="center"/>
        <w:rPr>
          <w:lang w:val="ru-BY"/>
        </w:rPr>
      </w:pPr>
      <w:r w:rsidRPr="00F8559A">
        <w:rPr>
          <w:lang w:val="ru-BY"/>
        </w:rPr>
        <w:t>Спецификация проекта</w:t>
      </w:r>
    </w:p>
    <w:p w14:paraId="7B8B5720" w14:textId="665035DD" w:rsidR="00E00F98" w:rsidRPr="00D82480" w:rsidRDefault="00E00F98" w:rsidP="00D82480">
      <w:pPr>
        <w:rPr>
          <w:sz w:val="16"/>
          <w:szCs w:val="16"/>
        </w:rPr>
        <w:sectPr w:rsidR="00E00F98" w:rsidRPr="00D8248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  <w:r w:rsidRPr="00A6315A">
        <w:rPr>
          <w:sz w:val="16"/>
          <w:szCs w:val="16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31"/>
        <w:gridCol w:w="5097"/>
      </w:tblGrid>
      <w:tr w:rsidR="00D82480" w14:paraId="1277553B" w14:textId="77777777" w:rsidTr="00B117F5">
        <w:tc>
          <w:tcPr>
            <w:tcW w:w="96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F2B12A6" w14:textId="6FB841F1" w:rsidR="00D82480" w:rsidRPr="00DB7033" w:rsidRDefault="00D82480" w:rsidP="00D82480">
            <w:pPr>
              <w:spacing w:line="360" w:lineRule="exact"/>
              <w:ind w:left="-253" w:firstLine="142"/>
              <w:rPr>
                <w:b/>
                <w:bCs/>
                <w:color w:val="000000"/>
                <w:highlight w:val="white"/>
                <w:lang w:val="ru-BY"/>
              </w:rPr>
            </w:pPr>
            <w:r w:rsidRPr="00D82480">
              <w:rPr>
                <w:color w:val="000000"/>
                <w:sz w:val="28"/>
                <w:szCs w:val="28"/>
                <w:highlight w:val="white"/>
              </w:rPr>
              <w:lastRenderedPageBreak/>
              <w:t xml:space="preserve">Таблица </w:t>
            </w:r>
            <w:r w:rsidR="00A74094">
              <w:rPr>
                <w:color w:val="000000"/>
                <w:sz w:val="28"/>
                <w:szCs w:val="28"/>
                <w:highlight w:val="white"/>
              </w:rPr>
              <w:t>И</w:t>
            </w:r>
            <w:r w:rsidR="00845ADE">
              <w:rPr>
                <w:color w:val="000000"/>
                <w:sz w:val="28"/>
                <w:szCs w:val="28"/>
                <w:highlight w:val="white"/>
              </w:rPr>
              <w:t>.</w:t>
            </w:r>
            <w:r w:rsidRPr="00D82480">
              <w:rPr>
                <w:color w:val="000000"/>
                <w:sz w:val="28"/>
                <w:szCs w:val="28"/>
                <w:highlight w:val="white"/>
              </w:rPr>
              <w:t xml:space="preserve">1 – </w:t>
            </w:r>
            <w:r w:rsidRPr="00F8559A">
              <w:rPr>
                <w:sz w:val="28"/>
                <w:szCs w:val="28"/>
                <w:lang w:val="ru-BY"/>
              </w:rPr>
              <w:t>Спецификация проект</w:t>
            </w:r>
            <w:r w:rsidRPr="00D82480">
              <w:rPr>
                <w:sz w:val="28"/>
                <w:szCs w:val="28"/>
                <w:lang w:val="ru-BY"/>
              </w:rPr>
              <w:t>а</w:t>
            </w:r>
          </w:p>
        </w:tc>
      </w:tr>
      <w:tr w:rsidR="00D82480" w14:paraId="1EBC6408" w14:textId="77777777" w:rsidTr="00D82480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F62E6" w14:textId="63D1B30A" w:rsidR="00D82480" w:rsidRPr="00DB7033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</w:rPr>
            </w:pPr>
            <w:r w:rsidRPr="00DB7033">
              <w:rPr>
                <w:b/>
                <w:bCs/>
                <w:color w:val="000000"/>
                <w:highlight w:val="white"/>
              </w:rPr>
              <w:t>Имя файла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B206D1" w14:textId="7ECE639E" w:rsidR="00D82480" w:rsidRPr="00DB7033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</w:rPr>
            </w:pPr>
            <w:r w:rsidRPr="00DB7033">
              <w:rPr>
                <w:b/>
                <w:bCs/>
                <w:color w:val="000000"/>
                <w:highlight w:val="white"/>
              </w:rPr>
              <w:t>Назначение</w:t>
            </w:r>
          </w:p>
        </w:tc>
      </w:tr>
      <w:tr w:rsidR="00D82480" w14:paraId="3634E68E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0D73A1" w14:textId="2F5F09FE" w:rsidR="00D82480" w:rsidRPr="00DB7033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  <w:lang w:val="ru-BY"/>
              </w:rPr>
            </w:pPr>
            <w:r w:rsidRPr="00DB7033">
              <w:rPr>
                <w:b/>
                <w:bCs/>
                <w:color w:val="000000"/>
                <w:highlight w:val="white"/>
                <w:lang w:val="ru-BY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19ADFF" w14:textId="6C0F103D" w:rsidR="00D82480" w:rsidRPr="00DB7033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  <w:lang w:val="ru-BY"/>
              </w:rPr>
            </w:pPr>
            <w:r w:rsidRPr="00DB7033">
              <w:rPr>
                <w:b/>
                <w:bCs/>
                <w:color w:val="000000"/>
                <w:highlight w:val="white"/>
                <w:lang w:val="ru-BY"/>
              </w:rPr>
              <w:t>2</w:t>
            </w:r>
          </w:p>
        </w:tc>
      </w:tr>
      <w:tr w:rsidR="00D82480" w14:paraId="628AE313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67DA40A" w14:textId="489F9BE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Engineer</w:t>
            </w:r>
            <w:r>
              <w:rPr>
                <w:color w:val="000000"/>
                <w:lang w:val="ru-BY"/>
              </w:rPr>
              <w:t>.controller</w:t>
            </w:r>
            <w:proofErr w:type="spellEnd"/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0ACDED" w14:textId="5318026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персонажа «Инженер»</w:t>
            </w:r>
          </w:p>
        </w:tc>
      </w:tr>
      <w:tr w:rsidR="00D82480" w14:paraId="38E9AF2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53631EA" w14:textId="147A96F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EngineerIdle.anim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B25819A" w14:textId="0B119FE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состояния покоя инженера</w:t>
            </w:r>
          </w:p>
        </w:tc>
      </w:tr>
      <w:tr w:rsidR="00D82480" w14:paraId="67D69EB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7F0A269" w14:textId="1BEBD46A" w:rsidR="00D82480" w:rsidRDefault="00D82480" w:rsidP="00D82480">
            <w:pPr>
              <w:tabs>
                <w:tab w:val="left" w:pos="90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EngineerRoaming.anim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5938809" w14:textId="705C47A4" w:rsidR="00D82480" w:rsidRDefault="00D82480" w:rsidP="00D82480">
            <w:pPr>
              <w:autoSpaceDE w:val="0"/>
              <w:autoSpaceDN w:val="0"/>
              <w:adjustRightInd w:val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движения инженера</w:t>
            </w:r>
          </w:p>
        </w:tc>
      </w:tr>
      <w:tr w:rsidR="00D82480" w14:paraId="4CEF2CE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934CA3" w14:textId="7F33A96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OldMan.controller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0EFDC9C" w14:textId="4D9F204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персонажа «Старик»</w:t>
            </w:r>
          </w:p>
        </w:tc>
      </w:tr>
      <w:tr w:rsidR="00D82480" w14:paraId="273EF565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E999646" w14:textId="36710D0F" w:rsidR="00D82480" w:rsidRDefault="00D82480" w:rsidP="00D82480">
            <w:pPr>
              <w:tabs>
                <w:tab w:val="left" w:pos="156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OldManIdle.anim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526A970" w14:textId="6AA434F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состояния покоя старика</w:t>
            </w:r>
          </w:p>
        </w:tc>
      </w:tr>
      <w:tr w:rsidR="00D82480" w14:paraId="426B082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558F703" w14:textId="4A00EC1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OldManRoaming.anim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1090755" w14:textId="7EB8C1E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движения старика</w:t>
            </w:r>
          </w:p>
        </w:tc>
      </w:tr>
      <w:tr w:rsidR="00D82480" w14:paraId="5A9DCF0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F252D9E" w14:textId="3DCC8ED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Security.controller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053D1A0" w14:textId="034D422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охранника</w:t>
            </w:r>
          </w:p>
        </w:tc>
      </w:tr>
      <w:tr w:rsidR="00D82480" w14:paraId="53E94896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31CFD29" w14:textId="365F2F0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SecurityIdle.anim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A290D20" w14:textId="5F1CB88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покоя охранника</w:t>
            </w:r>
          </w:p>
        </w:tc>
      </w:tr>
      <w:tr w:rsidR="00D82480" w14:paraId="789290B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79272AB" w14:textId="16A7972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Security2.controller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845CB3D" w14:textId="67D3775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второго охранника</w:t>
            </w:r>
          </w:p>
        </w:tc>
      </w:tr>
      <w:tr w:rsidR="00D82480" w14:paraId="7E88A4A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9C6A71B" w14:textId="3144C7D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Security2/Security2Idle.anim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5057C91" w14:textId="18EEC69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покоя второго охранника</w:t>
            </w:r>
          </w:p>
        </w:tc>
      </w:tr>
      <w:tr w:rsidR="00D82480" w14:paraId="3E73993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B20D283" w14:textId="3480249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WaterSeller.controller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538C894" w14:textId="2DAE5AB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торговца водой</w:t>
            </w:r>
          </w:p>
        </w:tc>
      </w:tr>
      <w:tr w:rsidR="00D82480" w14:paraId="1640152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3C925A5" w14:textId="4C36CC5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WaterSellerIdle.anim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6B62F45" w14:textId="6E56C02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покоя торговца водой</w:t>
            </w:r>
          </w:p>
        </w:tc>
      </w:tr>
      <w:tr w:rsidR="00D82480" w14:paraId="48B0509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3783DA7" w14:textId="745C7B3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WaterSellerRoaming.anim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6E20A42" w14:textId="521C4E2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движения торговца водой</w:t>
            </w:r>
          </w:p>
        </w:tc>
      </w:tr>
      <w:tr w:rsidR="00D82480" w14:paraId="3439C986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1120DA" w14:textId="7968A89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>
              <w:rPr>
                <w:color w:val="000000"/>
                <w:lang w:val="ru-BY"/>
              </w:rPr>
              <w:t>I</w:t>
            </w:r>
            <w:r w:rsidRPr="008B714A">
              <w:rPr>
                <w:color w:val="000000"/>
                <w:lang w:val="ru-BY"/>
              </w:rPr>
              <w:t>dle.anim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F261D2B" w14:textId="64E756B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Общая анимация состояния покоя</w:t>
            </w:r>
          </w:p>
        </w:tc>
      </w:tr>
      <w:tr w:rsidR="00D82480" w14:paraId="4D06D44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7F4D76C" w14:textId="043749E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Player.controller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6F9177B" w14:textId="1B1A20E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Контроллер анимации игрока</w:t>
            </w:r>
          </w:p>
        </w:tc>
      </w:tr>
      <w:tr w:rsidR="00D82480" w14:paraId="561DE500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A0B6950" w14:textId="1A3AC7E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Running.anim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2D3E5A6" w14:textId="1712050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Анимация бега игрока</w:t>
            </w:r>
          </w:p>
        </w:tc>
      </w:tr>
      <w:tr w:rsidR="00D82480" w14:paraId="61850AB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3E706B8" w14:textId="4927673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PixeloidSans.ttf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0F992E3" w14:textId="7F625EA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Шрифт интерфейса</w:t>
            </w:r>
          </w:p>
        </w:tc>
      </w:tr>
      <w:tr w:rsidR="00D82480" w14:paraId="1D60823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7F82EA6" w14:textId="4B71ED1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PixeloidSans</w:t>
            </w:r>
            <w:proofErr w:type="spellEnd"/>
            <w:r w:rsidRPr="008B714A">
              <w:rPr>
                <w:color w:val="000000"/>
                <w:lang w:val="ru-BY"/>
              </w:rPr>
              <w:t xml:space="preserve"> </w:t>
            </w:r>
            <w:proofErr w:type="spellStart"/>
            <w:r w:rsidRPr="008B714A">
              <w:rPr>
                <w:color w:val="000000"/>
                <w:lang w:val="ru-BY"/>
              </w:rPr>
              <w:t>SDF.asset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72263EF" w14:textId="5C36349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 xml:space="preserve">Настройки шрифта для </w:t>
            </w:r>
            <w:proofErr w:type="spellStart"/>
            <w:r w:rsidRPr="007A6C9E">
              <w:rPr>
                <w:color w:val="000000"/>
                <w:highlight w:val="white"/>
              </w:rPr>
              <w:t>TextMeshPro</w:t>
            </w:r>
            <w:proofErr w:type="spellEnd"/>
          </w:p>
        </w:tc>
      </w:tr>
      <w:tr w:rsidR="00D82480" w14:paraId="35479EC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A6F7EC0" w14:textId="67703C2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PixeloidSans-Bold.ttf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25E4346" w14:textId="179886C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7A6C9E">
              <w:rPr>
                <w:color w:val="000000"/>
                <w:highlight w:val="white"/>
              </w:rPr>
              <w:t>Жирный вариант шрифта</w:t>
            </w:r>
          </w:p>
        </w:tc>
      </w:tr>
      <w:tr w:rsidR="00D82480" w14:paraId="14E3B0F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7A25983" w14:textId="1F1C706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PixeloidSans-Bold</w:t>
            </w:r>
            <w:proofErr w:type="spellEnd"/>
            <w:r w:rsidRPr="008B714A">
              <w:rPr>
                <w:color w:val="000000"/>
                <w:lang w:val="ru-BY"/>
              </w:rPr>
              <w:t xml:space="preserve"> </w:t>
            </w:r>
            <w:proofErr w:type="spellStart"/>
            <w:r w:rsidRPr="008B714A">
              <w:rPr>
                <w:color w:val="000000"/>
                <w:lang w:val="ru-BY"/>
              </w:rPr>
              <w:t>SDF.asset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A50B2AF" w14:textId="3AD3D58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Настройки жирного шрифта</w:t>
            </w:r>
          </w:p>
        </w:tc>
      </w:tr>
      <w:tr w:rsidR="00D82480" w14:paraId="1D7CBD1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E0932A5" w14:textId="6C5B6C0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Steps_tiles-</w:t>
            </w:r>
            <w:r>
              <w:rPr>
                <w:color w:val="000000"/>
                <w:lang w:val="ru-BY"/>
              </w:rPr>
              <w:t>ХХХ</w:t>
            </w:r>
            <w:r w:rsidRPr="008B714A">
              <w:rPr>
                <w:color w:val="000000"/>
                <w:lang w:val="ru-BY"/>
              </w:rPr>
              <w:t>.ogg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1E8DD40" w14:textId="66E0E38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Звуки шагов по </w:t>
            </w:r>
            <w:r>
              <w:rPr>
                <w:color w:val="000000"/>
                <w:highlight w:val="white"/>
              </w:rPr>
              <w:t>дороге</w:t>
            </w:r>
            <w:r w:rsidRPr="00BE6802">
              <w:rPr>
                <w:color w:val="000000"/>
                <w:highlight w:val="white"/>
              </w:rPr>
              <w:t xml:space="preserve"> (серия файлов)</w:t>
            </w:r>
          </w:p>
        </w:tc>
      </w:tr>
      <w:tr w:rsidR="00D82480" w14:paraId="53E05E2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56ED0DA" w14:textId="5135AF6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Steps_dirt-021.ogg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74F2F90" w14:textId="3990F7F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>
              <w:rPr>
                <w:color w:val="000000"/>
                <w:highlight w:val="white"/>
              </w:rPr>
              <w:t>З</w:t>
            </w:r>
            <w:r w:rsidRPr="00BE6802">
              <w:rPr>
                <w:color w:val="000000"/>
                <w:highlight w:val="white"/>
              </w:rPr>
              <w:t>вук шага по земле</w:t>
            </w:r>
          </w:p>
        </w:tc>
      </w:tr>
      <w:tr w:rsidR="00D82480" w14:paraId="2164EAA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189233C" w14:textId="16862BD4" w:rsidR="00D82480" w:rsidRDefault="00D82480" w:rsidP="00D82480">
            <w:pPr>
              <w:tabs>
                <w:tab w:val="left" w:pos="1572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Featherfall.wav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519948E" w14:textId="3CDA83C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>
              <w:rPr>
                <w:color w:val="000000"/>
                <w:highlight w:val="white"/>
                <w:lang w:val="ru-BY"/>
              </w:rPr>
              <w:t>Музыка для главного меню</w:t>
            </w:r>
          </w:p>
        </w:tc>
      </w:tr>
      <w:tr w:rsidR="00D82480" w14:paraId="6C17CCE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78B8F38" w14:textId="206E52D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Voice2.wav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0021CCE" w14:textId="3628D70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Голосовой эффект №2</w:t>
            </w:r>
            <w:r>
              <w:rPr>
                <w:color w:val="000000"/>
                <w:highlight w:val="white"/>
              </w:rPr>
              <w:t xml:space="preserve"> для НПС</w:t>
            </w:r>
          </w:p>
        </w:tc>
      </w:tr>
      <w:tr w:rsidR="00D82480" w14:paraId="207752C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81D5B84" w14:textId="6418462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Voice3.wav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94CC03A" w14:textId="3A6AB06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Голосовой эффект №3</w:t>
            </w:r>
            <w:r>
              <w:rPr>
                <w:color w:val="000000"/>
                <w:highlight w:val="white"/>
              </w:rPr>
              <w:t xml:space="preserve"> НПС</w:t>
            </w:r>
          </w:p>
        </w:tc>
      </w:tr>
      <w:tr w:rsidR="00D82480" w14:paraId="2F5F9F7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CAF70BD" w14:textId="71E6BE3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AgentOverride2dEditor.cs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184D157" w14:textId="1B0B64D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Скрипт редактора для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  <w:r w:rsidRPr="00BE6802">
              <w:rPr>
                <w:color w:val="000000"/>
                <w:highlight w:val="white"/>
              </w:rPr>
              <w:t>-агента</w:t>
            </w:r>
          </w:p>
        </w:tc>
      </w:tr>
      <w:tr w:rsidR="00D82480" w14:paraId="56E6793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2748BAB" w14:textId="3C1B5B75" w:rsidR="00D82480" w:rsidRDefault="00D82480" w:rsidP="00D82480">
            <w:pPr>
              <w:tabs>
                <w:tab w:val="left" w:pos="1092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CollectSources2dEditor.cs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C1EDBE3" w14:textId="290DEA0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Скрипт редактора сбора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8331AC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2C53D72" w14:textId="0090628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CollectSourcesCache2dEditor.cs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3D33207" w14:textId="4E03B83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Кэширование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(редактор)</w:t>
            </w:r>
          </w:p>
        </w:tc>
      </w:tr>
      <w:tr w:rsidR="00D82480" w14:paraId="172EA9B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B97DF4B" w14:textId="3E1FE83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NavMeshAgentAttributePropertyDrawer.cs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C5E42A0" w14:textId="43C3F4E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Отрисовка свойств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  <w:r w:rsidRPr="00BE6802">
              <w:rPr>
                <w:color w:val="000000"/>
                <w:highlight w:val="white"/>
              </w:rPr>
              <w:t>-агента</w:t>
            </w:r>
          </w:p>
        </w:tc>
      </w:tr>
      <w:tr w:rsidR="00D82480" w14:paraId="754D975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4310CFE" w14:textId="691D9C9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NavMeshAreaAttributePropertyDrawer.cs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8CC6BBB" w14:textId="60AFB2A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Отрисовка свойств областей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C21DAD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CB487A1" w14:textId="300E35A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NavMeshAssetManager.cs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4C3F1D8" w14:textId="4586982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Управление </w:t>
            </w:r>
            <w:proofErr w:type="spellStart"/>
            <w:r w:rsidRPr="00BE6802">
              <w:rPr>
                <w:color w:val="000000"/>
                <w:highlight w:val="white"/>
              </w:rPr>
              <w:t>NavMesh-ассетами</w:t>
            </w:r>
            <w:proofErr w:type="spellEnd"/>
          </w:p>
        </w:tc>
      </w:tr>
      <w:tr w:rsidR="00D82480" w14:paraId="28338C1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9D43467" w14:textId="2C2C78B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NavMeshComponentsEditor.asmdef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CEB4143" w14:textId="2B28C3E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Определение сборки редактора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5E8A6F1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C934080" w14:textId="411F0D45" w:rsidR="00D82480" w:rsidRDefault="00D82480" w:rsidP="00D82480">
            <w:pPr>
              <w:tabs>
                <w:tab w:val="left" w:pos="1056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NavMeshComponentsGUIUtility.cs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81E5408" w14:textId="1C4B7D7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Вспомогательные функции GUI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688B9C4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FD51B1F" w14:textId="5F4CEA4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NavMeshLinkEditor.cs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D7E7CEF" w14:textId="4B58866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Вспомогательные функции GUI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4CC558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EF796F4" w14:textId="24C49A4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NavMeshModifierEditor.cs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B66E0D7" w14:textId="2092959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связей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7ABC87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DFAB39A" w14:textId="25608D7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NavMeshModifierTilemapEditor.cs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5C8E953" w14:textId="7C7BE46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модификаторов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3604E5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436DA6B" w14:textId="04209E2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NavMeshModifierVolumeEditor.cs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7661C81" w14:textId="2CC1C25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модификаторов </w:t>
            </w:r>
            <w:proofErr w:type="spellStart"/>
            <w:r w:rsidRPr="00BE6802">
              <w:rPr>
                <w:color w:val="000000"/>
                <w:highlight w:val="white"/>
              </w:rPr>
              <w:t>Tilemap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017EFA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0AA3266" w14:textId="725FD1F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B714A">
              <w:rPr>
                <w:color w:val="000000"/>
                <w:lang w:val="ru-BY"/>
              </w:rPr>
              <w:t>NavMeshSurfaceEditor.cs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C5C683E" w14:textId="63532F8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модификаторов объёмов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5124A5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151F7C5" w14:textId="61062F51" w:rsidR="00D82480" w:rsidRDefault="00D82480" w:rsidP="00D82480">
            <w:pPr>
              <w:autoSpaceDE w:val="0"/>
              <w:autoSpaceDN w:val="0"/>
              <w:adjustRightInd w:val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RootSources2dEditor.cs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09AFE15" w14:textId="189B4FE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поверхности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262BFD7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9BAC152" w14:textId="50C4262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AgentOverride2d.cs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C975F34" w14:textId="6866F86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Редактор корневых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531467E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0A7CB8D" w14:textId="0FF87EF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B714A">
              <w:rPr>
                <w:color w:val="000000"/>
                <w:lang w:val="ru-BY"/>
              </w:rPr>
              <w:t>AgentRotate2d.cs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038835D" w14:textId="1A0F5CD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  <w:lang w:val="ru-BY"/>
              </w:rPr>
              <w:t>Скрипт переопределения поведения агента</w:t>
            </w:r>
          </w:p>
        </w:tc>
      </w:tr>
      <w:tr w:rsidR="00D82480" w14:paraId="2CEFCBA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0E28AB7" w14:textId="4B2B603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AgentRotateSmooth2d.cs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DF0761C" w14:textId="799BD42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поворота агента</w:t>
            </w:r>
          </w:p>
        </w:tc>
      </w:tr>
      <w:tr w:rsidR="00D82480" w14:paraId="726D438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6651B24" w14:textId="5A16BDF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CollectSources2d.cs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FCEFA82" w14:textId="17B45156" w:rsidR="00D82480" w:rsidRDefault="00D82480" w:rsidP="00D82480">
            <w:pPr>
              <w:tabs>
                <w:tab w:val="left" w:pos="1484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плавного поворота агента</w:t>
            </w:r>
          </w:p>
        </w:tc>
      </w:tr>
      <w:tr w:rsidR="00D82480" w14:paraId="2B679DB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4C4D7C7" w14:textId="3582E8C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CollectSourcesCache2d.cs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E96D49E" w14:textId="5A4611F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Сбор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3E6FD1A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11B750A" w14:textId="7A29D72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CollectTilemapSourcesCache2d.cs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565D381" w14:textId="39F3CA5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Кэширование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4E941D2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2CAF30B" w14:textId="3230462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NavMeshAgentAttribute.cs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EDAE51C" w14:textId="35670AE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Кэширование источников </w:t>
            </w:r>
            <w:proofErr w:type="spellStart"/>
            <w:r w:rsidRPr="00BE6802">
              <w:rPr>
                <w:color w:val="000000"/>
                <w:highlight w:val="white"/>
              </w:rPr>
              <w:t>Tilemap</w:t>
            </w:r>
            <w:proofErr w:type="spellEnd"/>
          </w:p>
        </w:tc>
      </w:tr>
      <w:tr w:rsidR="00D82480" w14:paraId="22849E7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32FC4BA" w14:textId="0100A64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NavMeshAreaAttribute.cs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A9ADFB2" w14:textId="3CF29D6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Атрибут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  <w:r w:rsidRPr="00BE6802">
              <w:rPr>
                <w:color w:val="000000"/>
                <w:highlight w:val="white"/>
              </w:rPr>
              <w:t>-агента</w:t>
            </w:r>
          </w:p>
        </w:tc>
      </w:tr>
      <w:tr w:rsidR="00D82480" w14:paraId="7941D5C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4C0C766" w14:textId="10F7D6A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NavMeshBuilder2d.cs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2AE716B" w14:textId="70AEAA8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Атрибут области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61100C3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DB35789" w14:textId="0EF2648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NavMeshBuilderState.cs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43219AF" w14:textId="47A6B5F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Построение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в 2D</w:t>
            </w:r>
          </w:p>
        </w:tc>
      </w:tr>
      <w:tr w:rsidR="00D82480" w14:paraId="4A59096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FB26CCE" w14:textId="0406E28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NavMeshComponents.asmdef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B050336" w14:textId="089A5D4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Состояние построителя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77D4E085" w14:textId="77777777" w:rsidTr="00F8572E">
        <w:tc>
          <w:tcPr>
            <w:tcW w:w="4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CBA07E" w14:textId="172C0FB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NavMeshExtension.cs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D8F251" w14:textId="1A433DD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Определение сборки компонентов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6459E639" w14:textId="77777777" w:rsidTr="00F8572E">
        <w:tc>
          <w:tcPr>
            <w:tcW w:w="45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D1554F" w14:textId="3A54ED65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NavMeshExtensionsProvider.cs</w:t>
            </w:r>
            <w:proofErr w:type="spellEnd"/>
          </w:p>
        </w:tc>
        <w:tc>
          <w:tcPr>
            <w:tcW w:w="50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C27045" w14:textId="67242124" w:rsidR="00D82480" w:rsidRPr="00BE6802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</w:rPr>
            </w:pPr>
            <w:r w:rsidRPr="00BE6802">
              <w:rPr>
                <w:color w:val="000000"/>
                <w:highlight w:val="white"/>
              </w:rPr>
              <w:t xml:space="preserve">Расширение функционала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42EB478A" w14:textId="77777777" w:rsidTr="00F8572E">
        <w:trPr>
          <w:trHeight w:val="377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87D3D5" w14:textId="77777777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D67249" w14:textId="77777777" w:rsidR="00D82480" w:rsidRPr="00BE6802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</w:rPr>
            </w:pPr>
          </w:p>
        </w:tc>
      </w:tr>
      <w:tr w:rsidR="00D82480" w14:paraId="094CA125" w14:textId="77777777" w:rsidTr="003D189B">
        <w:tc>
          <w:tcPr>
            <w:tcW w:w="96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E8F6B0" w14:textId="05A3C81B" w:rsidR="00D82480" w:rsidRPr="00BE6802" w:rsidRDefault="00D82480" w:rsidP="00D82480">
            <w:pPr>
              <w:autoSpaceDE w:val="0"/>
              <w:autoSpaceDN w:val="0"/>
              <w:adjustRightInd w:val="0"/>
              <w:ind w:left="-120" w:firstLine="0"/>
              <w:rPr>
                <w:color w:val="000000"/>
                <w:highlight w:val="white"/>
              </w:rPr>
            </w:pPr>
            <w:r w:rsidRPr="00F8572E">
              <w:rPr>
                <w:color w:val="000000"/>
                <w:sz w:val="28"/>
                <w:szCs w:val="28"/>
                <w:highlight w:val="white"/>
              </w:rPr>
              <w:t xml:space="preserve">Продолжение таблицы </w:t>
            </w:r>
            <w:r w:rsidR="00A74094">
              <w:rPr>
                <w:color w:val="000000"/>
                <w:sz w:val="28"/>
                <w:szCs w:val="28"/>
                <w:highlight w:val="white"/>
              </w:rPr>
              <w:t>И</w:t>
            </w:r>
            <w:r w:rsidR="00845ADE">
              <w:rPr>
                <w:color w:val="000000"/>
                <w:sz w:val="28"/>
                <w:szCs w:val="28"/>
                <w:highlight w:val="white"/>
              </w:rPr>
              <w:t>.</w:t>
            </w:r>
            <w:r w:rsidRPr="00F8572E">
              <w:rPr>
                <w:color w:val="000000"/>
                <w:sz w:val="28"/>
                <w:szCs w:val="28"/>
                <w:highlight w:val="white"/>
              </w:rPr>
              <w:t>1</w:t>
            </w:r>
          </w:p>
        </w:tc>
      </w:tr>
      <w:tr w:rsidR="00D82480" w14:paraId="263AADAE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B63904" w14:textId="1896BA5C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  <w:lang w:val="ru-BY"/>
              </w:rPr>
            </w:pPr>
            <w:r w:rsidRPr="00D82480">
              <w:rPr>
                <w:b/>
                <w:bCs/>
                <w:color w:val="000000"/>
                <w:highlight w:val="white"/>
                <w:lang w:val="ru-BY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B61B1B" w14:textId="6978089A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  <w:lang w:val="ru-BY"/>
              </w:rPr>
            </w:pPr>
            <w:r w:rsidRPr="00D82480">
              <w:rPr>
                <w:b/>
                <w:bCs/>
                <w:color w:val="000000"/>
                <w:highlight w:val="white"/>
                <w:lang w:val="ru-BY"/>
              </w:rPr>
              <w:t>2</w:t>
            </w:r>
          </w:p>
        </w:tc>
      </w:tr>
      <w:tr w:rsidR="00D82480" w14:paraId="6C8D4FFC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425C201" w14:textId="6364F45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NavMeshLink.cs</w:t>
            </w:r>
            <w:proofErr w:type="spellEnd"/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907961" w14:textId="4F4F199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Провайдер расширений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60F7DD6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44256E9" w14:textId="32FF04E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NavMeshModifier.cs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00CCC8A" w14:textId="79DD4AD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Скрипт связи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722160A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B5B3AF6" w14:textId="7C6C497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NavMeshModifierTilemap.cs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5F1A3B0" w14:textId="15DA9D4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Скрипт модификатора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33E06BC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5864FC6" w14:textId="614C415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NavMeshModifierVolume.cs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CAF15B5" w14:textId="108FC4E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Модификатор </w:t>
            </w:r>
            <w:proofErr w:type="spellStart"/>
            <w:r w:rsidRPr="00BE6802">
              <w:rPr>
                <w:color w:val="000000"/>
                <w:highlight w:val="white"/>
              </w:rPr>
              <w:t>Tilemap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504F31D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392FBB8" w14:textId="4574577D" w:rsidR="00D82480" w:rsidRDefault="00D82480" w:rsidP="00D82480">
            <w:pPr>
              <w:tabs>
                <w:tab w:val="left" w:pos="156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NavMeshSurface.cs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8CFA08D" w14:textId="50C028A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Модификатор объёмов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1BF2EA7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937DF3F" w14:textId="1B4D33EC" w:rsidR="00D82480" w:rsidRDefault="00D82480" w:rsidP="00D82480">
            <w:pPr>
              <w:tabs>
                <w:tab w:val="left" w:pos="150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RootSources2d.cs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F7C3B12" w14:textId="313E840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Поверхность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9E41EA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118E723" w14:textId="7BCDB29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RotateAgentInstantly.cs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3680DBF" w14:textId="4B9A507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Корневые источники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FDFC1D0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F796E80" w14:textId="1D48F3C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RotateAgentSmoothly.cs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090D8F3" w14:textId="7BE6E01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Мгновенный поворот агента</w:t>
            </w:r>
          </w:p>
        </w:tc>
      </w:tr>
      <w:tr w:rsidR="00D82480" w14:paraId="5FE5279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61B12BF" w14:textId="13228FF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DialogueController.cs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7AAD61F" w14:textId="3CF87F8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Плавный поворот агента</w:t>
            </w:r>
          </w:p>
        </w:tc>
      </w:tr>
      <w:tr w:rsidR="00D82480" w14:paraId="2F43D31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52CE53B" w14:textId="53B704A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EngineerNpcDialogue.asset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66301AB" w14:textId="5842A2A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диалогами NPC</w:t>
            </w:r>
          </w:p>
        </w:tc>
      </w:tr>
      <w:tr w:rsidR="00D82480" w14:paraId="4BB253D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804F3C3" w14:textId="6192A4F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OldManDialogue.asset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1086FB5" w14:textId="66FDB18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диалога инженера</w:t>
            </w:r>
          </w:p>
        </w:tc>
      </w:tr>
      <w:tr w:rsidR="00D82480" w14:paraId="1DB1DE3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3480859" w14:textId="0176C6E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WaterSellerDialogue.asset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D75079D" w14:textId="66BE7FB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диалога старика</w:t>
            </w:r>
          </w:p>
        </w:tc>
      </w:tr>
      <w:tr w:rsidR="00D82480" w14:paraId="7C4CD21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BA79995" w14:textId="4644F2E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PlayerInputActions.cs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7BBD7A5" w14:textId="040631C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диалога торговца водой</w:t>
            </w:r>
          </w:p>
        </w:tc>
      </w:tr>
      <w:tr w:rsidR="00D82480" w14:paraId="090828A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A23E391" w14:textId="7E22DE7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PlayerInputActions.inputactions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DDE0239" w14:textId="29783EA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ввода игрока</w:t>
            </w:r>
          </w:p>
        </w:tc>
      </w:tr>
      <w:tr w:rsidR="00D82480" w14:paraId="55D57FB5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90CC113" w14:textId="600D2AAB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en-US"/>
              </w:rPr>
            </w:pPr>
            <w:r>
              <w:rPr>
                <w:color w:val="000000"/>
                <w:highlight w:val="white"/>
                <w:lang w:val="ru-BY"/>
              </w:rPr>
              <w:t>*.</w:t>
            </w:r>
            <w:r>
              <w:rPr>
                <w:color w:val="000000"/>
                <w:highlight w:val="white"/>
                <w:lang w:val="en-US"/>
              </w:rPr>
              <w:t>prefab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957BC0A" w14:textId="22F9145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Конфигурация ввода игрока</w:t>
            </w:r>
          </w:p>
        </w:tc>
      </w:tr>
      <w:tr w:rsidR="00D82480" w14:paraId="7D1D18D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A9125CE" w14:textId="6D05794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PlayerInputActions.inputactions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D6454FC" w14:textId="6D59FBD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BE6802">
              <w:rPr>
                <w:color w:val="000000"/>
                <w:highlight w:val="white"/>
              </w:rPr>
              <w:t>Префабы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игровых объектов</w:t>
            </w:r>
          </w:p>
        </w:tc>
      </w:tr>
      <w:tr w:rsidR="00D82480" w14:paraId="3A71836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04EF361" w14:textId="7ED5729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QuestVendingMachine.asset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FDBB311" w14:textId="0F87524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квеста «Выключи автоматы»</w:t>
            </w:r>
          </w:p>
        </w:tc>
      </w:tr>
      <w:tr w:rsidR="00D82480" w14:paraId="7BFD294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CB7D75" w14:textId="4266A3F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4lvl.unity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C98C653" w14:textId="42E43F3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Сцена </w:t>
            </w:r>
            <w:r>
              <w:rPr>
                <w:color w:val="000000"/>
                <w:highlight w:val="white"/>
              </w:rPr>
              <w:t xml:space="preserve">4 </w:t>
            </w:r>
            <w:r w:rsidRPr="00BE6802">
              <w:rPr>
                <w:color w:val="000000"/>
                <w:highlight w:val="white"/>
              </w:rPr>
              <w:t>уровня</w:t>
            </w:r>
          </w:p>
        </w:tc>
      </w:tr>
      <w:tr w:rsidR="00D82480" w14:paraId="1DD01B90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A26764B" w14:textId="58697D6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5lvl.unity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094F6E1" w14:textId="2358990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Сцена </w:t>
            </w:r>
            <w:r>
              <w:rPr>
                <w:color w:val="000000"/>
                <w:highlight w:val="white"/>
              </w:rPr>
              <w:t>5 уровня</w:t>
            </w:r>
          </w:p>
        </w:tc>
      </w:tr>
      <w:tr w:rsidR="00D82480" w14:paraId="31ED444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3BE26AC" w14:textId="49F1237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level1.unity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0DE79A3" w14:textId="4D63DB6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Сцена </w:t>
            </w:r>
            <w:r>
              <w:rPr>
                <w:color w:val="000000"/>
                <w:highlight w:val="white"/>
              </w:rPr>
              <w:t xml:space="preserve">1 </w:t>
            </w:r>
            <w:r w:rsidRPr="00BE6802">
              <w:rPr>
                <w:color w:val="000000"/>
                <w:highlight w:val="white"/>
              </w:rPr>
              <w:t xml:space="preserve">уровня </w:t>
            </w:r>
          </w:p>
        </w:tc>
      </w:tr>
      <w:tr w:rsidR="00D82480" w14:paraId="390ECE4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661E887" w14:textId="3903D75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SampleScene.unity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52289D7" w14:textId="1733877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Сцена главного меню</w:t>
            </w:r>
          </w:p>
        </w:tc>
      </w:tr>
      <w:tr w:rsidR="00D82480" w14:paraId="0E4626C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80B6297" w14:textId="5534422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484239">
              <w:rPr>
                <w:color w:val="000000"/>
                <w:lang w:val="ru-BY"/>
              </w:rPr>
              <w:t>Background.jpg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7D1FF91" w14:textId="53C9BC1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Фон главного меню</w:t>
            </w:r>
          </w:p>
        </w:tc>
      </w:tr>
      <w:tr w:rsidR="00D82480" w14:paraId="0B3D93F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44B9177" w14:textId="1834C7B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NavMesh-NavMashSurface.asset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21859E5" w14:textId="4217C14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Поверхность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6E4A51B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462222D" w14:textId="45F6C2C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NavMesh-NavMashSurface</w:t>
            </w:r>
            <w:proofErr w:type="spellEnd"/>
            <w:r w:rsidRPr="00484239">
              <w:rPr>
                <w:color w:val="000000"/>
                <w:lang w:val="ru-BY"/>
              </w:rPr>
              <w:t xml:space="preserve"> 1.asset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3C60212" w14:textId="191346E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 xml:space="preserve">Дополнительная поверхность </w:t>
            </w:r>
            <w:proofErr w:type="spellStart"/>
            <w:r w:rsidRPr="00BE6802">
              <w:rPr>
                <w:color w:val="000000"/>
                <w:highlight w:val="white"/>
              </w:rPr>
              <w:t>NavMesh</w:t>
            </w:r>
            <w:proofErr w:type="spellEnd"/>
          </w:p>
        </w:tc>
      </w:tr>
      <w:tr w:rsidR="00D82480" w14:paraId="049591F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42CD562" w14:textId="1389A38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PlantGrowth.cs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702E19A" w14:textId="2AB6D0D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роста растений</w:t>
            </w:r>
          </w:p>
        </w:tc>
      </w:tr>
      <w:tr w:rsidR="00D82480" w14:paraId="4685E68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90E3D7F" w14:textId="257FED3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SoilSpot.cs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25A1FE2" w14:textId="28A822B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участка земли</w:t>
            </w:r>
          </w:p>
        </w:tc>
      </w:tr>
      <w:tr w:rsidR="00D82480" w14:paraId="0265332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9EAE467" w14:textId="041C8DC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StreetLamp.cs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348FED6" w14:textId="1782857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фонаря</w:t>
            </w:r>
          </w:p>
        </w:tc>
      </w:tr>
      <w:tr w:rsidR="00D82480" w14:paraId="0FF546D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F685015" w14:textId="149EDA2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VendingMachine.cs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FD52B91" w14:textId="020F191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автомата</w:t>
            </w:r>
          </w:p>
        </w:tc>
      </w:tr>
      <w:tr w:rsidR="00D82480" w14:paraId="2EEB317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FABBF42" w14:textId="230D67D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GlobalHelper.cs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AD52B4F" w14:textId="61EEA45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Вспомогательные функции</w:t>
            </w:r>
          </w:p>
        </w:tc>
      </w:tr>
      <w:tr w:rsidR="00D82480" w14:paraId="731DF7F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FD686AB" w14:textId="5455064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MenuManager.cs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3F90412" w14:textId="3CA13D8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меню</w:t>
            </w:r>
          </w:p>
        </w:tc>
      </w:tr>
      <w:tr w:rsidR="00D82480" w14:paraId="70A4AE86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FBF6965" w14:textId="5CDDEE7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MenuMusic.cs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D3B226E" w14:textId="4B7EFC4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музыкой меню</w:t>
            </w:r>
          </w:p>
        </w:tc>
      </w:tr>
      <w:tr w:rsidR="00D82480" w14:paraId="7CA55F1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8C83F57" w14:textId="49111E1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VolumeControl.cs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532E5C4" w14:textId="23B0DFB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регулировки громкости</w:t>
            </w:r>
          </w:p>
        </w:tc>
      </w:tr>
      <w:tr w:rsidR="00D82480" w14:paraId="09CC284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F3E4C8C" w14:textId="30BB7B2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VolumeInit.cs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40B8A79" w14:textId="08C6C74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Инициализация громкости</w:t>
            </w:r>
          </w:p>
        </w:tc>
      </w:tr>
      <w:tr w:rsidR="00D82480" w14:paraId="6B510D0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8325AAC" w14:textId="237015C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FieldOfViewVisualizer.cs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ECD76BD" w14:textId="3A4B794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Визуализация поля зрения</w:t>
            </w:r>
          </w:p>
        </w:tc>
      </w:tr>
      <w:tr w:rsidR="00D82480" w14:paraId="569916F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F6E5DC7" w14:textId="1E005D3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NPC.cs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8105BA7" w14:textId="6EA1FFF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Логика NPC</w:t>
            </w:r>
          </w:p>
        </w:tc>
      </w:tr>
      <w:tr w:rsidR="00D82480" w14:paraId="4C8693F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A13FBBE" w14:textId="0F05E73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NpcDialogue.cs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BAD9052" w14:textId="19F3D88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диалога NPC</w:t>
            </w:r>
          </w:p>
        </w:tc>
      </w:tr>
      <w:tr w:rsidR="00D82480" w14:paraId="37E4073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1E8815D" w14:textId="7084250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NpcIA.cs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FB7C3EC" w14:textId="14DC8B9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Искусственный интеллект NPC</w:t>
            </w:r>
          </w:p>
        </w:tc>
      </w:tr>
      <w:tr w:rsidR="00D82480" w14:paraId="3CF6A89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1F63BC0" w14:textId="188EA8D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NPCSecurity.cs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E5EFC02" w14:textId="2099F21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NPC охранник</w:t>
            </w:r>
          </w:p>
        </w:tc>
      </w:tr>
      <w:tr w:rsidR="00D82480" w14:paraId="055D557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DAEE78C" w14:textId="33F0D5D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NpcVisual.cs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9F5CA44" w14:textId="6237B7B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Визуализация NPC</w:t>
            </w:r>
          </w:p>
        </w:tc>
      </w:tr>
      <w:tr w:rsidR="00D82480" w14:paraId="708D73D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8A48A00" w14:textId="3949663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Collectible.cs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B4EFEB1" w14:textId="613059B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собираемых объектов</w:t>
            </w:r>
          </w:p>
        </w:tc>
      </w:tr>
      <w:tr w:rsidR="00D82480" w14:paraId="2D66423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DA2BB86" w14:textId="4FE3FBA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7010694" w14:textId="24CAA839" w:rsidR="00D82480" w:rsidRDefault="00D82480" w:rsidP="00D82480">
            <w:pPr>
              <w:tabs>
                <w:tab w:val="left" w:pos="1942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игрока</w:t>
            </w:r>
          </w:p>
        </w:tc>
      </w:tr>
      <w:tr w:rsidR="00D82480" w14:paraId="2FE301B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7063741" w14:textId="783A89D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PlayerCollector.cs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4829034" w14:textId="0687BDD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Сбор мусора игроком</w:t>
            </w:r>
          </w:p>
        </w:tc>
      </w:tr>
      <w:tr w:rsidR="00D82480" w14:paraId="49814E55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2C4C53C" w14:textId="78C7CCB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PlayerPlanter.cs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1CF51C8" w14:textId="0FA5117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Посадка деревьев игроком</w:t>
            </w:r>
          </w:p>
        </w:tc>
      </w:tr>
      <w:tr w:rsidR="00D82480" w14:paraId="1601B93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0A6E335" w14:textId="52FE7A7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PlayerSpawn.cs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D6710F1" w14:textId="5141901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Точка появления игрока</w:t>
            </w:r>
          </w:p>
        </w:tc>
      </w:tr>
      <w:tr w:rsidR="00D82480" w14:paraId="5F49886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B2BDCF1" w14:textId="0E15404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PlayerVisual.cs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CC7FD34" w14:textId="5073F08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>
              <w:rPr>
                <w:color w:val="000000"/>
                <w:highlight w:val="white"/>
                <w:lang w:val="ru-BY"/>
              </w:rPr>
              <w:t>В</w:t>
            </w:r>
            <w:proofErr w:type="spellStart"/>
            <w:r w:rsidRPr="00BE6802">
              <w:rPr>
                <w:color w:val="000000"/>
                <w:highlight w:val="white"/>
              </w:rPr>
              <w:t>изуализация</w:t>
            </w:r>
            <w:proofErr w:type="spellEnd"/>
            <w:r w:rsidRPr="00BE6802">
              <w:rPr>
                <w:color w:val="000000"/>
                <w:highlight w:val="white"/>
              </w:rPr>
              <w:t xml:space="preserve"> игрока</w:t>
            </w:r>
          </w:p>
        </w:tc>
      </w:tr>
      <w:tr w:rsidR="00D82480" w14:paraId="544DD9D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302F9CA" w14:textId="79F6D9F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484239">
              <w:rPr>
                <w:color w:val="000000"/>
                <w:lang w:val="ru-BY"/>
              </w:rPr>
              <w:t>Quest.cs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4358576" w14:textId="132F6F8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квеста</w:t>
            </w:r>
          </w:p>
        </w:tc>
      </w:tr>
      <w:tr w:rsidR="00D82480" w14:paraId="7DC6A43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91EB05B" w14:textId="3F5B1CB0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SceneChenger.cs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9604868" w14:textId="13B9A5C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Скрипт смены сцены</w:t>
            </w:r>
          </w:p>
        </w:tc>
      </w:tr>
      <w:tr w:rsidR="00D82480" w14:paraId="4651D25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178FF7A" w14:textId="25685C5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TaskManager.cs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9EDE408" w14:textId="559033B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заданиями</w:t>
            </w:r>
          </w:p>
        </w:tc>
      </w:tr>
      <w:tr w:rsidR="00D82480" w14:paraId="024FA75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122821C" w14:textId="2FAB2543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SoundEffectLibrary.cs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3E63A1A" w14:textId="7AB5366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Библиотека звуков</w:t>
            </w:r>
          </w:p>
        </w:tc>
      </w:tr>
      <w:tr w:rsidR="00D82480" w14:paraId="0360B7C0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6073836" w14:textId="53C142E5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SoundEffectManager.cs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E043B37" w14:textId="4E2241A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звуковыми эффектами</w:t>
            </w:r>
          </w:p>
        </w:tc>
      </w:tr>
      <w:tr w:rsidR="00D82480" w14:paraId="0EB6772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C84F7EA" w14:textId="383036F0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Button.controller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4279CC8" w14:textId="7354D23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Контроллер кнопки</w:t>
            </w:r>
          </w:p>
        </w:tc>
      </w:tr>
      <w:tr w:rsidR="00D82480" w14:paraId="2611A75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02E88D" w14:textId="2CB876A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ButtonOff.anim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DA034AE" w14:textId="466BA79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Анимация выключенной кнопки</w:t>
            </w:r>
          </w:p>
        </w:tc>
      </w:tr>
      <w:tr w:rsidR="00D82480" w14:paraId="6B2E58B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86DB492" w14:textId="3BAD640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ButtonOn.anim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3B53E92" w14:textId="43108C3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Анимация включённой кнопки</w:t>
            </w:r>
          </w:p>
        </w:tc>
      </w:tr>
      <w:tr w:rsidR="00D82480" w14:paraId="608F3AF2" w14:textId="77777777" w:rsidTr="00F8572E">
        <w:tc>
          <w:tcPr>
            <w:tcW w:w="4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95FBC8" w14:textId="05E31539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GameInput.cs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E8FF1A" w14:textId="2A2578C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Обработка ввода</w:t>
            </w:r>
          </w:p>
        </w:tc>
      </w:tr>
      <w:tr w:rsidR="00D82480" w14:paraId="4DFE081F" w14:textId="77777777" w:rsidTr="00F8572E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81C9AA" w14:textId="77777777" w:rsidR="00D82480" w:rsidRPr="008A4A3E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22615C" w14:textId="77777777" w:rsidR="00D82480" w:rsidRPr="00BE6802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</w:rPr>
            </w:pPr>
          </w:p>
        </w:tc>
      </w:tr>
      <w:tr w:rsidR="00D82480" w14:paraId="0B3F308D" w14:textId="77777777" w:rsidTr="00F8572E">
        <w:tc>
          <w:tcPr>
            <w:tcW w:w="96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1AA52B" w14:textId="7B31DF6C" w:rsidR="00D82480" w:rsidRPr="00BE6802" w:rsidRDefault="00D82480" w:rsidP="00D82480">
            <w:pPr>
              <w:autoSpaceDE w:val="0"/>
              <w:autoSpaceDN w:val="0"/>
              <w:adjustRightInd w:val="0"/>
              <w:ind w:left="-120" w:firstLine="0"/>
              <w:rPr>
                <w:color w:val="000000"/>
                <w:highlight w:val="white"/>
              </w:rPr>
            </w:pPr>
            <w:r w:rsidRPr="00F8572E">
              <w:rPr>
                <w:color w:val="000000"/>
                <w:sz w:val="28"/>
                <w:szCs w:val="28"/>
                <w:highlight w:val="white"/>
              </w:rPr>
              <w:t xml:space="preserve">Продолжение таблицы </w:t>
            </w:r>
            <w:r w:rsidR="00A74094">
              <w:rPr>
                <w:color w:val="000000"/>
                <w:sz w:val="28"/>
                <w:szCs w:val="28"/>
                <w:highlight w:val="white"/>
              </w:rPr>
              <w:t>И</w:t>
            </w:r>
            <w:r w:rsidR="00845ADE">
              <w:rPr>
                <w:color w:val="000000"/>
                <w:sz w:val="28"/>
                <w:szCs w:val="28"/>
                <w:highlight w:val="white"/>
              </w:rPr>
              <w:t>.</w:t>
            </w:r>
            <w:r w:rsidRPr="00F8572E">
              <w:rPr>
                <w:color w:val="000000"/>
                <w:sz w:val="28"/>
                <w:szCs w:val="28"/>
                <w:highlight w:val="white"/>
              </w:rPr>
              <w:t>1</w:t>
            </w:r>
          </w:p>
        </w:tc>
      </w:tr>
      <w:tr w:rsidR="00D82480" w14:paraId="6D9DBF28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5EADE6" w14:textId="2B4312A3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lang w:val="ru-BY"/>
              </w:rPr>
            </w:pPr>
            <w:r w:rsidRPr="00D82480">
              <w:rPr>
                <w:b/>
                <w:bCs/>
                <w:color w:val="000000"/>
                <w:lang w:val="ru-BY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42254C" w14:textId="472ED1CE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</w:rPr>
            </w:pPr>
            <w:r w:rsidRPr="00D82480">
              <w:rPr>
                <w:b/>
                <w:bCs/>
                <w:color w:val="000000"/>
                <w:highlight w:val="white"/>
              </w:rPr>
              <w:t>2</w:t>
            </w:r>
          </w:p>
        </w:tc>
      </w:tr>
      <w:tr w:rsidR="00D82480" w14:paraId="2A30EF56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8A22BA" w14:textId="38036968" w:rsidR="00D82480" w:rsidRPr="008A4A3E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IInteractable.cs</w:t>
            </w:r>
            <w:proofErr w:type="spellEnd"/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632936" w14:textId="75EF79A5" w:rsidR="00D82480" w:rsidRPr="00BE6802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</w:rPr>
            </w:pPr>
            <w:r w:rsidRPr="00BE6802">
              <w:rPr>
                <w:color w:val="000000"/>
                <w:highlight w:val="white"/>
              </w:rPr>
              <w:t>Интерфейс взаимодействия</w:t>
            </w:r>
          </w:p>
        </w:tc>
      </w:tr>
      <w:tr w:rsidR="00D82480" w14:paraId="2544993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92C091F" w14:textId="0808940E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LevelState.cs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966BBEE" w14:textId="0CD8123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Состояние уровня</w:t>
            </w:r>
          </w:p>
        </w:tc>
      </w:tr>
      <w:tr w:rsidR="00D82480" w14:paraId="27DD7DF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3E52AB4" w14:textId="4C248B0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MenuButtons.cs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9A41C45" w14:textId="0B52702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Кнопки меню</w:t>
            </w:r>
          </w:p>
        </w:tc>
      </w:tr>
      <w:tr w:rsidR="00D82480" w14:paraId="77EB6D4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C375B4" w14:textId="30F5FF8E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PauseController.cs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8874192" w14:textId="1232DBFE" w:rsidR="00D82480" w:rsidRDefault="00D82480" w:rsidP="00D82480">
            <w:pPr>
              <w:tabs>
                <w:tab w:val="left" w:pos="1069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Управление паузой</w:t>
            </w:r>
          </w:p>
        </w:tc>
      </w:tr>
      <w:tr w:rsidR="00D82480" w14:paraId="7EDF731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26B9EC0" w14:textId="6859C20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PlayerPosition.asset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5B5EA05" w14:textId="7002E563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Данные позиции игрока</w:t>
            </w:r>
          </w:p>
        </w:tc>
      </w:tr>
      <w:tr w:rsidR="00D82480" w14:paraId="000F5B5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55BE80E" w14:textId="56755F68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Utils.cs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1E2421F" w14:textId="5BC6C7E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Вспомогательные функции</w:t>
            </w:r>
          </w:p>
        </w:tc>
      </w:tr>
      <w:tr w:rsidR="00D82480" w14:paraId="51C3B05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82C963F" w14:textId="6FDA02F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VectorValue.cs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18CCDE5" w14:textId="1352AD5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Значение вектора</w:t>
            </w:r>
          </w:p>
        </w:tc>
      </w:tr>
      <w:tr w:rsidR="00D82480" w14:paraId="77C6B0D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44D611C" w14:textId="7D1FBDFF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 xml:space="preserve">New Universal </w:t>
            </w:r>
            <w:proofErr w:type="spellStart"/>
            <w:r w:rsidRPr="008A4A3E">
              <w:rPr>
                <w:color w:val="000000"/>
                <w:lang w:val="ru-BY"/>
              </w:rPr>
              <w:t>Render</w:t>
            </w:r>
            <w:proofErr w:type="spellEnd"/>
            <w:r w:rsidRPr="008A4A3E">
              <w:rPr>
                <w:color w:val="000000"/>
                <w:lang w:val="ru-BY"/>
              </w:rPr>
              <w:t xml:space="preserve"> </w:t>
            </w:r>
            <w:proofErr w:type="spellStart"/>
            <w:r w:rsidRPr="008A4A3E">
              <w:rPr>
                <w:color w:val="000000"/>
                <w:lang w:val="ru-BY"/>
              </w:rPr>
              <w:t>Pipeline</w:t>
            </w:r>
            <w:proofErr w:type="spellEnd"/>
            <w:r w:rsidRPr="008A4A3E">
              <w:rPr>
                <w:color w:val="000000"/>
                <w:lang w:val="ru-BY"/>
              </w:rPr>
              <w:t xml:space="preserve"> </w:t>
            </w:r>
            <w:proofErr w:type="spellStart"/>
            <w:r w:rsidRPr="008A4A3E">
              <w:rPr>
                <w:color w:val="000000"/>
                <w:lang w:val="ru-BY"/>
              </w:rPr>
              <w:t>Asset.asset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79344E4" w14:textId="6CC89FF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Настройки URP</w:t>
            </w:r>
          </w:p>
        </w:tc>
      </w:tr>
      <w:tr w:rsidR="00D82480" w14:paraId="3C39F17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F4A9998" w14:textId="45C8C829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 xml:space="preserve">New Universal </w:t>
            </w:r>
            <w:proofErr w:type="spellStart"/>
            <w:r w:rsidRPr="008A4A3E">
              <w:rPr>
                <w:color w:val="000000"/>
                <w:lang w:val="ru-BY"/>
              </w:rPr>
              <w:t>Render</w:t>
            </w:r>
            <w:proofErr w:type="spellEnd"/>
            <w:r w:rsidRPr="008A4A3E">
              <w:rPr>
                <w:color w:val="000000"/>
                <w:lang w:val="ru-BY"/>
              </w:rPr>
              <w:t xml:space="preserve"> </w:t>
            </w:r>
            <w:proofErr w:type="spellStart"/>
            <w:r w:rsidRPr="008A4A3E">
              <w:rPr>
                <w:color w:val="000000"/>
                <w:lang w:val="ru-BY"/>
              </w:rPr>
              <w:t>Pipeline</w:t>
            </w:r>
            <w:proofErr w:type="spellEnd"/>
            <w:r w:rsidRPr="008A4A3E">
              <w:rPr>
                <w:color w:val="000000"/>
                <w:lang w:val="ru-BY"/>
              </w:rPr>
              <w:t xml:space="preserve"> </w:t>
            </w:r>
            <w:proofErr w:type="spellStart"/>
            <w:r w:rsidRPr="008A4A3E">
              <w:rPr>
                <w:color w:val="000000"/>
                <w:lang w:val="ru-BY"/>
              </w:rPr>
              <w:t>Asset_Renderer.asset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BF334B5" w14:textId="44A1C41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Рендерер URP</w:t>
            </w:r>
          </w:p>
        </w:tc>
      </w:tr>
      <w:tr w:rsidR="00D82480" w14:paraId="44D4FCE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6B4554D" w14:textId="42B3B5B8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City.png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F395094" w14:textId="1661439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города</w:t>
            </w:r>
          </w:p>
        </w:tc>
      </w:tr>
      <w:tr w:rsidR="00D82480" w14:paraId="4C1D98C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B694171" w14:textId="034F321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Decorations.png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00071E1" w14:textId="2435126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декораций</w:t>
            </w:r>
          </w:p>
        </w:tc>
      </w:tr>
      <w:tr w:rsidR="00D82480" w14:paraId="2B12629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CACD4E1" w14:textId="1041FC9E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old</w:t>
            </w:r>
            <w:proofErr w:type="spellEnd"/>
            <w:r w:rsidRPr="008A4A3E">
              <w:rPr>
                <w:color w:val="000000"/>
                <w:lang w:val="ru-BY"/>
              </w:rPr>
              <w:t xml:space="preserve"> дерево.png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D6F8A1E" w14:textId="41AC503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дерева</w:t>
            </w:r>
          </w:p>
        </w:tc>
      </w:tr>
      <w:tr w:rsidR="00D82480" w14:paraId="16B6A426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D376813" w14:textId="4E8505D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plant.png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1A0890D" w14:textId="04DF4B8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растения</w:t>
            </w:r>
          </w:p>
        </w:tc>
      </w:tr>
      <w:tr w:rsidR="00D82480" w14:paraId="087DB20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51445C6" w14:textId="603D6AF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plants.png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5C598A5" w14:textId="39B16E8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растений</w:t>
            </w:r>
          </w:p>
        </w:tc>
      </w:tr>
      <w:tr w:rsidR="00D82480" w14:paraId="1BFE955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F22B0C2" w14:textId="2F3E1EA3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trash.png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0E3BE0B" w14:textId="420D702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мусора</w:t>
            </w:r>
          </w:p>
        </w:tc>
      </w:tr>
      <w:tr w:rsidR="00D82480" w14:paraId="0A6DFDA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CCBE2C1" w14:textId="7D2A2BED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Ёлкаа.mat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4C6D1DD" w14:textId="027B909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ёлки</w:t>
            </w:r>
          </w:p>
        </w:tc>
      </w:tr>
      <w:tr w:rsidR="00D82480" w14:paraId="1CFDB8C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1BAFB4F" w14:textId="55E425B2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Деревоо.mat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D47F7E5" w14:textId="50FC005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дерева</w:t>
            </w:r>
          </w:p>
        </w:tc>
      </w:tr>
      <w:tr w:rsidR="00D82480" w14:paraId="3981EEF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363BF48" w14:textId="2C870E95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банка.mat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4AE305B" w14:textId="5DEC980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банки</w:t>
            </w:r>
          </w:p>
        </w:tc>
      </w:tr>
      <w:tr w:rsidR="00D82480" w14:paraId="5A207F50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CB551C5" w14:textId="544739B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мусор.mat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30ECECE" w14:textId="3903B76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мусора</w:t>
            </w:r>
          </w:p>
        </w:tc>
      </w:tr>
      <w:tr w:rsidR="00D82480" w14:paraId="22F9835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8C1F36A" w14:textId="4B7D847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 xml:space="preserve">мусор </w:t>
            </w:r>
            <w:proofErr w:type="spellStart"/>
            <w:r w:rsidRPr="008A4A3E">
              <w:rPr>
                <w:color w:val="000000"/>
                <w:lang w:val="ru-BY"/>
              </w:rPr>
              <w:t>мини.mat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3A3EE4A" w14:textId="5A4BC59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мелкого мусора</w:t>
            </w:r>
          </w:p>
        </w:tc>
      </w:tr>
      <w:tr w:rsidR="00D82480" w14:paraId="3905C08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FA772AC" w14:textId="29505793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семечко.mat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5E6F9B0" w14:textId="5B5B9DF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семечка</w:t>
            </w:r>
          </w:p>
        </w:tc>
      </w:tr>
      <w:tr w:rsidR="00D82480" w14:paraId="429F469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DDE449D" w14:textId="0A3C63AB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ёлка 2.mat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2FB0298" w14:textId="4A9EC60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Материал ёлки</w:t>
            </w:r>
          </w:p>
        </w:tc>
      </w:tr>
      <w:tr w:rsidR="00D82480" w14:paraId="0FE9CC4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F693389" w14:textId="49C8529D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DialogueBoxSimple.png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1EB0348" w14:textId="1C8A77B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  <w:lang w:val="ru-BY"/>
              </w:rPr>
              <w:t>Спрайт окна диалога</w:t>
            </w:r>
          </w:p>
        </w:tc>
      </w:tr>
      <w:tr w:rsidR="00D82480" w14:paraId="765F325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3914BFB" w14:textId="5FBF564D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view.png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81CDD36" w14:textId="673CE7D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интерфейса</w:t>
            </w:r>
          </w:p>
        </w:tc>
      </w:tr>
      <w:tr w:rsidR="00D82480" w14:paraId="4E732592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1F7B1BA" w14:textId="4A5EBE49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engineer_icon.png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66A134D" w14:textId="2697DA1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Иконка инженера</w:t>
            </w:r>
          </w:p>
        </w:tc>
      </w:tr>
      <w:tr w:rsidR="00D82480" w14:paraId="43E1133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3287CE3" w14:textId="2FB6C918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engineer_idle.png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34BF41E" w14:textId="2A969CEB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инженера в покое</w:t>
            </w:r>
          </w:p>
        </w:tc>
      </w:tr>
      <w:tr w:rsidR="00D82480" w14:paraId="122DFB48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6813A03" w14:textId="124D57A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engineer_running.png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69B62E7" w14:textId="6F0EA0C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инженера в движении</w:t>
            </w:r>
          </w:p>
        </w:tc>
      </w:tr>
      <w:tr w:rsidR="00D82480" w14:paraId="031275A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C6B2790" w14:textId="3C27F1B7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oldman.png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5D97963" w14:textId="1F3C234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старика</w:t>
            </w:r>
          </w:p>
        </w:tc>
      </w:tr>
      <w:tr w:rsidR="00D82480" w14:paraId="021ED1E5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9946B29" w14:textId="6370C9BA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oldman_idle.png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DDFE9F3" w14:textId="612335C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BE6802">
              <w:rPr>
                <w:color w:val="000000"/>
                <w:highlight w:val="white"/>
              </w:rPr>
              <w:t>Спрайт старика в покое</w:t>
            </w:r>
          </w:p>
        </w:tc>
      </w:tr>
      <w:tr w:rsidR="00D82480" w14:paraId="2A2BC537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4383156" w14:textId="78F7D303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oldman_running.png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AC95E19" w14:textId="5F298D57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старика в движении</w:t>
            </w:r>
          </w:p>
        </w:tc>
      </w:tr>
      <w:tr w:rsidR="00D82480" w14:paraId="6850436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7BEA751" w14:textId="56671040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security1_idle.png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825AC50" w14:textId="7BEDA11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охранника 1 в покое</w:t>
            </w:r>
          </w:p>
        </w:tc>
      </w:tr>
      <w:tr w:rsidR="00D82480" w14:paraId="61EC3F3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E337824" w14:textId="4AE75252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security1_running.png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794C8E8" w14:textId="5EAF0F2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охранника 1 в движении</w:t>
            </w:r>
          </w:p>
        </w:tc>
      </w:tr>
      <w:tr w:rsidR="00D82480" w14:paraId="0BE9985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6B2FF8D" w14:textId="274E0349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security2_idle.png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C02A10E" w14:textId="58DB64DA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охранника №2 в состоянии покоя</w:t>
            </w:r>
          </w:p>
        </w:tc>
      </w:tr>
      <w:tr w:rsidR="00D82480" w14:paraId="0F512CB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BBE444E" w14:textId="76E0C5C8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security2_running.png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D4F1E7A" w14:textId="4A00F32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охранника №2 в движении</w:t>
            </w:r>
          </w:p>
        </w:tc>
      </w:tr>
      <w:tr w:rsidR="00D82480" w14:paraId="0BCD00A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EACB93E" w14:textId="281087B0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waterseller.png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34B5371" w14:textId="462AFC1D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Основной спрайт торговца водой</w:t>
            </w:r>
          </w:p>
        </w:tc>
      </w:tr>
      <w:tr w:rsidR="00D82480" w14:paraId="14B4063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84A3878" w14:textId="1D32327F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waterseller_idle.png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265567E" w14:textId="4ACDEA6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торговца водой в состоянии покоя</w:t>
            </w:r>
          </w:p>
        </w:tc>
      </w:tr>
      <w:tr w:rsidR="00D82480" w14:paraId="3C1B3FA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B2F65BC" w14:textId="29C7F78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waterseller_running.png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45E98DE" w14:textId="7137B69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торговца водой в движении</w:t>
            </w:r>
          </w:p>
        </w:tc>
      </w:tr>
      <w:tr w:rsidR="00D82480" w14:paraId="5A4F1C4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5630633" w14:textId="776F8AC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emote22.png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2F19E35" w14:textId="58E7BBB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Иконка эмоции/выражения персонажа</w:t>
            </w:r>
          </w:p>
        </w:tc>
      </w:tr>
      <w:tr w:rsidR="00D82480" w14:paraId="77FD604E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9FCD8B2" w14:textId="0D2C9A0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health.png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4122AB5" w14:textId="26E975C9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Индикатор здоровья игрока</w:t>
            </w:r>
            <w:r>
              <w:rPr>
                <w:color w:val="000000"/>
                <w:highlight w:val="white"/>
              </w:rPr>
              <w:t>м</w:t>
            </w:r>
          </w:p>
        </w:tc>
      </w:tr>
      <w:tr w:rsidR="00D82480" w14:paraId="21890F73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150F2B1" w14:textId="031D4022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person_idle.png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97B12B3" w14:textId="6E55A9B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персонажа в состоянии покоя</w:t>
            </w:r>
          </w:p>
        </w:tc>
      </w:tr>
      <w:tr w:rsidR="00D82480" w14:paraId="17BAE9E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A5DCEA4" w14:textId="14320011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person_running.png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BCD22BF" w14:textId="39BC639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персонажа в движении</w:t>
            </w:r>
          </w:p>
        </w:tc>
      </w:tr>
      <w:tr w:rsidR="00D82480" w14:paraId="04E54A8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9F9992B" w14:textId="5D3949FE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ProgressBar.png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7775FFDA" w14:textId="4058B210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Индикатор прогресса выполнения задания</w:t>
            </w:r>
          </w:p>
        </w:tc>
      </w:tr>
      <w:tr w:rsidR="00D82480" w14:paraId="28F48574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CBF9317" w14:textId="6C00FE11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PixelPreset.preset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1C7AAABB" w14:textId="708D617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Настройки пиксельного рендера/графики</w:t>
            </w:r>
          </w:p>
        </w:tc>
      </w:tr>
      <w:tr w:rsidR="00D82480" w14:paraId="423856A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0DAA7D3" w14:textId="6754868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Sprite Atlas.spriteatlasv2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F6509DD" w14:textId="64E1290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Атлас спрайтов (основной)</w:t>
            </w:r>
          </w:p>
        </w:tc>
      </w:tr>
      <w:tr w:rsidR="00D82480" w14:paraId="0A6DA1ED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F238BA4" w14:textId="30B963A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Sprite Atlas_dst.spriteatlasv2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1B0E5D3" w14:textId="0F2A2E2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Атлас спрайтов (дополнительный/оптимизированный)</w:t>
            </w:r>
          </w:p>
        </w:tc>
      </w:tr>
      <w:tr w:rsidR="00D82480" w14:paraId="2EA6011B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47A5696" w14:textId="5330AE25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tilemap.png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6458684B" w14:textId="04BE1F8E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 xml:space="preserve">Основная карта </w:t>
            </w:r>
            <w:proofErr w:type="spellStart"/>
            <w:r w:rsidRPr="008119ED">
              <w:rPr>
                <w:color w:val="000000"/>
                <w:highlight w:val="white"/>
              </w:rPr>
              <w:t>тайлов</w:t>
            </w:r>
            <w:proofErr w:type="spellEnd"/>
          </w:p>
        </w:tc>
      </w:tr>
      <w:tr w:rsidR="00D82480" w14:paraId="790E4BE5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62C0317" w14:textId="0D95AF4A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tilemap_dst.png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17F3B2F" w14:textId="1811D85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 xml:space="preserve">Дополнительная карта </w:t>
            </w:r>
            <w:proofErr w:type="spellStart"/>
            <w:r w:rsidRPr="008119ED">
              <w:rPr>
                <w:color w:val="000000"/>
                <w:highlight w:val="white"/>
              </w:rPr>
              <w:t>тайлов</w:t>
            </w:r>
            <w:proofErr w:type="spellEnd"/>
          </w:p>
        </w:tc>
      </w:tr>
      <w:tr w:rsidR="00D82480" w14:paraId="28D9D5DA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25FF0959" w14:textId="4272684C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r w:rsidRPr="008A4A3E">
              <w:rPr>
                <w:color w:val="000000"/>
                <w:lang w:val="ru-BY"/>
              </w:rPr>
              <w:t>water3.png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44165C25" w14:textId="3E841204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Спрайт воды</w:t>
            </w:r>
          </w:p>
        </w:tc>
      </w:tr>
      <w:tr w:rsidR="00D82480" w14:paraId="5E2F73FC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2EBAE41" w14:textId="3A181136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AudioMixer.mixer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5688EE6B" w14:textId="29D6E751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Микшер аудиоэффектов</w:t>
            </w:r>
          </w:p>
        </w:tc>
      </w:tr>
      <w:tr w:rsidR="00D82480" w14:paraId="4771DF7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0EC30F7" w14:textId="48592A25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ButtonScript.cs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001F2F9A" w14:textId="4944825F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Скрипт кнопки для смены сцены</w:t>
            </w:r>
          </w:p>
        </w:tc>
      </w:tr>
      <w:tr w:rsidR="00D82480" w14:paraId="24864C2F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E3C8E50" w14:textId="1FB2AC01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DoorTrigger.cs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42C5A05" w14:textId="43CCD5F8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Скрипт триггера двери (переход между сценами)</w:t>
            </w:r>
          </w:p>
        </w:tc>
      </w:tr>
      <w:tr w:rsidR="00D82480" w14:paraId="5C3B33E1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A76274D" w14:textId="247D5EAF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InteractionDetector.cs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31CE8E70" w14:textId="790B0412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Скрипт определения объектов для взаимодействия</w:t>
            </w:r>
          </w:p>
        </w:tc>
      </w:tr>
      <w:tr w:rsidR="00D82480" w14:paraId="67B039C9" w14:textId="77777777" w:rsidTr="00F8572E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64861AB" w14:textId="78A61B84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MenuController.cs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</w:tcPr>
          <w:p w14:paraId="21D79D09" w14:textId="5D532D9C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Скрипт управления меню (открытие/закрытие)</w:t>
            </w:r>
          </w:p>
        </w:tc>
      </w:tr>
      <w:tr w:rsidR="00D82480" w14:paraId="56DAE49C" w14:textId="77777777" w:rsidTr="00F8572E">
        <w:tc>
          <w:tcPr>
            <w:tcW w:w="4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6A9204" w14:textId="177A7CC9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QuestManager.cs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7050DD" w14:textId="1D7D4166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r w:rsidRPr="008119ED">
              <w:rPr>
                <w:color w:val="000000"/>
                <w:highlight w:val="white"/>
              </w:rPr>
              <w:t>Скрипт управления квестами</w:t>
            </w:r>
          </w:p>
        </w:tc>
      </w:tr>
      <w:tr w:rsidR="00D82480" w14:paraId="46F6811F" w14:textId="77777777" w:rsidTr="00F8572E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9C4F07" w14:textId="77777777" w:rsidR="00D82480" w:rsidRPr="008A4A3E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90B82E" w14:textId="77777777" w:rsidR="00D82480" w:rsidRPr="008119ED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</w:rPr>
            </w:pPr>
          </w:p>
        </w:tc>
      </w:tr>
      <w:tr w:rsidR="00D82480" w14:paraId="5DADF406" w14:textId="77777777" w:rsidTr="004549D9">
        <w:tc>
          <w:tcPr>
            <w:tcW w:w="96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0C8097" w14:textId="3745FB62" w:rsidR="00D82480" w:rsidRPr="008119ED" w:rsidRDefault="00D82480" w:rsidP="00D82480">
            <w:pPr>
              <w:autoSpaceDE w:val="0"/>
              <w:autoSpaceDN w:val="0"/>
              <w:adjustRightInd w:val="0"/>
              <w:ind w:left="-120" w:firstLine="120"/>
              <w:rPr>
                <w:color w:val="000000"/>
                <w:highlight w:val="white"/>
              </w:rPr>
            </w:pPr>
            <w:r w:rsidRPr="00F8572E">
              <w:rPr>
                <w:color w:val="000000"/>
                <w:sz w:val="28"/>
                <w:szCs w:val="28"/>
                <w:highlight w:val="white"/>
              </w:rPr>
              <w:t xml:space="preserve">Продолжение таблицы </w:t>
            </w:r>
            <w:r w:rsidR="00A74094">
              <w:rPr>
                <w:color w:val="000000"/>
                <w:sz w:val="28"/>
                <w:szCs w:val="28"/>
                <w:highlight w:val="white"/>
              </w:rPr>
              <w:t>И</w:t>
            </w:r>
            <w:r w:rsidR="00845ADE">
              <w:rPr>
                <w:color w:val="000000"/>
                <w:sz w:val="28"/>
                <w:szCs w:val="28"/>
                <w:highlight w:val="white"/>
              </w:rPr>
              <w:t>.</w:t>
            </w:r>
            <w:r w:rsidRPr="00F8572E">
              <w:rPr>
                <w:color w:val="000000"/>
                <w:sz w:val="28"/>
                <w:szCs w:val="28"/>
                <w:highlight w:val="white"/>
              </w:rPr>
              <w:t>1</w:t>
            </w:r>
          </w:p>
        </w:tc>
      </w:tr>
      <w:tr w:rsidR="00D82480" w14:paraId="52E74FDD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9DD2A" w14:textId="6D01A6E5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lang w:val="ru-BY"/>
              </w:rPr>
            </w:pPr>
            <w:r w:rsidRPr="00D82480">
              <w:rPr>
                <w:b/>
                <w:bCs/>
                <w:color w:val="000000"/>
                <w:lang w:val="ru-BY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67B5B" w14:textId="736C9460" w:rsidR="00D82480" w:rsidRPr="00D82480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highlight w:val="white"/>
              </w:rPr>
            </w:pPr>
            <w:r w:rsidRPr="00D82480">
              <w:rPr>
                <w:b/>
                <w:bCs/>
                <w:color w:val="000000"/>
                <w:highlight w:val="white"/>
              </w:rPr>
              <w:t>2</w:t>
            </w:r>
          </w:p>
        </w:tc>
      </w:tr>
      <w:tr w:rsidR="00D82480" w14:paraId="704D1403" w14:textId="77777777" w:rsidTr="00F8572E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17F265" w14:textId="5111D8CD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trash</w:t>
            </w:r>
            <w:proofErr w:type="spellEnd"/>
            <w:r w:rsidRPr="008A4A3E">
              <w:rPr>
                <w:color w:val="000000"/>
                <w:lang w:val="ru-BY"/>
              </w:rPr>
              <w:t xml:space="preserve"> 2.prefab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BAEE18" w14:textId="1542EE85" w:rsidR="00D82480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ru-BY"/>
              </w:rPr>
            </w:pPr>
            <w:proofErr w:type="spellStart"/>
            <w:r w:rsidRPr="008119ED">
              <w:rPr>
                <w:color w:val="000000"/>
                <w:highlight w:val="white"/>
              </w:rPr>
              <w:t>Префаб</w:t>
            </w:r>
            <w:proofErr w:type="spellEnd"/>
            <w:r w:rsidRPr="008119ED">
              <w:rPr>
                <w:color w:val="000000"/>
                <w:highlight w:val="white"/>
              </w:rPr>
              <w:t xml:space="preserve"> объекта «мусор»</w:t>
            </w:r>
          </w:p>
        </w:tc>
      </w:tr>
      <w:tr w:rsidR="00D82480" w:rsidRPr="00A74094" w14:paraId="412CC271" w14:textId="77777777" w:rsidTr="00F8572E">
        <w:tc>
          <w:tcPr>
            <w:tcW w:w="45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697DC2" w14:textId="34B709A3" w:rsidR="00D82480" w:rsidRPr="00484239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lang w:val="ru-BY"/>
              </w:rPr>
            </w:pPr>
            <w:proofErr w:type="spellStart"/>
            <w:r w:rsidRPr="008A4A3E">
              <w:rPr>
                <w:color w:val="000000"/>
                <w:lang w:val="ru-BY"/>
              </w:rPr>
              <w:t>UniversalRenderPipelineGlobalSettings.asset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0A60B4" w14:textId="5A26FDB1" w:rsidR="00D82480" w:rsidRPr="008119ED" w:rsidRDefault="00D82480" w:rsidP="00D82480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highlight w:val="white"/>
                <w:lang w:val="en-US"/>
              </w:rPr>
            </w:pPr>
            <w:r w:rsidRPr="008119ED">
              <w:rPr>
                <w:color w:val="000000"/>
                <w:highlight w:val="white"/>
              </w:rPr>
              <w:t>Глобальные</w:t>
            </w:r>
            <w:r w:rsidRPr="008119ED">
              <w:rPr>
                <w:color w:val="000000"/>
                <w:highlight w:val="white"/>
                <w:lang w:val="en-US"/>
              </w:rPr>
              <w:t xml:space="preserve"> </w:t>
            </w:r>
            <w:r w:rsidRPr="008119ED">
              <w:rPr>
                <w:color w:val="000000"/>
                <w:highlight w:val="white"/>
              </w:rPr>
              <w:t>настройки</w:t>
            </w:r>
            <w:r w:rsidRPr="008119ED">
              <w:rPr>
                <w:color w:val="000000"/>
                <w:highlight w:val="white"/>
                <w:lang w:val="en-US"/>
              </w:rPr>
              <w:t xml:space="preserve"> Universal Render Pipeline</w:t>
            </w:r>
          </w:p>
        </w:tc>
      </w:tr>
    </w:tbl>
    <w:p w14:paraId="2F126C1E" w14:textId="6ADFB256" w:rsidR="005F0B98" w:rsidRPr="00DB7033" w:rsidRDefault="005F0B98" w:rsidP="007A6C9E">
      <w:pPr>
        <w:autoSpaceDE w:val="0"/>
        <w:autoSpaceDN w:val="0"/>
        <w:adjustRightInd w:val="0"/>
        <w:spacing w:after="0" w:line="240" w:lineRule="auto"/>
        <w:ind w:left="0" w:firstLine="0"/>
        <w:rPr>
          <w:color w:val="000000"/>
          <w:highlight w:val="white"/>
          <w:lang w:val="ru-BY"/>
        </w:rPr>
      </w:pPr>
    </w:p>
    <w:sectPr w:rsidR="005F0B98" w:rsidRPr="00DB7033" w:rsidSect="00A6315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2573" w14:textId="77777777" w:rsidR="00DA780A" w:rsidRDefault="00DA780A" w:rsidP="00D973E7">
      <w:pPr>
        <w:spacing w:after="0" w:line="240" w:lineRule="auto"/>
      </w:pPr>
      <w:r>
        <w:separator/>
      </w:r>
    </w:p>
  </w:endnote>
  <w:endnote w:type="continuationSeparator" w:id="0">
    <w:p w14:paraId="0D7EB3E9" w14:textId="77777777" w:rsidR="00DA780A" w:rsidRDefault="00DA780A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F815" w14:textId="77777777" w:rsidR="00DA780A" w:rsidRDefault="00DA780A" w:rsidP="00D973E7">
      <w:pPr>
        <w:spacing w:after="0" w:line="240" w:lineRule="auto"/>
      </w:pPr>
      <w:r>
        <w:separator/>
      </w:r>
    </w:p>
  </w:footnote>
  <w:footnote w:type="continuationSeparator" w:id="0">
    <w:p w14:paraId="36BFF8C0" w14:textId="77777777" w:rsidR="00DA780A" w:rsidRDefault="00DA780A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2E48"/>
    <w:rsid w:val="001E6895"/>
    <w:rsid w:val="001E6CAF"/>
    <w:rsid w:val="001F51B5"/>
    <w:rsid w:val="002003B4"/>
    <w:rsid w:val="00201DB3"/>
    <w:rsid w:val="002032FB"/>
    <w:rsid w:val="00204C97"/>
    <w:rsid w:val="00212172"/>
    <w:rsid w:val="00215D2D"/>
    <w:rsid w:val="002203EA"/>
    <w:rsid w:val="0022791E"/>
    <w:rsid w:val="002358DB"/>
    <w:rsid w:val="00237A55"/>
    <w:rsid w:val="002402A4"/>
    <w:rsid w:val="00240C9D"/>
    <w:rsid w:val="002501AB"/>
    <w:rsid w:val="0026214F"/>
    <w:rsid w:val="002624BE"/>
    <w:rsid w:val="002710E2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568D0"/>
    <w:rsid w:val="0046273D"/>
    <w:rsid w:val="00466076"/>
    <w:rsid w:val="004748FA"/>
    <w:rsid w:val="00484239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32B73"/>
    <w:rsid w:val="00565700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0B98"/>
    <w:rsid w:val="005F11DD"/>
    <w:rsid w:val="006053DD"/>
    <w:rsid w:val="00613268"/>
    <w:rsid w:val="00613D64"/>
    <w:rsid w:val="00614B54"/>
    <w:rsid w:val="006160E2"/>
    <w:rsid w:val="00617721"/>
    <w:rsid w:val="00621E5C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2350C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A6C9E"/>
    <w:rsid w:val="007B41FD"/>
    <w:rsid w:val="007B4EF0"/>
    <w:rsid w:val="007B6A56"/>
    <w:rsid w:val="007C0706"/>
    <w:rsid w:val="007C0E7F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7F70A3"/>
    <w:rsid w:val="00801F2F"/>
    <w:rsid w:val="00807784"/>
    <w:rsid w:val="00810CEE"/>
    <w:rsid w:val="008119ED"/>
    <w:rsid w:val="00823762"/>
    <w:rsid w:val="00825DA4"/>
    <w:rsid w:val="00826C94"/>
    <w:rsid w:val="00832906"/>
    <w:rsid w:val="00836341"/>
    <w:rsid w:val="0083683F"/>
    <w:rsid w:val="00845ADE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A4A3E"/>
    <w:rsid w:val="008B0141"/>
    <w:rsid w:val="008B1E8A"/>
    <w:rsid w:val="008B29CF"/>
    <w:rsid w:val="008B714A"/>
    <w:rsid w:val="008B7972"/>
    <w:rsid w:val="008C7906"/>
    <w:rsid w:val="008D4552"/>
    <w:rsid w:val="008D5173"/>
    <w:rsid w:val="008E3637"/>
    <w:rsid w:val="008E5856"/>
    <w:rsid w:val="008E7F06"/>
    <w:rsid w:val="008F660D"/>
    <w:rsid w:val="00901B64"/>
    <w:rsid w:val="00903713"/>
    <w:rsid w:val="00911C32"/>
    <w:rsid w:val="0091309D"/>
    <w:rsid w:val="00917626"/>
    <w:rsid w:val="00940873"/>
    <w:rsid w:val="00946A41"/>
    <w:rsid w:val="009623E8"/>
    <w:rsid w:val="00975921"/>
    <w:rsid w:val="0098293E"/>
    <w:rsid w:val="00984918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15A"/>
    <w:rsid w:val="00A70FB7"/>
    <w:rsid w:val="00A728D3"/>
    <w:rsid w:val="00A72BB7"/>
    <w:rsid w:val="00A74094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6116D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3E00"/>
    <w:rsid w:val="00BD7BEB"/>
    <w:rsid w:val="00BE0C26"/>
    <w:rsid w:val="00BE6802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0DD0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82480"/>
    <w:rsid w:val="00D973E7"/>
    <w:rsid w:val="00DA0122"/>
    <w:rsid w:val="00DA5352"/>
    <w:rsid w:val="00DA780A"/>
    <w:rsid w:val="00DB36F2"/>
    <w:rsid w:val="00DB6DDE"/>
    <w:rsid w:val="00DB7033"/>
    <w:rsid w:val="00DC00A2"/>
    <w:rsid w:val="00DD2BD1"/>
    <w:rsid w:val="00DF669C"/>
    <w:rsid w:val="00DF7EE6"/>
    <w:rsid w:val="00E00F98"/>
    <w:rsid w:val="00E1158A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1B2E"/>
    <w:rsid w:val="00EC2860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8559A"/>
    <w:rsid w:val="00F8572E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033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7</TotalTime>
  <Pages>5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5</cp:revision>
  <cp:lastPrinted>2025-06-25T21:30:00Z</cp:lastPrinted>
  <dcterms:created xsi:type="dcterms:W3CDTF">2026-01-11T16:23:00Z</dcterms:created>
  <dcterms:modified xsi:type="dcterms:W3CDTF">2026-01-12T03:45:00Z</dcterms:modified>
</cp:coreProperties>
</file>